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392" w:type="dxa"/>
        <w:tblLayout w:type="fixed"/>
        <w:tblCellMar>
          <w:left w:w="0" w:type="dxa"/>
          <w:right w:w="0" w:type="dxa"/>
        </w:tblCellMar>
        <w:tblLook w:val="01E0" w:firstRow="1" w:lastRow="1" w:firstColumn="1" w:lastColumn="1" w:noHBand="0" w:noVBand="0"/>
      </w:tblPr>
      <w:tblGrid>
        <w:gridCol w:w="8392"/>
      </w:tblGrid>
      <w:tr w:rsidR="005479A4" w:rsidRPr="00323AE7" w:rsidTr="00A54C2F">
        <w:trPr>
          <w:trHeight w:hRule="exact" w:val="5670"/>
        </w:trPr>
        <w:tc>
          <w:tcPr>
            <w:tcW w:w="8530" w:type="dxa"/>
            <w:tcBorders>
              <w:top w:val="single" w:sz="48" w:space="0" w:color="697D91"/>
              <w:bottom w:val="single" w:sz="48" w:space="0" w:color="697D91"/>
            </w:tcBorders>
            <w:shd w:val="clear" w:color="auto" w:fill="auto"/>
          </w:tcPr>
          <w:p w:rsidR="005479A4" w:rsidRPr="00323AE7" w:rsidRDefault="00BA40CF" w:rsidP="009F5BCC">
            <w:pPr>
              <w:pStyle w:val="Title"/>
            </w:pPr>
            <w:r w:rsidRPr="00323AE7">
              <w:rPr>
                <w:noProof/>
              </w:rPr>
              <w:drawing>
                <wp:anchor distT="0" distB="0" distL="114300" distR="114300" simplePos="0" relativeHeight="251686912" behindDoc="1" locked="0" layoutInCell="1" allowOverlap="1">
                  <wp:simplePos x="0" y="0"/>
                  <wp:positionH relativeFrom="column">
                    <wp:posOffset>0</wp:posOffset>
                  </wp:positionH>
                  <wp:positionV relativeFrom="paragraph">
                    <wp:posOffset>678815</wp:posOffset>
                  </wp:positionV>
                  <wp:extent cx="5328920" cy="2082165"/>
                  <wp:effectExtent l="0" t="0" r="5080" b="0"/>
                  <wp:wrapTight wrapText="bothSides">
                    <wp:wrapPolygon edited="0">
                      <wp:start x="0" y="0"/>
                      <wp:lineTo x="0" y="21343"/>
                      <wp:lineTo x="21543" y="21343"/>
                      <wp:lineTo x="2154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8920" cy="2082165"/>
                          </a:xfrm>
                          <a:prstGeom prst="rect">
                            <a:avLst/>
                          </a:prstGeom>
                          <a:noFill/>
                          <a:ln>
                            <a:noFill/>
                          </a:ln>
                        </pic:spPr>
                      </pic:pic>
                    </a:graphicData>
                  </a:graphic>
                </wp:anchor>
              </w:drawing>
            </w:r>
          </w:p>
        </w:tc>
      </w:tr>
      <w:tr w:rsidR="009F5BCC" w:rsidRPr="00323AE7" w:rsidTr="00B31A91">
        <w:trPr>
          <w:trHeight w:hRule="exact" w:val="5046"/>
        </w:trPr>
        <w:tc>
          <w:tcPr>
            <w:tcW w:w="8530" w:type="dxa"/>
            <w:tcBorders>
              <w:top w:val="single" w:sz="48" w:space="0" w:color="697D91"/>
            </w:tcBorders>
            <w:shd w:val="clear" w:color="auto" w:fill="auto"/>
            <w:tcMar>
              <w:top w:w="284" w:type="dxa"/>
            </w:tcMar>
          </w:tcPr>
          <w:p w:rsidR="009F5BCC" w:rsidRPr="00323AE7" w:rsidRDefault="00CD2C45" w:rsidP="00CD2C45">
            <w:pPr>
              <w:pStyle w:val="Title"/>
            </w:pPr>
            <w:r w:rsidRPr="00323AE7">
              <w:t xml:space="preserve">Reinforcement </w:t>
            </w:r>
            <w:r w:rsidR="00877610">
              <w:t>L</w:t>
            </w:r>
            <w:r w:rsidRPr="00323AE7">
              <w:t>earning in Unity</w:t>
            </w:r>
          </w:p>
          <w:p w:rsidR="009F5BCC" w:rsidRPr="00323AE7" w:rsidRDefault="009F5BCC" w:rsidP="009F5BCC"/>
          <w:p w:rsidR="009F5BCC" w:rsidRPr="00323AE7" w:rsidRDefault="009F5BCC" w:rsidP="007F79F4">
            <w:pPr>
              <w:rPr>
                <w:b/>
              </w:rPr>
            </w:pPr>
          </w:p>
        </w:tc>
      </w:tr>
      <w:tr w:rsidR="009F5BCC" w:rsidRPr="00323AE7" w:rsidTr="00B31A91">
        <w:trPr>
          <w:trHeight w:hRule="exact" w:val="1873"/>
        </w:trPr>
        <w:tc>
          <w:tcPr>
            <w:tcW w:w="8530" w:type="dxa"/>
            <w:shd w:val="clear" w:color="auto" w:fill="auto"/>
            <w:vAlign w:val="bottom"/>
          </w:tcPr>
          <w:p w:rsidR="007F79F4" w:rsidRPr="00323AE7" w:rsidRDefault="0093199E" w:rsidP="007F79F4">
            <w:pPr>
              <w:pStyle w:val="Footer"/>
              <w:tabs>
                <w:tab w:val="clear" w:pos="4536"/>
                <w:tab w:val="left" w:pos="2835"/>
              </w:tabs>
              <w:spacing w:line="360" w:lineRule="auto"/>
              <w:rPr>
                <w:color w:val="auto"/>
                <w:sz w:val="19"/>
                <w:szCs w:val="19"/>
              </w:rPr>
            </w:pPr>
            <w:r>
              <w:rPr>
                <w:color w:val="auto"/>
                <w:sz w:val="19"/>
                <w:szCs w:val="19"/>
              </w:rPr>
              <w:t>Field of studies</w:t>
            </w:r>
            <w:r w:rsidR="007F79F4" w:rsidRPr="00323AE7">
              <w:rPr>
                <w:color w:val="auto"/>
                <w:sz w:val="19"/>
                <w:szCs w:val="19"/>
              </w:rPr>
              <w:t>:</w:t>
            </w:r>
            <w:r w:rsidR="007F79F4" w:rsidRPr="00323AE7">
              <w:rPr>
                <w:color w:val="auto"/>
                <w:sz w:val="19"/>
                <w:szCs w:val="19"/>
              </w:rPr>
              <w:tab/>
            </w:r>
            <w:r w:rsidR="00B132DE">
              <w:rPr>
                <w:color w:val="auto"/>
                <w:sz w:val="19"/>
                <w:szCs w:val="19"/>
              </w:rPr>
              <w:t>Computer-Science</w:t>
            </w:r>
          </w:p>
          <w:p w:rsidR="00BB45BA" w:rsidRPr="00323AE7" w:rsidRDefault="007F79F4" w:rsidP="007F79F4">
            <w:pPr>
              <w:pStyle w:val="Footer"/>
              <w:tabs>
                <w:tab w:val="clear" w:pos="4536"/>
                <w:tab w:val="left" w:pos="2835"/>
              </w:tabs>
              <w:spacing w:line="360" w:lineRule="auto"/>
              <w:rPr>
                <w:color w:val="auto"/>
                <w:sz w:val="19"/>
                <w:szCs w:val="19"/>
              </w:rPr>
            </w:pPr>
            <w:r w:rsidRPr="00323AE7">
              <w:rPr>
                <w:color w:val="auto"/>
                <w:sz w:val="19"/>
                <w:szCs w:val="19"/>
              </w:rPr>
              <w:t>Aut</w:t>
            </w:r>
            <w:r w:rsidR="00CD2C45" w:rsidRPr="00323AE7">
              <w:rPr>
                <w:color w:val="auto"/>
                <w:sz w:val="19"/>
                <w:szCs w:val="19"/>
              </w:rPr>
              <w:t>h</w:t>
            </w:r>
            <w:r w:rsidRPr="00323AE7">
              <w:rPr>
                <w:color w:val="auto"/>
                <w:sz w:val="19"/>
                <w:szCs w:val="19"/>
              </w:rPr>
              <w:t>or:</w:t>
            </w:r>
            <w:r w:rsidRPr="00323AE7">
              <w:rPr>
                <w:color w:val="auto"/>
                <w:sz w:val="19"/>
                <w:szCs w:val="19"/>
              </w:rPr>
              <w:tab/>
            </w:r>
            <w:r w:rsidR="00CD2C45" w:rsidRPr="00323AE7">
              <w:rPr>
                <w:color w:val="auto"/>
                <w:sz w:val="19"/>
                <w:szCs w:val="19"/>
              </w:rPr>
              <w:t>Werthemann Sebastian</w:t>
            </w:r>
          </w:p>
          <w:p w:rsidR="00BB45BA" w:rsidRPr="00323AE7" w:rsidRDefault="00CD2C45" w:rsidP="007F79F4">
            <w:pPr>
              <w:pStyle w:val="Footer"/>
              <w:tabs>
                <w:tab w:val="clear" w:pos="4536"/>
                <w:tab w:val="left" w:pos="2835"/>
              </w:tabs>
              <w:spacing w:line="360" w:lineRule="auto"/>
              <w:rPr>
                <w:color w:val="auto"/>
                <w:sz w:val="19"/>
                <w:szCs w:val="19"/>
              </w:rPr>
            </w:pPr>
            <w:r w:rsidRPr="00323AE7">
              <w:rPr>
                <w:color w:val="auto"/>
                <w:sz w:val="19"/>
                <w:szCs w:val="19"/>
              </w:rPr>
              <w:t>Supervisor</w:t>
            </w:r>
            <w:r w:rsidR="00BB45BA" w:rsidRPr="00323AE7">
              <w:rPr>
                <w:color w:val="auto"/>
                <w:sz w:val="19"/>
                <w:szCs w:val="19"/>
              </w:rPr>
              <w:t>:</w:t>
            </w:r>
            <w:r w:rsidR="00BB45BA" w:rsidRPr="00323AE7">
              <w:rPr>
                <w:color w:val="auto"/>
                <w:sz w:val="19"/>
                <w:szCs w:val="19"/>
              </w:rPr>
              <w:tab/>
            </w:r>
            <w:r w:rsidRPr="00323AE7">
              <w:rPr>
                <w:color w:val="auto"/>
                <w:sz w:val="19"/>
                <w:szCs w:val="19"/>
              </w:rPr>
              <w:t xml:space="preserve">Prof. </w:t>
            </w:r>
            <w:proofErr w:type="spellStart"/>
            <w:r w:rsidRPr="00323AE7">
              <w:rPr>
                <w:color w:val="auto"/>
                <w:sz w:val="19"/>
                <w:szCs w:val="19"/>
              </w:rPr>
              <w:t>Dr.</w:t>
            </w:r>
            <w:proofErr w:type="spellEnd"/>
            <w:r w:rsidRPr="00323AE7">
              <w:rPr>
                <w:color w:val="auto"/>
                <w:sz w:val="19"/>
                <w:szCs w:val="19"/>
              </w:rPr>
              <w:t xml:space="preserve"> Graf Erik</w:t>
            </w:r>
          </w:p>
          <w:p w:rsidR="007F79F4" w:rsidRPr="00323AE7" w:rsidRDefault="00B132DE" w:rsidP="007F79F4">
            <w:pPr>
              <w:pStyle w:val="Footer"/>
              <w:tabs>
                <w:tab w:val="clear" w:pos="4536"/>
                <w:tab w:val="left" w:pos="2835"/>
              </w:tabs>
              <w:spacing w:line="360" w:lineRule="auto"/>
              <w:rPr>
                <w:color w:val="auto"/>
                <w:sz w:val="19"/>
                <w:szCs w:val="19"/>
              </w:rPr>
            </w:pPr>
            <w:r>
              <w:rPr>
                <w:color w:val="auto"/>
                <w:sz w:val="19"/>
                <w:szCs w:val="19"/>
              </w:rPr>
              <w:t>Experts</w:t>
            </w:r>
            <w:r w:rsidR="007F79F4" w:rsidRPr="00323AE7">
              <w:rPr>
                <w:color w:val="auto"/>
                <w:sz w:val="19"/>
                <w:szCs w:val="19"/>
              </w:rPr>
              <w:t>:</w:t>
            </w:r>
            <w:r w:rsidR="007F79F4" w:rsidRPr="00323AE7">
              <w:rPr>
                <w:color w:val="auto"/>
                <w:sz w:val="19"/>
                <w:szCs w:val="19"/>
              </w:rPr>
              <w:tab/>
            </w:r>
            <w:proofErr w:type="spellStart"/>
            <w:r w:rsidR="00B10C19">
              <w:rPr>
                <w:color w:val="auto"/>
                <w:sz w:val="19"/>
                <w:szCs w:val="19"/>
              </w:rPr>
              <w:t>Dr.</w:t>
            </w:r>
            <w:proofErr w:type="spellEnd"/>
            <w:r w:rsidR="00B10C19">
              <w:rPr>
                <w:color w:val="auto"/>
                <w:sz w:val="19"/>
                <w:szCs w:val="19"/>
              </w:rPr>
              <w:t xml:space="preserve"> </w:t>
            </w:r>
            <w:proofErr w:type="spellStart"/>
            <w:r w:rsidR="00CD2C45" w:rsidRPr="00323AE7">
              <w:rPr>
                <w:color w:val="auto"/>
                <w:sz w:val="19"/>
                <w:szCs w:val="19"/>
              </w:rPr>
              <w:t>Flueckiger</w:t>
            </w:r>
            <w:proofErr w:type="spellEnd"/>
            <w:r w:rsidR="00CD2C45" w:rsidRPr="00323AE7">
              <w:rPr>
                <w:color w:val="auto"/>
                <w:sz w:val="19"/>
                <w:szCs w:val="19"/>
              </w:rPr>
              <w:t xml:space="preserve"> Federico</w:t>
            </w:r>
          </w:p>
          <w:p w:rsidR="007F79F4" w:rsidRPr="00323AE7" w:rsidRDefault="00B132DE" w:rsidP="00BB45BA">
            <w:pPr>
              <w:pStyle w:val="Footer"/>
              <w:tabs>
                <w:tab w:val="clear" w:pos="4536"/>
                <w:tab w:val="left" w:pos="2835"/>
              </w:tabs>
              <w:spacing w:line="360" w:lineRule="auto"/>
              <w:rPr>
                <w:color w:val="auto"/>
                <w:sz w:val="19"/>
                <w:szCs w:val="19"/>
              </w:rPr>
            </w:pPr>
            <w:r>
              <w:rPr>
                <w:color w:val="auto"/>
                <w:sz w:val="19"/>
                <w:szCs w:val="19"/>
              </w:rPr>
              <w:t>Date</w:t>
            </w:r>
            <w:r w:rsidR="007F79F4" w:rsidRPr="00323AE7">
              <w:rPr>
                <w:color w:val="auto"/>
                <w:sz w:val="19"/>
                <w:szCs w:val="19"/>
              </w:rPr>
              <w:t>:</w:t>
            </w:r>
            <w:r w:rsidR="007F79F4" w:rsidRPr="00323AE7">
              <w:rPr>
                <w:color w:val="auto"/>
                <w:sz w:val="19"/>
                <w:szCs w:val="19"/>
              </w:rPr>
              <w:tab/>
            </w:r>
            <w:r w:rsidR="000B6017">
              <w:rPr>
                <w:color w:val="auto"/>
                <w:sz w:val="19"/>
                <w:szCs w:val="19"/>
              </w:rPr>
              <w:t>2</w:t>
            </w:r>
            <w:r w:rsidR="008A7DAC">
              <w:rPr>
                <w:color w:val="auto"/>
                <w:sz w:val="19"/>
                <w:szCs w:val="19"/>
              </w:rPr>
              <w:t>7</w:t>
            </w:r>
            <w:r w:rsidR="00CD2C45" w:rsidRPr="00323AE7">
              <w:rPr>
                <w:color w:val="auto"/>
                <w:sz w:val="19"/>
                <w:szCs w:val="19"/>
              </w:rPr>
              <w:t>.05.2020</w:t>
            </w:r>
          </w:p>
        </w:tc>
      </w:tr>
    </w:tbl>
    <w:p w:rsidR="00F825B4" w:rsidRPr="00323AE7" w:rsidRDefault="00F825B4" w:rsidP="004F7B96">
      <w:pPr>
        <w:pStyle w:val="Inhaltsverzeichnis"/>
        <w:spacing w:line="100" w:lineRule="atLeast"/>
        <w:rPr>
          <w:sz w:val="10"/>
          <w:szCs w:val="10"/>
        </w:rPr>
        <w:sectPr w:rsidR="00F825B4" w:rsidRPr="00323AE7" w:rsidSect="00A54C2F">
          <w:headerReference w:type="default" r:id="rId12"/>
          <w:footerReference w:type="default" r:id="rId13"/>
          <w:headerReference w:type="first" r:id="rId14"/>
          <w:footerReference w:type="first" r:id="rId15"/>
          <w:pgSz w:w="11906" w:h="16838" w:code="9"/>
          <w:pgMar w:top="1758" w:right="2081" w:bottom="680" w:left="1435" w:header="709" w:footer="510" w:gutter="0"/>
          <w:cols w:space="708"/>
          <w:titlePg/>
          <w:docGrid w:linePitch="360"/>
        </w:sectPr>
      </w:pPr>
    </w:p>
    <w:bookmarkStart w:id="0" w:name="_Toc41358030" w:displacedByCustomXml="next"/>
    <w:sdt>
      <w:sdtPr>
        <w:rPr>
          <w:rFonts w:eastAsia="Lucida Sans"/>
          <w:bCs w:val="0"/>
          <w:sz w:val="19"/>
          <w:szCs w:val="20"/>
        </w:rPr>
        <w:id w:val="-1257204300"/>
        <w:docPartObj>
          <w:docPartGallery w:val="Table of Contents"/>
          <w:docPartUnique/>
        </w:docPartObj>
      </w:sdtPr>
      <w:sdtEndPr>
        <w:rPr>
          <w:b/>
          <w:noProof/>
        </w:rPr>
      </w:sdtEndPr>
      <w:sdtContent>
        <w:p w:rsidR="00853CFD" w:rsidRDefault="00853CFD" w:rsidP="00853CFD">
          <w:pPr>
            <w:pStyle w:val="Heading1"/>
            <w:numPr>
              <w:ilvl w:val="0"/>
              <w:numId w:val="0"/>
            </w:numPr>
            <w:ind w:left="360" w:hanging="360"/>
          </w:pPr>
          <w:r>
            <w:t>Contents</w:t>
          </w:r>
          <w:bookmarkEnd w:id="0"/>
        </w:p>
        <w:p w:rsidR="00A23B05" w:rsidRDefault="00853CFD">
          <w:pPr>
            <w:pStyle w:val="TOC1"/>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p>
        <w:p w:rsidR="00A23B05" w:rsidRDefault="006B3506">
          <w:pPr>
            <w:pStyle w:val="TOC1"/>
            <w:rPr>
              <w:rFonts w:asciiTheme="minorHAnsi" w:eastAsiaTheme="minorEastAsia" w:hAnsiTheme="minorHAnsi" w:cstheme="minorBidi"/>
              <w:noProof/>
              <w:sz w:val="22"/>
              <w:szCs w:val="22"/>
              <w:lang w:val="en-GB" w:eastAsia="en-GB"/>
            </w:rPr>
          </w:pPr>
          <w:hyperlink w:anchor="_Toc41358031" w:history="1">
            <w:r w:rsidR="00A23B05" w:rsidRPr="00B82E37">
              <w:rPr>
                <w:rStyle w:val="Hyperlink"/>
                <w:noProof/>
              </w:rPr>
              <w:t>1</w:t>
            </w:r>
            <w:r w:rsidR="00A23B05">
              <w:rPr>
                <w:rFonts w:asciiTheme="minorHAnsi" w:eastAsiaTheme="minorEastAsia" w:hAnsiTheme="minorHAnsi" w:cstheme="minorBidi"/>
                <w:noProof/>
                <w:sz w:val="22"/>
                <w:szCs w:val="22"/>
                <w:lang w:val="en-GB" w:eastAsia="en-GB"/>
              </w:rPr>
              <w:tab/>
            </w:r>
            <w:r w:rsidR="00A23B05" w:rsidRPr="00B82E37">
              <w:rPr>
                <w:rStyle w:val="Hyperlink"/>
                <w:noProof/>
              </w:rPr>
              <w:t>Introduction</w:t>
            </w:r>
            <w:r w:rsidR="00A23B05">
              <w:rPr>
                <w:noProof/>
                <w:webHidden/>
              </w:rPr>
              <w:tab/>
            </w:r>
            <w:r w:rsidR="00A23B05">
              <w:rPr>
                <w:noProof/>
                <w:webHidden/>
              </w:rPr>
              <w:fldChar w:fldCharType="begin"/>
            </w:r>
            <w:r w:rsidR="00A23B05">
              <w:rPr>
                <w:noProof/>
                <w:webHidden/>
              </w:rPr>
              <w:instrText xml:space="preserve"> PAGEREF _Toc41358031 \h </w:instrText>
            </w:r>
            <w:r w:rsidR="00A23B05">
              <w:rPr>
                <w:noProof/>
                <w:webHidden/>
              </w:rPr>
            </w:r>
            <w:r w:rsidR="00A23B05">
              <w:rPr>
                <w:noProof/>
                <w:webHidden/>
              </w:rPr>
              <w:fldChar w:fldCharType="separate"/>
            </w:r>
            <w:r w:rsidR="00A23B05">
              <w:rPr>
                <w:noProof/>
                <w:webHidden/>
              </w:rPr>
              <w:t>3</w:t>
            </w:r>
            <w:r w:rsidR="00A23B05">
              <w:rPr>
                <w:noProof/>
                <w:webHidden/>
              </w:rPr>
              <w:fldChar w:fldCharType="end"/>
            </w:r>
          </w:hyperlink>
        </w:p>
        <w:p w:rsidR="00A23B05" w:rsidRDefault="006B3506">
          <w:pPr>
            <w:pStyle w:val="TOC2"/>
            <w:rPr>
              <w:rFonts w:asciiTheme="minorHAnsi" w:eastAsiaTheme="minorEastAsia" w:hAnsiTheme="minorHAnsi" w:cstheme="minorBidi"/>
              <w:noProof/>
              <w:sz w:val="22"/>
              <w:szCs w:val="22"/>
              <w:lang w:eastAsia="en-GB"/>
            </w:rPr>
          </w:pPr>
          <w:hyperlink w:anchor="_Toc41358032" w:history="1">
            <w:r w:rsidR="00A23B05" w:rsidRPr="00B82E37">
              <w:rPr>
                <w:rStyle w:val="Hyperlink"/>
                <w:noProof/>
              </w:rPr>
              <w:t>1.1 Motivation and goals</w:t>
            </w:r>
            <w:r w:rsidR="00A23B05">
              <w:rPr>
                <w:noProof/>
                <w:webHidden/>
              </w:rPr>
              <w:tab/>
            </w:r>
            <w:r w:rsidR="00A23B05">
              <w:rPr>
                <w:noProof/>
                <w:webHidden/>
              </w:rPr>
              <w:fldChar w:fldCharType="begin"/>
            </w:r>
            <w:r w:rsidR="00A23B05">
              <w:rPr>
                <w:noProof/>
                <w:webHidden/>
              </w:rPr>
              <w:instrText xml:space="preserve"> PAGEREF _Toc41358032 \h </w:instrText>
            </w:r>
            <w:r w:rsidR="00A23B05">
              <w:rPr>
                <w:noProof/>
                <w:webHidden/>
              </w:rPr>
            </w:r>
            <w:r w:rsidR="00A23B05">
              <w:rPr>
                <w:noProof/>
                <w:webHidden/>
              </w:rPr>
              <w:fldChar w:fldCharType="separate"/>
            </w:r>
            <w:r w:rsidR="00A23B05">
              <w:rPr>
                <w:noProof/>
                <w:webHidden/>
              </w:rPr>
              <w:t>3</w:t>
            </w:r>
            <w:r w:rsidR="00A23B05">
              <w:rPr>
                <w:noProof/>
                <w:webHidden/>
              </w:rPr>
              <w:fldChar w:fldCharType="end"/>
            </w:r>
          </w:hyperlink>
        </w:p>
        <w:p w:rsidR="00A23B05" w:rsidRDefault="006B3506">
          <w:pPr>
            <w:pStyle w:val="TOC2"/>
            <w:rPr>
              <w:rFonts w:asciiTheme="minorHAnsi" w:eastAsiaTheme="minorEastAsia" w:hAnsiTheme="minorHAnsi" w:cstheme="minorBidi"/>
              <w:noProof/>
              <w:sz w:val="22"/>
              <w:szCs w:val="22"/>
              <w:lang w:eastAsia="en-GB"/>
            </w:rPr>
          </w:pPr>
          <w:hyperlink w:anchor="_Toc41358033" w:history="1">
            <w:r w:rsidR="00A23B05" w:rsidRPr="00B82E37">
              <w:rPr>
                <w:rStyle w:val="Hyperlink"/>
                <w:noProof/>
              </w:rPr>
              <w:t>1.2 Project status after the project 2 module</w:t>
            </w:r>
            <w:r w:rsidR="00A23B05">
              <w:rPr>
                <w:noProof/>
                <w:webHidden/>
              </w:rPr>
              <w:tab/>
            </w:r>
            <w:r w:rsidR="00A23B05">
              <w:rPr>
                <w:noProof/>
                <w:webHidden/>
              </w:rPr>
              <w:fldChar w:fldCharType="begin"/>
            </w:r>
            <w:r w:rsidR="00A23B05">
              <w:rPr>
                <w:noProof/>
                <w:webHidden/>
              </w:rPr>
              <w:instrText xml:space="preserve"> PAGEREF _Toc41358033 \h </w:instrText>
            </w:r>
            <w:r w:rsidR="00A23B05">
              <w:rPr>
                <w:noProof/>
                <w:webHidden/>
              </w:rPr>
            </w:r>
            <w:r w:rsidR="00A23B05">
              <w:rPr>
                <w:noProof/>
                <w:webHidden/>
              </w:rPr>
              <w:fldChar w:fldCharType="separate"/>
            </w:r>
            <w:r w:rsidR="00A23B05">
              <w:rPr>
                <w:noProof/>
                <w:webHidden/>
              </w:rPr>
              <w:t>3</w:t>
            </w:r>
            <w:r w:rsidR="00A23B05">
              <w:rPr>
                <w:noProof/>
                <w:webHidden/>
              </w:rPr>
              <w:fldChar w:fldCharType="end"/>
            </w:r>
          </w:hyperlink>
        </w:p>
        <w:p w:rsidR="00A23B05" w:rsidRDefault="006B3506">
          <w:pPr>
            <w:pStyle w:val="TOC2"/>
            <w:rPr>
              <w:rFonts w:asciiTheme="minorHAnsi" w:eastAsiaTheme="minorEastAsia" w:hAnsiTheme="minorHAnsi" w:cstheme="minorBidi"/>
              <w:noProof/>
              <w:sz w:val="22"/>
              <w:szCs w:val="22"/>
              <w:lang w:eastAsia="en-GB"/>
            </w:rPr>
          </w:pPr>
          <w:hyperlink w:anchor="_Toc41358034" w:history="1">
            <w:r w:rsidR="00A23B05" w:rsidRPr="00B82E37">
              <w:rPr>
                <w:rStyle w:val="Hyperlink"/>
                <w:noProof/>
              </w:rPr>
              <w:t>1.3 Project Overview</w:t>
            </w:r>
            <w:r w:rsidR="00A23B05">
              <w:rPr>
                <w:noProof/>
                <w:webHidden/>
              </w:rPr>
              <w:tab/>
            </w:r>
            <w:r w:rsidR="00A23B05">
              <w:rPr>
                <w:noProof/>
                <w:webHidden/>
              </w:rPr>
              <w:fldChar w:fldCharType="begin"/>
            </w:r>
            <w:r w:rsidR="00A23B05">
              <w:rPr>
                <w:noProof/>
                <w:webHidden/>
              </w:rPr>
              <w:instrText xml:space="preserve"> PAGEREF _Toc41358034 \h </w:instrText>
            </w:r>
            <w:r w:rsidR="00A23B05">
              <w:rPr>
                <w:noProof/>
                <w:webHidden/>
              </w:rPr>
            </w:r>
            <w:r w:rsidR="00A23B05">
              <w:rPr>
                <w:noProof/>
                <w:webHidden/>
              </w:rPr>
              <w:fldChar w:fldCharType="separate"/>
            </w:r>
            <w:r w:rsidR="00A23B05">
              <w:rPr>
                <w:noProof/>
                <w:webHidden/>
              </w:rPr>
              <w:t>3</w:t>
            </w:r>
            <w:r w:rsidR="00A23B05">
              <w:rPr>
                <w:noProof/>
                <w:webHidden/>
              </w:rPr>
              <w:fldChar w:fldCharType="end"/>
            </w:r>
          </w:hyperlink>
        </w:p>
        <w:p w:rsidR="00A23B05" w:rsidRDefault="006B3506">
          <w:pPr>
            <w:pStyle w:val="TOC3"/>
            <w:tabs>
              <w:tab w:val="right" w:pos="9457"/>
            </w:tabs>
            <w:rPr>
              <w:rFonts w:asciiTheme="minorHAnsi" w:eastAsiaTheme="minorEastAsia" w:hAnsiTheme="minorHAnsi" w:cstheme="minorBidi"/>
              <w:noProof/>
              <w:sz w:val="22"/>
              <w:szCs w:val="22"/>
              <w:lang w:eastAsia="en-GB"/>
            </w:rPr>
          </w:pPr>
          <w:hyperlink w:anchor="_Toc41358035" w:history="1">
            <w:r w:rsidR="00A23B05" w:rsidRPr="00B82E37">
              <w:rPr>
                <w:rStyle w:val="Hyperlink"/>
                <w:noProof/>
              </w:rPr>
              <w:t>1.3.1 Baseline Establishment</w:t>
            </w:r>
            <w:r w:rsidR="00A23B05">
              <w:rPr>
                <w:noProof/>
                <w:webHidden/>
              </w:rPr>
              <w:tab/>
            </w:r>
            <w:r w:rsidR="00A23B05">
              <w:rPr>
                <w:noProof/>
                <w:webHidden/>
              </w:rPr>
              <w:fldChar w:fldCharType="begin"/>
            </w:r>
            <w:r w:rsidR="00A23B05">
              <w:rPr>
                <w:noProof/>
                <w:webHidden/>
              </w:rPr>
              <w:instrText xml:space="preserve"> PAGEREF _Toc41358035 \h </w:instrText>
            </w:r>
            <w:r w:rsidR="00A23B05">
              <w:rPr>
                <w:noProof/>
                <w:webHidden/>
              </w:rPr>
            </w:r>
            <w:r w:rsidR="00A23B05">
              <w:rPr>
                <w:noProof/>
                <w:webHidden/>
              </w:rPr>
              <w:fldChar w:fldCharType="separate"/>
            </w:r>
            <w:r w:rsidR="00A23B05">
              <w:rPr>
                <w:noProof/>
                <w:webHidden/>
              </w:rPr>
              <w:t>4</w:t>
            </w:r>
            <w:r w:rsidR="00A23B05">
              <w:rPr>
                <w:noProof/>
                <w:webHidden/>
              </w:rPr>
              <w:fldChar w:fldCharType="end"/>
            </w:r>
          </w:hyperlink>
        </w:p>
        <w:p w:rsidR="00A23B05" w:rsidRDefault="006B3506">
          <w:pPr>
            <w:pStyle w:val="TOC3"/>
            <w:tabs>
              <w:tab w:val="right" w:pos="9457"/>
            </w:tabs>
            <w:rPr>
              <w:rFonts w:asciiTheme="minorHAnsi" w:eastAsiaTheme="minorEastAsia" w:hAnsiTheme="minorHAnsi" w:cstheme="minorBidi"/>
              <w:noProof/>
              <w:sz w:val="22"/>
              <w:szCs w:val="22"/>
              <w:lang w:eastAsia="en-GB"/>
            </w:rPr>
          </w:pPr>
          <w:hyperlink w:anchor="_Toc41358036" w:history="1">
            <w:r w:rsidR="00A23B05" w:rsidRPr="00B82E37">
              <w:rPr>
                <w:rStyle w:val="Hyperlink"/>
                <w:noProof/>
              </w:rPr>
              <w:t>1.3.2 Agent and Training Optimisation</w:t>
            </w:r>
            <w:r w:rsidR="00A23B05">
              <w:rPr>
                <w:noProof/>
                <w:webHidden/>
              </w:rPr>
              <w:tab/>
            </w:r>
            <w:r w:rsidR="00A23B05">
              <w:rPr>
                <w:noProof/>
                <w:webHidden/>
              </w:rPr>
              <w:fldChar w:fldCharType="begin"/>
            </w:r>
            <w:r w:rsidR="00A23B05">
              <w:rPr>
                <w:noProof/>
                <w:webHidden/>
              </w:rPr>
              <w:instrText xml:space="preserve"> PAGEREF _Toc41358036 \h </w:instrText>
            </w:r>
            <w:r w:rsidR="00A23B05">
              <w:rPr>
                <w:noProof/>
                <w:webHidden/>
              </w:rPr>
            </w:r>
            <w:r w:rsidR="00A23B05">
              <w:rPr>
                <w:noProof/>
                <w:webHidden/>
              </w:rPr>
              <w:fldChar w:fldCharType="separate"/>
            </w:r>
            <w:r w:rsidR="00A23B05">
              <w:rPr>
                <w:noProof/>
                <w:webHidden/>
              </w:rPr>
              <w:t>4</w:t>
            </w:r>
            <w:r w:rsidR="00A23B05">
              <w:rPr>
                <w:noProof/>
                <w:webHidden/>
              </w:rPr>
              <w:fldChar w:fldCharType="end"/>
            </w:r>
          </w:hyperlink>
        </w:p>
        <w:p w:rsidR="00A23B05" w:rsidRDefault="006B3506">
          <w:pPr>
            <w:pStyle w:val="TOC3"/>
            <w:tabs>
              <w:tab w:val="right" w:pos="9457"/>
            </w:tabs>
            <w:rPr>
              <w:rFonts w:asciiTheme="minorHAnsi" w:eastAsiaTheme="minorEastAsia" w:hAnsiTheme="minorHAnsi" w:cstheme="minorBidi"/>
              <w:noProof/>
              <w:sz w:val="22"/>
              <w:szCs w:val="22"/>
              <w:lang w:eastAsia="en-GB"/>
            </w:rPr>
          </w:pPr>
          <w:hyperlink w:anchor="_Toc41358037" w:history="1">
            <w:r w:rsidR="00A23B05" w:rsidRPr="00B82E37">
              <w:rPr>
                <w:rStyle w:val="Hyperlink"/>
                <w:noProof/>
              </w:rPr>
              <w:t>1.3.3 Game Mode Exploration</w:t>
            </w:r>
            <w:r w:rsidR="00A23B05">
              <w:rPr>
                <w:noProof/>
                <w:webHidden/>
              </w:rPr>
              <w:tab/>
            </w:r>
            <w:r w:rsidR="00A23B05">
              <w:rPr>
                <w:noProof/>
                <w:webHidden/>
              </w:rPr>
              <w:fldChar w:fldCharType="begin"/>
            </w:r>
            <w:r w:rsidR="00A23B05">
              <w:rPr>
                <w:noProof/>
                <w:webHidden/>
              </w:rPr>
              <w:instrText xml:space="preserve"> PAGEREF _Toc41358037 \h </w:instrText>
            </w:r>
            <w:r w:rsidR="00A23B05">
              <w:rPr>
                <w:noProof/>
                <w:webHidden/>
              </w:rPr>
            </w:r>
            <w:r w:rsidR="00A23B05">
              <w:rPr>
                <w:noProof/>
                <w:webHidden/>
              </w:rPr>
              <w:fldChar w:fldCharType="separate"/>
            </w:r>
            <w:r w:rsidR="00A23B05">
              <w:rPr>
                <w:noProof/>
                <w:webHidden/>
              </w:rPr>
              <w:t>5</w:t>
            </w:r>
            <w:r w:rsidR="00A23B05">
              <w:rPr>
                <w:noProof/>
                <w:webHidden/>
              </w:rPr>
              <w:fldChar w:fldCharType="end"/>
            </w:r>
          </w:hyperlink>
        </w:p>
        <w:p w:rsidR="00A23B05" w:rsidRDefault="006B3506">
          <w:pPr>
            <w:pStyle w:val="TOC1"/>
            <w:rPr>
              <w:rFonts w:asciiTheme="minorHAnsi" w:eastAsiaTheme="minorEastAsia" w:hAnsiTheme="minorHAnsi" w:cstheme="minorBidi"/>
              <w:noProof/>
              <w:sz w:val="22"/>
              <w:szCs w:val="22"/>
              <w:lang w:val="en-GB" w:eastAsia="en-GB"/>
            </w:rPr>
          </w:pPr>
          <w:hyperlink w:anchor="_Toc41358038" w:history="1">
            <w:r w:rsidR="00A23B05" w:rsidRPr="00B82E37">
              <w:rPr>
                <w:rStyle w:val="Hyperlink"/>
                <w:noProof/>
              </w:rPr>
              <w:t>2</w:t>
            </w:r>
            <w:r w:rsidR="00A23B05">
              <w:rPr>
                <w:rFonts w:asciiTheme="minorHAnsi" w:eastAsiaTheme="minorEastAsia" w:hAnsiTheme="minorHAnsi" w:cstheme="minorBidi"/>
                <w:noProof/>
                <w:sz w:val="22"/>
                <w:szCs w:val="22"/>
                <w:lang w:val="en-GB" w:eastAsia="en-GB"/>
              </w:rPr>
              <w:tab/>
            </w:r>
            <w:r w:rsidR="00A23B05" w:rsidRPr="00B82E37">
              <w:rPr>
                <w:rStyle w:val="Hyperlink"/>
                <w:noProof/>
              </w:rPr>
              <w:t>Getting started with Reinforcement Learning in Unity</w:t>
            </w:r>
            <w:r w:rsidR="00A23B05">
              <w:rPr>
                <w:noProof/>
                <w:webHidden/>
              </w:rPr>
              <w:tab/>
            </w:r>
            <w:r w:rsidR="00A23B05">
              <w:rPr>
                <w:noProof/>
                <w:webHidden/>
              </w:rPr>
              <w:fldChar w:fldCharType="begin"/>
            </w:r>
            <w:r w:rsidR="00A23B05">
              <w:rPr>
                <w:noProof/>
                <w:webHidden/>
              </w:rPr>
              <w:instrText xml:space="preserve"> PAGEREF _Toc41358038 \h </w:instrText>
            </w:r>
            <w:r w:rsidR="00A23B05">
              <w:rPr>
                <w:noProof/>
                <w:webHidden/>
              </w:rPr>
            </w:r>
            <w:r w:rsidR="00A23B05">
              <w:rPr>
                <w:noProof/>
                <w:webHidden/>
              </w:rPr>
              <w:fldChar w:fldCharType="separate"/>
            </w:r>
            <w:r w:rsidR="00A23B05">
              <w:rPr>
                <w:noProof/>
                <w:webHidden/>
              </w:rPr>
              <w:t>6</w:t>
            </w:r>
            <w:r w:rsidR="00A23B05">
              <w:rPr>
                <w:noProof/>
                <w:webHidden/>
              </w:rPr>
              <w:fldChar w:fldCharType="end"/>
            </w:r>
          </w:hyperlink>
        </w:p>
        <w:p w:rsidR="00A23B05" w:rsidRDefault="006B3506">
          <w:pPr>
            <w:pStyle w:val="TOC2"/>
            <w:rPr>
              <w:rFonts w:asciiTheme="minorHAnsi" w:eastAsiaTheme="minorEastAsia" w:hAnsiTheme="minorHAnsi" w:cstheme="minorBidi"/>
              <w:noProof/>
              <w:sz w:val="22"/>
              <w:szCs w:val="22"/>
              <w:lang w:eastAsia="en-GB"/>
            </w:rPr>
          </w:pPr>
          <w:hyperlink w:anchor="_Toc41358039" w:history="1">
            <w:r w:rsidR="00A23B05" w:rsidRPr="00B82E37">
              <w:rPr>
                <w:rStyle w:val="Hyperlink"/>
                <w:noProof/>
              </w:rPr>
              <w:t>2.1 Reinforcement learning with ML-Agents</w:t>
            </w:r>
            <w:r w:rsidR="00A23B05">
              <w:rPr>
                <w:noProof/>
                <w:webHidden/>
              </w:rPr>
              <w:tab/>
            </w:r>
            <w:r w:rsidR="00A23B05">
              <w:rPr>
                <w:noProof/>
                <w:webHidden/>
              </w:rPr>
              <w:fldChar w:fldCharType="begin"/>
            </w:r>
            <w:r w:rsidR="00A23B05">
              <w:rPr>
                <w:noProof/>
                <w:webHidden/>
              </w:rPr>
              <w:instrText xml:space="preserve"> PAGEREF _Toc41358039 \h </w:instrText>
            </w:r>
            <w:r w:rsidR="00A23B05">
              <w:rPr>
                <w:noProof/>
                <w:webHidden/>
              </w:rPr>
            </w:r>
            <w:r w:rsidR="00A23B05">
              <w:rPr>
                <w:noProof/>
                <w:webHidden/>
              </w:rPr>
              <w:fldChar w:fldCharType="separate"/>
            </w:r>
            <w:r w:rsidR="00A23B05">
              <w:rPr>
                <w:noProof/>
                <w:webHidden/>
              </w:rPr>
              <w:t>6</w:t>
            </w:r>
            <w:r w:rsidR="00A23B05">
              <w:rPr>
                <w:noProof/>
                <w:webHidden/>
              </w:rPr>
              <w:fldChar w:fldCharType="end"/>
            </w:r>
          </w:hyperlink>
        </w:p>
        <w:p w:rsidR="00A23B05" w:rsidRDefault="006B3506">
          <w:pPr>
            <w:pStyle w:val="TOC2"/>
            <w:rPr>
              <w:rFonts w:asciiTheme="minorHAnsi" w:eastAsiaTheme="minorEastAsia" w:hAnsiTheme="minorHAnsi" w:cstheme="minorBidi"/>
              <w:noProof/>
              <w:sz w:val="22"/>
              <w:szCs w:val="22"/>
              <w:lang w:eastAsia="en-GB"/>
            </w:rPr>
          </w:pPr>
          <w:hyperlink w:anchor="_Toc41358040" w:history="1">
            <w:r w:rsidR="00A23B05" w:rsidRPr="00B82E37">
              <w:rPr>
                <w:rStyle w:val="Hyperlink"/>
                <w:noProof/>
              </w:rPr>
              <w:t>2.2 ML-Agents setup</w:t>
            </w:r>
            <w:r w:rsidR="00A23B05">
              <w:rPr>
                <w:noProof/>
                <w:webHidden/>
              </w:rPr>
              <w:tab/>
            </w:r>
            <w:r w:rsidR="00A23B05">
              <w:rPr>
                <w:noProof/>
                <w:webHidden/>
              </w:rPr>
              <w:fldChar w:fldCharType="begin"/>
            </w:r>
            <w:r w:rsidR="00A23B05">
              <w:rPr>
                <w:noProof/>
                <w:webHidden/>
              </w:rPr>
              <w:instrText xml:space="preserve"> PAGEREF _Toc41358040 \h </w:instrText>
            </w:r>
            <w:r w:rsidR="00A23B05">
              <w:rPr>
                <w:noProof/>
                <w:webHidden/>
              </w:rPr>
            </w:r>
            <w:r w:rsidR="00A23B05">
              <w:rPr>
                <w:noProof/>
                <w:webHidden/>
              </w:rPr>
              <w:fldChar w:fldCharType="separate"/>
            </w:r>
            <w:r w:rsidR="00A23B05">
              <w:rPr>
                <w:noProof/>
                <w:webHidden/>
              </w:rPr>
              <w:t>6</w:t>
            </w:r>
            <w:r w:rsidR="00A23B05">
              <w:rPr>
                <w:noProof/>
                <w:webHidden/>
              </w:rPr>
              <w:fldChar w:fldCharType="end"/>
            </w:r>
          </w:hyperlink>
        </w:p>
        <w:p w:rsidR="00A23B05" w:rsidRDefault="006B3506">
          <w:pPr>
            <w:pStyle w:val="TOC2"/>
            <w:rPr>
              <w:rFonts w:asciiTheme="minorHAnsi" w:eastAsiaTheme="minorEastAsia" w:hAnsiTheme="minorHAnsi" w:cstheme="minorBidi"/>
              <w:noProof/>
              <w:sz w:val="22"/>
              <w:szCs w:val="22"/>
              <w:lang w:eastAsia="en-GB"/>
            </w:rPr>
          </w:pPr>
          <w:hyperlink w:anchor="_Toc41358041" w:history="1">
            <w:r w:rsidR="00A23B05" w:rsidRPr="00B82E37">
              <w:rPr>
                <w:rStyle w:val="Hyperlink"/>
                <w:noProof/>
              </w:rPr>
              <w:t>2.3 ML-Agents demos</w:t>
            </w:r>
            <w:r w:rsidR="00A23B05">
              <w:rPr>
                <w:noProof/>
                <w:webHidden/>
              </w:rPr>
              <w:tab/>
            </w:r>
            <w:r w:rsidR="00A23B05">
              <w:rPr>
                <w:noProof/>
                <w:webHidden/>
              </w:rPr>
              <w:fldChar w:fldCharType="begin"/>
            </w:r>
            <w:r w:rsidR="00A23B05">
              <w:rPr>
                <w:noProof/>
                <w:webHidden/>
              </w:rPr>
              <w:instrText xml:space="preserve"> PAGEREF _Toc41358041 \h </w:instrText>
            </w:r>
            <w:r w:rsidR="00A23B05">
              <w:rPr>
                <w:noProof/>
                <w:webHidden/>
              </w:rPr>
            </w:r>
            <w:r w:rsidR="00A23B05">
              <w:rPr>
                <w:noProof/>
                <w:webHidden/>
              </w:rPr>
              <w:fldChar w:fldCharType="separate"/>
            </w:r>
            <w:r w:rsidR="00A23B05">
              <w:rPr>
                <w:noProof/>
                <w:webHidden/>
              </w:rPr>
              <w:t>6</w:t>
            </w:r>
            <w:r w:rsidR="00A23B05">
              <w:rPr>
                <w:noProof/>
                <w:webHidden/>
              </w:rPr>
              <w:fldChar w:fldCharType="end"/>
            </w:r>
          </w:hyperlink>
        </w:p>
        <w:p w:rsidR="00A23B05" w:rsidRDefault="006B3506">
          <w:pPr>
            <w:pStyle w:val="TOC2"/>
            <w:rPr>
              <w:rFonts w:asciiTheme="minorHAnsi" w:eastAsiaTheme="minorEastAsia" w:hAnsiTheme="minorHAnsi" w:cstheme="minorBidi"/>
              <w:noProof/>
              <w:sz w:val="22"/>
              <w:szCs w:val="22"/>
              <w:lang w:eastAsia="en-GB"/>
            </w:rPr>
          </w:pPr>
          <w:hyperlink w:anchor="_Toc41358042" w:history="1">
            <w:r w:rsidR="00A23B05" w:rsidRPr="00B82E37">
              <w:rPr>
                <w:rStyle w:val="Hyperlink"/>
                <w:noProof/>
              </w:rPr>
              <w:t>2.4 Integration of Reinforcement learning into the game prototype</w:t>
            </w:r>
            <w:r w:rsidR="00A23B05">
              <w:rPr>
                <w:noProof/>
                <w:webHidden/>
              </w:rPr>
              <w:tab/>
            </w:r>
            <w:r w:rsidR="00A23B05">
              <w:rPr>
                <w:noProof/>
                <w:webHidden/>
              </w:rPr>
              <w:fldChar w:fldCharType="begin"/>
            </w:r>
            <w:r w:rsidR="00A23B05">
              <w:rPr>
                <w:noProof/>
                <w:webHidden/>
              </w:rPr>
              <w:instrText xml:space="preserve"> PAGEREF _Toc41358042 \h </w:instrText>
            </w:r>
            <w:r w:rsidR="00A23B05">
              <w:rPr>
                <w:noProof/>
                <w:webHidden/>
              </w:rPr>
            </w:r>
            <w:r w:rsidR="00A23B05">
              <w:rPr>
                <w:noProof/>
                <w:webHidden/>
              </w:rPr>
              <w:fldChar w:fldCharType="separate"/>
            </w:r>
            <w:r w:rsidR="00A23B05">
              <w:rPr>
                <w:noProof/>
                <w:webHidden/>
              </w:rPr>
              <w:t>8</w:t>
            </w:r>
            <w:r w:rsidR="00A23B05">
              <w:rPr>
                <w:noProof/>
                <w:webHidden/>
              </w:rPr>
              <w:fldChar w:fldCharType="end"/>
            </w:r>
          </w:hyperlink>
        </w:p>
        <w:p w:rsidR="00A23B05" w:rsidRDefault="006B3506">
          <w:pPr>
            <w:pStyle w:val="TOC2"/>
            <w:rPr>
              <w:rFonts w:asciiTheme="minorHAnsi" w:eastAsiaTheme="minorEastAsia" w:hAnsiTheme="minorHAnsi" w:cstheme="minorBidi"/>
              <w:noProof/>
              <w:sz w:val="22"/>
              <w:szCs w:val="22"/>
              <w:lang w:eastAsia="en-GB"/>
            </w:rPr>
          </w:pPr>
          <w:hyperlink w:anchor="_Toc41358043" w:history="1">
            <w:r w:rsidR="00A23B05" w:rsidRPr="00B82E37">
              <w:rPr>
                <w:rStyle w:val="Hyperlink"/>
                <w:noProof/>
              </w:rPr>
              <w:t>2.5 First training with the Bachelor Thesis Reinforcement-Learning project</w:t>
            </w:r>
            <w:r w:rsidR="00A23B05">
              <w:rPr>
                <w:noProof/>
                <w:webHidden/>
              </w:rPr>
              <w:tab/>
            </w:r>
            <w:r w:rsidR="00A23B05">
              <w:rPr>
                <w:noProof/>
                <w:webHidden/>
              </w:rPr>
              <w:fldChar w:fldCharType="begin"/>
            </w:r>
            <w:r w:rsidR="00A23B05">
              <w:rPr>
                <w:noProof/>
                <w:webHidden/>
              </w:rPr>
              <w:instrText xml:space="preserve"> PAGEREF _Toc41358043 \h </w:instrText>
            </w:r>
            <w:r w:rsidR="00A23B05">
              <w:rPr>
                <w:noProof/>
                <w:webHidden/>
              </w:rPr>
            </w:r>
            <w:r w:rsidR="00A23B05">
              <w:rPr>
                <w:noProof/>
                <w:webHidden/>
              </w:rPr>
              <w:fldChar w:fldCharType="separate"/>
            </w:r>
            <w:r w:rsidR="00A23B05">
              <w:rPr>
                <w:noProof/>
                <w:webHidden/>
              </w:rPr>
              <w:t>8</w:t>
            </w:r>
            <w:r w:rsidR="00A23B05">
              <w:rPr>
                <w:noProof/>
                <w:webHidden/>
              </w:rPr>
              <w:fldChar w:fldCharType="end"/>
            </w:r>
          </w:hyperlink>
        </w:p>
        <w:p w:rsidR="00A23B05" w:rsidRDefault="006B3506">
          <w:pPr>
            <w:pStyle w:val="TOC1"/>
            <w:rPr>
              <w:rFonts w:asciiTheme="minorHAnsi" w:eastAsiaTheme="minorEastAsia" w:hAnsiTheme="minorHAnsi" w:cstheme="minorBidi"/>
              <w:noProof/>
              <w:sz w:val="22"/>
              <w:szCs w:val="22"/>
              <w:lang w:val="en-GB" w:eastAsia="en-GB"/>
            </w:rPr>
          </w:pPr>
          <w:hyperlink w:anchor="_Toc41358044" w:history="1">
            <w:r w:rsidR="00A23B05" w:rsidRPr="00B82E37">
              <w:rPr>
                <w:rStyle w:val="Hyperlink"/>
                <w:noProof/>
              </w:rPr>
              <w:t>3</w:t>
            </w:r>
            <w:r w:rsidR="00A23B05">
              <w:rPr>
                <w:rFonts w:asciiTheme="minorHAnsi" w:eastAsiaTheme="minorEastAsia" w:hAnsiTheme="minorHAnsi" w:cstheme="minorBidi"/>
                <w:noProof/>
                <w:sz w:val="22"/>
                <w:szCs w:val="22"/>
                <w:lang w:val="en-GB" w:eastAsia="en-GB"/>
              </w:rPr>
              <w:tab/>
            </w:r>
            <w:r w:rsidR="00A23B05" w:rsidRPr="00B82E37">
              <w:rPr>
                <w:rStyle w:val="Hyperlink"/>
                <w:noProof/>
              </w:rPr>
              <w:t>Understanding the machine learning environment</w:t>
            </w:r>
            <w:r w:rsidR="00A23B05">
              <w:rPr>
                <w:noProof/>
                <w:webHidden/>
              </w:rPr>
              <w:tab/>
            </w:r>
            <w:r w:rsidR="00A23B05">
              <w:rPr>
                <w:noProof/>
                <w:webHidden/>
              </w:rPr>
              <w:fldChar w:fldCharType="begin"/>
            </w:r>
            <w:r w:rsidR="00A23B05">
              <w:rPr>
                <w:noProof/>
                <w:webHidden/>
              </w:rPr>
              <w:instrText xml:space="preserve"> PAGEREF _Toc41358044 \h </w:instrText>
            </w:r>
            <w:r w:rsidR="00A23B05">
              <w:rPr>
                <w:noProof/>
                <w:webHidden/>
              </w:rPr>
            </w:r>
            <w:r w:rsidR="00A23B05">
              <w:rPr>
                <w:noProof/>
                <w:webHidden/>
              </w:rPr>
              <w:fldChar w:fldCharType="separate"/>
            </w:r>
            <w:r w:rsidR="00A23B05">
              <w:rPr>
                <w:noProof/>
                <w:webHidden/>
              </w:rPr>
              <w:t>9</w:t>
            </w:r>
            <w:r w:rsidR="00A23B05">
              <w:rPr>
                <w:noProof/>
                <w:webHidden/>
              </w:rPr>
              <w:fldChar w:fldCharType="end"/>
            </w:r>
          </w:hyperlink>
        </w:p>
        <w:p w:rsidR="00A23B05" w:rsidRDefault="006B3506">
          <w:pPr>
            <w:pStyle w:val="TOC2"/>
            <w:rPr>
              <w:rFonts w:asciiTheme="minorHAnsi" w:eastAsiaTheme="minorEastAsia" w:hAnsiTheme="minorHAnsi" w:cstheme="minorBidi"/>
              <w:noProof/>
              <w:sz w:val="22"/>
              <w:szCs w:val="22"/>
              <w:lang w:eastAsia="en-GB"/>
            </w:rPr>
          </w:pPr>
          <w:hyperlink w:anchor="_Toc41358045" w:history="1">
            <w:r w:rsidR="00A23B05" w:rsidRPr="00B82E37">
              <w:rPr>
                <w:rStyle w:val="Hyperlink"/>
                <w:noProof/>
              </w:rPr>
              <w:t>3.1 Committing a training</w:t>
            </w:r>
            <w:r w:rsidR="00A23B05">
              <w:rPr>
                <w:noProof/>
                <w:webHidden/>
              </w:rPr>
              <w:tab/>
            </w:r>
            <w:r w:rsidR="00A23B05">
              <w:rPr>
                <w:noProof/>
                <w:webHidden/>
              </w:rPr>
              <w:fldChar w:fldCharType="begin"/>
            </w:r>
            <w:r w:rsidR="00A23B05">
              <w:rPr>
                <w:noProof/>
                <w:webHidden/>
              </w:rPr>
              <w:instrText xml:space="preserve"> PAGEREF _Toc41358045 \h </w:instrText>
            </w:r>
            <w:r w:rsidR="00A23B05">
              <w:rPr>
                <w:noProof/>
                <w:webHidden/>
              </w:rPr>
            </w:r>
            <w:r w:rsidR="00A23B05">
              <w:rPr>
                <w:noProof/>
                <w:webHidden/>
              </w:rPr>
              <w:fldChar w:fldCharType="separate"/>
            </w:r>
            <w:r w:rsidR="00A23B05">
              <w:rPr>
                <w:noProof/>
                <w:webHidden/>
              </w:rPr>
              <w:t>9</w:t>
            </w:r>
            <w:r w:rsidR="00A23B05">
              <w:rPr>
                <w:noProof/>
                <w:webHidden/>
              </w:rPr>
              <w:fldChar w:fldCharType="end"/>
            </w:r>
          </w:hyperlink>
        </w:p>
        <w:p w:rsidR="00A23B05" w:rsidRDefault="006B3506">
          <w:pPr>
            <w:pStyle w:val="TOC2"/>
            <w:rPr>
              <w:rFonts w:asciiTheme="minorHAnsi" w:eastAsiaTheme="minorEastAsia" w:hAnsiTheme="minorHAnsi" w:cstheme="minorBidi"/>
              <w:noProof/>
              <w:sz w:val="22"/>
              <w:szCs w:val="22"/>
              <w:lang w:eastAsia="en-GB"/>
            </w:rPr>
          </w:pPr>
          <w:hyperlink w:anchor="_Toc41358046" w:history="1">
            <w:r w:rsidR="00A23B05" w:rsidRPr="00B82E37">
              <w:rPr>
                <w:rStyle w:val="Hyperlink"/>
                <w:noProof/>
              </w:rPr>
              <w:t>3.2 Trainer_Config.yaml</w:t>
            </w:r>
            <w:r w:rsidR="00A23B05">
              <w:rPr>
                <w:noProof/>
                <w:webHidden/>
              </w:rPr>
              <w:tab/>
            </w:r>
            <w:r w:rsidR="00A23B05">
              <w:rPr>
                <w:noProof/>
                <w:webHidden/>
              </w:rPr>
              <w:fldChar w:fldCharType="begin"/>
            </w:r>
            <w:r w:rsidR="00A23B05">
              <w:rPr>
                <w:noProof/>
                <w:webHidden/>
              </w:rPr>
              <w:instrText xml:space="preserve"> PAGEREF _Toc41358046 \h </w:instrText>
            </w:r>
            <w:r w:rsidR="00A23B05">
              <w:rPr>
                <w:noProof/>
                <w:webHidden/>
              </w:rPr>
            </w:r>
            <w:r w:rsidR="00A23B05">
              <w:rPr>
                <w:noProof/>
                <w:webHidden/>
              </w:rPr>
              <w:fldChar w:fldCharType="separate"/>
            </w:r>
            <w:r w:rsidR="00A23B05">
              <w:rPr>
                <w:noProof/>
                <w:webHidden/>
              </w:rPr>
              <w:t>10</w:t>
            </w:r>
            <w:r w:rsidR="00A23B05">
              <w:rPr>
                <w:noProof/>
                <w:webHidden/>
              </w:rPr>
              <w:fldChar w:fldCharType="end"/>
            </w:r>
          </w:hyperlink>
        </w:p>
        <w:p w:rsidR="00A23B05" w:rsidRDefault="006B3506">
          <w:pPr>
            <w:pStyle w:val="TOC2"/>
            <w:rPr>
              <w:rFonts w:asciiTheme="minorHAnsi" w:eastAsiaTheme="minorEastAsia" w:hAnsiTheme="minorHAnsi" w:cstheme="minorBidi"/>
              <w:noProof/>
              <w:sz w:val="22"/>
              <w:szCs w:val="22"/>
              <w:lang w:eastAsia="en-GB"/>
            </w:rPr>
          </w:pPr>
          <w:hyperlink w:anchor="_Toc41358047" w:history="1">
            <w:r w:rsidR="00A23B05" w:rsidRPr="00B82E37">
              <w:rPr>
                <w:rStyle w:val="Hyperlink"/>
                <w:noProof/>
              </w:rPr>
              <w:t>3.3 Components within unity</w:t>
            </w:r>
            <w:r w:rsidR="00A23B05">
              <w:rPr>
                <w:noProof/>
                <w:webHidden/>
              </w:rPr>
              <w:tab/>
            </w:r>
            <w:r w:rsidR="00A23B05">
              <w:rPr>
                <w:noProof/>
                <w:webHidden/>
              </w:rPr>
              <w:fldChar w:fldCharType="begin"/>
            </w:r>
            <w:r w:rsidR="00A23B05">
              <w:rPr>
                <w:noProof/>
                <w:webHidden/>
              </w:rPr>
              <w:instrText xml:space="preserve"> PAGEREF _Toc41358047 \h </w:instrText>
            </w:r>
            <w:r w:rsidR="00A23B05">
              <w:rPr>
                <w:noProof/>
                <w:webHidden/>
              </w:rPr>
            </w:r>
            <w:r w:rsidR="00A23B05">
              <w:rPr>
                <w:noProof/>
                <w:webHidden/>
              </w:rPr>
              <w:fldChar w:fldCharType="separate"/>
            </w:r>
            <w:r w:rsidR="00A23B05">
              <w:rPr>
                <w:noProof/>
                <w:webHidden/>
              </w:rPr>
              <w:t>11</w:t>
            </w:r>
            <w:r w:rsidR="00A23B05">
              <w:rPr>
                <w:noProof/>
                <w:webHidden/>
              </w:rPr>
              <w:fldChar w:fldCharType="end"/>
            </w:r>
          </w:hyperlink>
        </w:p>
        <w:p w:rsidR="00A23B05" w:rsidRDefault="006B3506">
          <w:pPr>
            <w:pStyle w:val="TOC3"/>
            <w:tabs>
              <w:tab w:val="right" w:pos="9457"/>
            </w:tabs>
            <w:rPr>
              <w:rFonts w:asciiTheme="minorHAnsi" w:eastAsiaTheme="minorEastAsia" w:hAnsiTheme="minorHAnsi" w:cstheme="minorBidi"/>
              <w:noProof/>
              <w:sz w:val="22"/>
              <w:szCs w:val="22"/>
              <w:lang w:eastAsia="en-GB"/>
            </w:rPr>
          </w:pPr>
          <w:hyperlink w:anchor="_Toc41358048" w:history="1">
            <w:r w:rsidR="00A23B05" w:rsidRPr="00B82E37">
              <w:rPr>
                <w:rStyle w:val="Hyperlink"/>
                <w:noProof/>
              </w:rPr>
              <w:t>3.3.1 Behaviour Parameters</w:t>
            </w:r>
            <w:r w:rsidR="00A23B05">
              <w:rPr>
                <w:noProof/>
                <w:webHidden/>
              </w:rPr>
              <w:tab/>
            </w:r>
            <w:r w:rsidR="00A23B05">
              <w:rPr>
                <w:noProof/>
                <w:webHidden/>
              </w:rPr>
              <w:fldChar w:fldCharType="begin"/>
            </w:r>
            <w:r w:rsidR="00A23B05">
              <w:rPr>
                <w:noProof/>
                <w:webHidden/>
              </w:rPr>
              <w:instrText xml:space="preserve"> PAGEREF _Toc41358048 \h </w:instrText>
            </w:r>
            <w:r w:rsidR="00A23B05">
              <w:rPr>
                <w:noProof/>
                <w:webHidden/>
              </w:rPr>
            </w:r>
            <w:r w:rsidR="00A23B05">
              <w:rPr>
                <w:noProof/>
                <w:webHidden/>
              </w:rPr>
              <w:fldChar w:fldCharType="separate"/>
            </w:r>
            <w:r w:rsidR="00A23B05">
              <w:rPr>
                <w:noProof/>
                <w:webHidden/>
              </w:rPr>
              <w:t>11</w:t>
            </w:r>
            <w:r w:rsidR="00A23B05">
              <w:rPr>
                <w:noProof/>
                <w:webHidden/>
              </w:rPr>
              <w:fldChar w:fldCharType="end"/>
            </w:r>
          </w:hyperlink>
        </w:p>
        <w:p w:rsidR="00A23B05" w:rsidRDefault="006B3506">
          <w:pPr>
            <w:pStyle w:val="TOC3"/>
            <w:tabs>
              <w:tab w:val="right" w:pos="9457"/>
            </w:tabs>
            <w:rPr>
              <w:rFonts w:asciiTheme="minorHAnsi" w:eastAsiaTheme="minorEastAsia" w:hAnsiTheme="minorHAnsi" w:cstheme="minorBidi"/>
              <w:noProof/>
              <w:sz w:val="22"/>
              <w:szCs w:val="22"/>
              <w:lang w:eastAsia="en-GB"/>
            </w:rPr>
          </w:pPr>
          <w:hyperlink w:anchor="_Toc41358049" w:history="1">
            <w:r w:rsidR="00A23B05" w:rsidRPr="00B82E37">
              <w:rPr>
                <w:rStyle w:val="Hyperlink"/>
                <w:noProof/>
              </w:rPr>
              <w:t>3.3.2 Decision Requester</w:t>
            </w:r>
            <w:r w:rsidR="00A23B05">
              <w:rPr>
                <w:noProof/>
                <w:webHidden/>
              </w:rPr>
              <w:tab/>
            </w:r>
            <w:r w:rsidR="00A23B05">
              <w:rPr>
                <w:noProof/>
                <w:webHidden/>
              </w:rPr>
              <w:fldChar w:fldCharType="begin"/>
            </w:r>
            <w:r w:rsidR="00A23B05">
              <w:rPr>
                <w:noProof/>
                <w:webHidden/>
              </w:rPr>
              <w:instrText xml:space="preserve"> PAGEREF _Toc41358049 \h </w:instrText>
            </w:r>
            <w:r w:rsidR="00A23B05">
              <w:rPr>
                <w:noProof/>
                <w:webHidden/>
              </w:rPr>
            </w:r>
            <w:r w:rsidR="00A23B05">
              <w:rPr>
                <w:noProof/>
                <w:webHidden/>
              </w:rPr>
              <w:fldChar w:fldCharType="separate"/>
            </w:r>
            <w:r w:rsidR="00A23B05">
              <w:rPr>
                <w:noProof/>
                <w:webHidden/>
              </w:rPr>
              <w:t>13</w:t>
            </w:r>
            <w:r w:rsidR="00A23B05">
              <w:rPr>
                <w:noProof/>
                <w:webHidden/>
              </w:rPr>
              <w:fldChar w:fldCharType="end"/>
            </w:r>
          </w:hyperlink>
        </w:p>
        <w:p w:rsidR="00A23B05" w:rsidRDefault="006B3506">
          <w:pPr>
            <w:pStyle w:val="TOC3"/>
            <w:tabs>
              <w:tab w:val="right" w:pos="9457"/>
            </w:tabs>
            <w:rPr>
              <w:rFonts w:asciiTheme="minorHAnsi" w:eastAsiaTheme="minorEastAsia" w:hAnsiTheme="minorHAnsi" w:cstheme="minorBidi"/>
              <w:noProof/>
              <w:sz w:val="22"/>
              <w:szCs w:val="22"/>
              <w:lang w:eastAsia="en-GB"/>
            </w:rPr>
          </w:pPr>
          <w:hyperlink w:anchor="_Toc41358050" w:history="1">
            <w:r w:rsidR="00A23B05" w:rsidRPr="00B82E37">
              <w:rPr>
                <w:rStyle w:val="Hyperlink"/>
                <w:noProof/>
              </w:rPr>
              <w:t>3.3.3 The agent scripts</w:t>
            </w:r>
            <w:r w:rsidR="00A23B05">
              <w:rPr>
                <w:noProof/>
                <w:webHidden/>
              </w:rPr>
              <w:tab/>
            </w:r>
            <w:r w:rsidR="00A23B05">
              <w:rPr>
                <w:noProof/>
                <w:webHidden/>
              </w:rPr>
              <w:fldChar w:fldCharType="begin"/>
            </w:r>
            <w:r w:rsidR="00A23B05">
              <w:rPr>
                <w:noProof/>
                <w:webHidden/>
              </w:rPr>
              <w:instrText xml:space="preserve"> PAGEREF _Toc41358050 \h </w:instrText>
            </w:r>
            <w:r w:rsidR="00A23B05">
              <w:rPr>
                <w:noProof/>
                <w:webHidden/>
              </w:rPr>
            </w:r>
            <w:r w:rsidR="00A23B05">
              <w:rPr>
                <w:noProof/>
                <w:webHidden/>
              </w:rPr>
              <w:fldChar w:fldCharType="separate"/>
            </w:r>
            <w:r w:rsidR="00A23B05">
              <w:rPr>
                <w:noProof/>
                <w:webHidden/>
              </w:rPr>
              <w:t>14</w:t>
            </w:r>
            <w:r w:rsidR="00A23B05">
              <w:rPr>
                <w:noProof/>
                <w:webHidden/>
              </w:rPr>
              <w:fldChar w:fldCharType="end"/>
            </w:r>
          </w:hyperlink>
        </w:p>
        <w:p w:rsidR="00A23B05" w:rsidRDefault="006B3506">
          <w:pPr>
            <w:pStyle w:val="TOC1"/>
            <w:rPr>
              <w:rFonts w:asciiTheme="minorHAnsi" w:eastAsiaTheme="minorEastAsia" w:hAnsiTheme="minorHAnsi" w:cstheme="minorBidi"/>
              <w:noProof/>
              <w:sz w:val="22"/>
              <w:szCs w:val="22"/>
              <w:lang w:val="en-GB" w:eastAsia="en-GB"/>
            </w:rPr>
          </w:pPr>
          <w:hyperlink w:anchor="_Toc41358051" w:history="1">
            <w:r w:rsidR="00A23B05" w:rsidRPr="00B82E37">
              <w:rPr>
                <w:rStyle w:val="Hyperlink"/>
                <w:noProof/>
              </w:rPr>
              <w:t>4</w:t>
            </w:r>
            <w:r w:rsidR="00A23B05">
              <w:rPr>
                <w:rFonts w:asciiTheme="minorHAnsi" w:eastAsiaTheme="minorEastAsia" w:hAnsiTheme="minorHAnsi" w:cstheme="minorBidi"/>
                <w:noProof/>
                <w:sz w:val="22"/>
                <w:szCs w:val="22"/>
                <w:lang w:val="en-GB" w:eastAsia="en-GB"/>
              </w:rPr>
              <w:tab/>
            </w:r>
            <w:r w:rsidR="00A23B05" w:rsidRPr="00B82E37">
              <w:rPr>
                <w:rStyle w:val="Hyperlink"/>
                <w:noProof/>
              </w:rPr>
              <w:t>The game environment</w:t>
            </w:r>
            <w:r w:rsidR="00A23B05">
              <w:rPr>
                <w:noProof/>
                <w:webHidden/>
              </w:rPr>
              <w:tab/>
            </w:r>
            <w:r w:rsidR="00A23B05">
              <w:rPr>
                <w:noProof/>
                <w:webHidden/>
              </w:rPr>
              <w:fldChar w:fldCharType="begin"/>
            </w:r>
            <w:r w:rsidR="00A23B05">
              <w:rPr>
                <w:noProof/>
                <w:webHidden/>
              </w:rPr>
              <w:instrText xml:space="preserve"> PAGEREF _Toc41358051 \h </w:instrText>
            </w:r>
            <w:r w:rsidR="00A23B05">
              <w:rPr>
                <w:noProof/>
                <w:webHidden/>
              </w:rPr>
            </w:r>
            <w:r w:rsidR="00A23B05">
              <w:rPr>
                <w:noProof/>
                <w:webHidden/>
              </w:rPr>
              <w:fldChar w:fldCharType="separate"/>
            </w:r>
            <w:r w:rsidR="00A23B05">
              <w:rPr>
                <w:noProof/>
                <w:webHidden/>
              </w:rPr>
              <w:t>18</w:t>
            </w:r>
            <w:r w:rsidR="00A23B05">
              <w:rPr>
                <w:noProof/>
                <w:webHidden/>
              </w:rPr>
              <w:fldChar w:fldCharType="end"/>
            </w:r>
          </w:hyperlink>
        </w:p>
        <w:p w:rsidR="00A23B05" w:rsidRDefault="006B3506">
          <w:pPr>
            <w:pStyle w:val="TOC2"/>
            <w:rPr>
              <w:rFonts w:asciiTheme="minorHAnsi" w:eastAsiaTheme="minorEastAsia" w:hAnsiTheme="minorHAnsi" w:cstheme="minorBidi"/>
              <w:noProof/>
              <w:sz w:val="22"/>
              <w:szCs w:val="22"/>
              <w:lang w:eastAsia="en-GB"/>
            </w:rPr>
          </w:pPr>
          <w:hyperlink w:anchor="_Toc41358052" w:history="1">
            <w:r w:rsidR="00A23B05" w:rsidRPr="00B82E37">
              <w:rPr>
                <w:rStyle w:val="Hyperlink"/>
                <w:noProof/>
              </w:rPr>
              <w:t>4.1 The Gym</w:t>
            </w:r>
            <w:r w:rsidR="00A23B05">
              <w:rPr>
                <w:noProof/>
                <w:webHidden/>
              </w:rPr>
              <w:tab/>
            </w:r>
            <w:r w:rsidR="00A23B05">
              <w:rPr>
                <w:noProof/>
                <w:webHidden/>
              </w:rPr>
              <w:fldChar w:fldCharType="begin"/>
            </w:r>
            <w:r w:rsidR="00A23B05">
              <w:rPr>
                <w:noProof/>
                <w:webHidden/>
              </w:rPr>
              <w:instrText xml:space="preserve"> PAGEREF _Toc41358052 \h </w:instrText>
            </w:r>
            <w:r w:rsidR="00A23B05">
              <w:rPr>
                <w:noProof/>
                <w:webHidden/>
              </w:rPr>
            </w:r>
            <w:r w:rsidR="00A23B05">
              <w:rPr>
                <w:noProof/>
                <w:webHidden/>
              </w:rPr>
              <w:fldChar w:fldCharType="separate"/>
            </w:r>
            <w:r w:rsidR="00A23B05">
              <w:rPr>
                <w:noProof/>
                <w:webHidden/>
              </w:rPr>
              <w:t>18</w:t>
            </w:r>
            <w:r w:rsidR="00A23B05">
              <w:rPr>
                <w:noProof/>
                <w:webHidden/>
              </w:rPr>
              <w:fldChar w:fldCharType="end"/>
            </w:r>
          </w:hyperlink>
        </w:p>
        <w:p w:rsidR="00A23B05" w:rsidRDefault="006B3506">
          <w:pPr>
            <w:pStyle w:val="TOC2"/>
            <w:rPr>
              <w:rFonts w:asciiTheme="minorHAnsi" w:eastAsiaTheme="minorEastAsia" w:hAnsiTheme="minorHAnsi" w:cstheme="minorBidi"/>
              <w:noProof/>
              <w:sz w:val="22"/>
              <w:szCs w:val="22"/>
              <w:lang w:eastAsia="en-GB"/>
            </w:rPr>
          </w:pPr>
          <w:hyperlink w:anchor="_Toc41358053" w:history="1">
            <w:r w:rsidR="00A23B05" w:rsidRPr="00B82E37">
              <w:rPr>
                <w:rStyle w:val="Hyperlink"/>
                <w:noProof/>
              </w:rPr>
              <w:t>4.2 The Arena</w:t>
            </w:r>
            <w:r w:rsidR="00A23B05">
              <w:rPr>
                <w:noProof/>
                <w:webHidden/>
              </w:rPr>
              <w:tab/>
            </w:r>
            <w:r w:rsidR="00A23B05">
              <w:rPr>
                <w:noProof/>
                <w:webHidden/>
              </w:rPr>
              <w:fldChar w:fldCharType="begin"/>
            </w:r>
            <w:r w:rsidR="00A23B05">
              <w:rPr>
                <w:noProof/>
                <w:webHidden/>
              </w:rPr>
              <w:instrText xml:space="preserve"> PAGEREF _Toc41358053 \h </w:instrText>
            </w:r>
            <w:r w:rsidR="00A23B05">
              <w:rPr>
                <w:noProof/>
                <w:webHidden/>
              </w:rPr>
            </w:r>
            <w:r w:rsidR="00A23B05">
              <w:rPr>
                <w:noProof/>
                <w:webHidden/>
              </w:rPr>
              <w:fldChar w:fldCharType="separate"/>
            </w:r>
            <w:r w:rsidR="00A23B05">
              <w:rPr>
                <w:noProof/>
                <w:webHidden/>
              </w:rPr>
              <w:t>18</w:t>
            </w:r>
            <w:r w:rsidR="00A23B05">
              <w:rPr>
                <w:noProof/>
                <w:webHidden/>
              </w:rPr>
              <w:fldChar w:fldCharType="end"/>
            </w:r>
          </w:hyperlink>
        </w:p>
        <w:p w:rsidR="00A23B05" w:rsidRDefault="006B3506">
          <w:pPr>
            <w:pStyle w:val="TOC2"/>
            <w:rPr>
              <w:rFonts w:asciiTheme="minorHAnsi" w:eastAsiaTheme="minorEastAsia" w:hAnsiTheme="minorHAnsi" w:cstheme="minorBidi"/>
              <w:noProof/>
              <w:sz w:val="22"/>
              <w:szCs w:val="22"/>
              <w:lang w:eastAsia="en-GB"/>
            </w:rPr>
          </w:pPr>
          <w:hyperlink w:anchor="_Toc41358054" w:history="1">
            <w:r w:rsidR="00A23B05" w:rsidRPr="00B82E37">
              <w:rPr>
                <w:rStyle w:val="Hyperlink"/>
                <w:noProof/>
              </w:rPr>
              <w:t>4.3 The characters</w:t>
            </w:r>
            <w:r w:rsidR="00A23B05">
              <w:rPr>
                <w:noProof/>
                <w:webHidden/>
              </w:rPr>
              <w:tab/>
            </w:r>
            <w:r w:rsidR="00A23B05">
              <w:rPr>
                <w:noProof/>
                <w:webHidden/>
              </w:rPr>
              <w:fldChar w:fldCharType="begin"/>
            </w:r>
            <w:r w:rsidR="00A23B05">
              <w:rPr>
                <w:noProof/>
                <w:webHidden/>
              </w:rPr>
              <w:instrText xml:space="preserve"> PAGEREF _Toc41358054 \h </w:instrText>
            </w:r>
            <w:r w:rsidR="00A23B05">
              <w:rPr>
                <w:noProof/>
                <w:webHidden/>
              </w:rPr>
            </w:r>
            <w:r w:rsidR="00A23B05">
              <w:rPr>
                <w:noProof/>
                <w:webHidden/>
              </w:rPr>
              <w:fldChar w:fldCharType="separate"/>
            </w:r>
            <w:r w:rsidR="00A23B05">
              <w:rPr>
                <w:noProof/>
                <w:webHidden/>
              </w:rPr>
              <w:t>19</w:t>
            </w:r>
            <w:r w:rsidR="00A23B05">
              <w:rPr>
                <w:noProof/>
                <w:webHidden/>
              </w:rPr>
              <w:fldChar w:fldCharType="end"/>
            </w:r>
          </w:hyperlink>
        </w:p>
        <w:p w:rsidR="00A23B05" w:rsidRDefault="006B3506">
          <w:pPr>
            <w:pStyle w:val="TOC1"/>
            <w:rPr>
              <w:rFonts w:asciiTheme="minorHAnsi" w:eastAsiaTheme="minorEastAsia" w:hAnsiTheme="minorHAnsi" w:cstheme="minorBidi"/>
              <w:noProof/>
              <w:sz w:val="22"/>
              <w:szCs w:val="22"/>
              <w:lang w:val="en-GB" w:eastAsia="en-GB"/>
            </w:rPr>
          </w:pPr>
          <w:hyperlink w:anchor="_Toc41358055" w:history="1">
            <w:r w:rsidR="00A23B05" w:rsidRPr="00B82E37">
              <w:rPr>
                <w:rStyle w:val="Hyperlink"/>
                <w:noProof/>
              </w:rPr>
              <w:t>5</w:t>
            </w:r>
            <w:r w:rsidR="00A23B05">
              <w:rPr>
                <w:rFonts w:asciiTheme="minorHAnsi" w:eastAsiaTheme="minorEastAsia" w:hAnsiTheme="minorHAnsi" w:cstheme="minorBidi"/>
                <w:noProof/>
                <w:sz w:val="22"/>
                <w:szCs w:val="22"/>
                <w:lang w:val="en-GB" w:eastAsia="en-GB"/>
              </w:rPr>
              <w:tab/>
            </w:r>
            <w:r w:rsidR="00A23B05" w:rsidRPr="00B82E37">
              <w:rPr>
                <w:rStyle w:val="Hyperlink"/>
                <w:noProof/>
              </w:rPr>
              <w:t>Training and improving the AI</w:t>
            </w:r>
            <w:r w:rsidR="00A23B05">
              <w:rPr>
                <w:noProof/>
                <w:webHidden/>
              </w:rPr>
              <w:tab/>
            </w:r>
            <w:r w:rsidR="00A23B05">
              <w:rPr>
                <w:noProof/>
                <w:webHidden/>
              </w:rPr>
              <w:fldChar w:fldCharType="begin"/>
            </w:r>
            <w:r w:rsidR="00A23B05">
              <w:rPr>
                <w:noProof/>
                <w:webHidden/>
              </w:rPr>
              <w:instrText xml:space="preserve"> PAGEREF _Toc41358055 \h </w:instrText>
            </w:r>
            <w:r w:rsidR="00A23B05">
              <w:rPr>
                <w:noProof/>
                <w:webHidden/>
              </w:rPr>
            </w:r>
            <w:r w:rsidR="00A23B05">
              <w:rPr>
                <w:noProof/>
                <w:webHidden/>
              </w:rPr>
              <w:fldChar w:fldCharType="separate"/>
            </w:r>
            <w:r w:rsidR="00A23B05">
              <w:rPr>
                <w:noProof/>
                <w:webHidden/>
              </w:rPr>
              <w:t>20</w:t>
            </w:r>
            <w:r w:rsidR="00A23B05">
              <w:rPr>
                <w:noProof/>
                <w:webHidden/>
              </w:rPr>
              <w:fldChar w:fldCharType="end"/>
            </w:r>
          </w:hyperlink>
        </w:p>
        <w:p w:rsidR="00A23B05" w:rsidRDefault="006B3506">
          <w:pPr>
            <w:pStyle w:val="TOC2"/>
            <w:rPr>
              <w:rFonts w:asciiTheme="minorHAnsi" w:eastAsiaTheme="minorEastAsia" w:hAnsiTheme="minorHAnsi" w:cstheme="minorBidi"/>
              <w:noProof/>
              <w:sz w:val="22"/>
              <w:szCs w:val="22"/>
              <w:lang w:eastAsia="en-GB"/>
            </w:rPr>
          </w:pPr>
          <w:hyperlink w:anchor="_Toc41358056" w:history="1">
            <w:r w:rsidR="00A23B05" w:rsidRPr="00B82E37">
              <w:rPr>
                <w:rStyle w:val="Hyperlink"/>
                <w:noProof/>
              </w:rPr>
              <w:t>5.1 RunBot</w:t>
            </w:r>
            <w:r w:rsidR="00A23B05">
              <w:rPr>
                <w:noProof/>
                <w:webHidden/>
              </w:rPr>
              <w:tab/>
            </w:r>
            <w:r w:rsidR="00A23B05">
              <w:rPr>
                <w:noProof/>
                <w:webHidden/>
              </w:rPr>
              <w:fldChar w:fldCharType="begin"/>
            </w:r>
            <w:r w:rsidR="00A23B05">
              <w:rPr>
                <w:noProof/>
                <w:webHidden/>
              </w:rPr>
              <w:instrText xml:space="preserve"> PAGEREF _Toc41358056 \h </w:instrText>
            </w:r>
            <w:r w:rsidR="00A23B05">
              <w:rPr>
                <w:noProof/>
                <w:webHidden/>
              </w:rPr>
            </w:r>
            <w:r w:rsidR="00A23B05">
              <w:rPr>
                <w:noProof/>
                <w:webHidden/>
              </w:rPr>
              <w:fldChar w:fldCharType="separate"/>
            </w:r>
            <w:r w:rsidR="00A23B05">
              <w:rPr>
                <w:noProof/>
                <w:webHidden/>
              </w:rPr>
              <w:t>20</w:t>
            </w:r>
            <w:r w:rsidR="00A23B05">
              <w:rPr>
                <w:noProof/>
                <w:webHidden/>
              </w:rPr>
              <w:fldChar w:fldCharType="end"/>
            </w:r>
          </w:hyperlink>
        </w:p>
        <w:p w:rsidR="00A23B05" w:rsidRDefault="006B3506">
          <w:pPr>
            <w:pStyle w:val="TOC2"/>
            <w:rPr>
              <w:rFonts w:asciiTheme="minorHAnsi" w:eastAsiaTheme="minorEastAsia" w:hAnsiTheme="minorHAnsi" w:cstheme="minorBidi"/>
              <w:noProof/>
              <w:sz w:val="22"/>
              <w:szCs w:val="22"/>
              <w:lang w:eastAsia="en-GB"/>
            </w:rPr>
          </w:pPr>
          <w:hyperlink w:anchor="_Toc41358057" w:history="1">
            <w:r w:rsidR="00A23B05" w:rsidRPr="00B82E37">
              <w:rPr>
                <w:rStyle w:val="Hyperlink"/>
                <w:noProof/>
              </w:rPr>
              <w:t>5.2 Attacking a stale target</w:t>
            </w:r>
            <w:r w:rsidR="00A23B05">
              <w:rPr>
                <w:noProof/>
                <w:webHidden/>
              </w:rPr>
              <w:tab/>
            </w:r>
            <w:r w:rsidR="00A23B05">
              <w:rPr>
                <w:noProof/>
                <w:webHidden/>
              </w:rPr>
              <w:fldChar w:fldCharType="begin"/>
            </w:r>
            <w:r w:rsidR="00A23B05">
              <w:rPr>
                <w:noProof/>
                <w:webHidden/>
              </w:rPr>
              <w:instrText xml:space="preserve"> PAGEREF _Toc41358057 \h </w:instrText>
            </w:r>
            <w:r w:rsidR="00A23B05">
              <w:rPr>
                <w:noProof/>
                <w:webHidden/>
              </w:rPr>
            </w:r>
            <w:r w:rsidR="00A23B05">
              <w:rPr>
                <w:noProof/>
                <w:webHidden/>
              </w:rPr>
              <w:fldChar w:fldCharType="separate"/>
            </w:r>
            <w:r w:rsidR="00A23B05">
              <w:rPr>
                <w:noProof/>
                <w:webHidden/>
              </w:rPr>
              <w:t>20</w:t>
            </w:r>
            <w:r w:rsidR="00A23B05">
              <w:rPr>
                <w:noProof/>
                <w:webHidden/>
              </w:rPr>
              <w:fldChar w:fldCharType="end"/>
            </w:r>
          </w:hyperlink>
        </w:p>
        <w:p w:rsidR="00A23B05" w:rsidRDefault="006B3506">
          <w:pPr>
            <w:pStyle w:val="TOC2"/>
            <w:rPr>
              <w:rFonts w:asciiTheme="minorHAnsi" w:eastAsiaTheme="minorEastAsia" w:hAnsiTheme="minorHAnsi" w:cstheme="minorBidi"/>
              <w:noProof/>
              <w:sz w:val="22"/>
              <w:szCs w:val="22"/>
              <w:lang w:eastAsia="en-GB"/>
            </w:rPr>
          </w:pPr>
          <w:hyperlink w:anchor="_Toc41358058" w:history="1">
            <w:r w:rsidR="00A23B05" w:rsidRPr="00B82E37">
              <w:rPr>
                <w:rStyle w:val="Hyperlink"/>
                <w:noProof/>
              </w:rPr>
              <w:t>5.3 Self-Play</w:t>
            </w:r>
            <w:r w:rsidR="00A23B05">
              <w:rPr>
                <w:noProof/>
                <w:webHidden/>
              </w:rPr>
              <w:tab/>
            </w:r>
            <w:r w:rsidR="00A23B05">
              <w:rPr>
                <w:noProof/>
                <w:webHidden/>
              </w:rPr>
              <w:fldChar w:fldCharType="begin"/>
            </w:r>
            <w:r w:rsidR="00A23B05">
              <w:rPr>
                <w:noProof/>
                <w:webHidden/>
              </w:rPr>
              <w:instrText xml:space="preserve"> PAGEREF _Toc41358058 \h </w:instrText>
            </w:r>
            <w:r w:rsidR="00A23B05">
              <w:rPr>
                <w:noProof/>
                <w:webHidden/>
              </w:rPr>
            </w:r>
            <w:r w:rsidR="00A23B05">
              <w:rPr>
                <w:noProof/>
                <w:webHidden/>
              </w:rPr>
              <w:fldChar w:fldCharType="separate"/>
            </w:r>
            <w:r w:rsidR="00A23B05">
              <w:rPr>
                <w:noProof/>
                <w:webHidden/>
              </w:rPr>
              <w:t>21</w:t>
            </w:r>
            <w:r w:rsidR="00A23B05">
              <w:rPr>
                <w:noProof/>
                <w:webHidden/>
              </w:rPr>
              <w:fldChar w:fldCharType="end"/>
            </w:r>
          </w:hyperlink>
        </w:p>
        <w:p w:rsidR="00A23B05" w:rsidRDefault="006B3506">
          <w:pPr>
            <w:pStyle w:val="TOC2"/>
            <w:rPr>
              <w:rFonts w:asciiTheme="minorHAnsi" w:eastAsiaTheme="minorEastAsia" w:hAnsiTheme="minorHAnsi" w:cstheme="minorBidi"/>
              <w:noProof/>
              <w:sz w:val="22"/>
              <w:szCs w:val="22"/>
              <w:lang w:eastAsia="en-GB"/>
            </w:rPr>
          </w:pPr>
          <w:hyperlink w:anchor="_Toc41358059" w:history="1">
            <w:r w:rsidR="00A23B05" w:rsidRPr="00B82E37">
              <w:rPr>
                <w:rStyle w:val="Hyperlink"/>
                <w:noProof/>
              </w:rPr>
              <w:t>5.4 Further improving reward distribution</w:t>
            </w:r>
            <w:r w:rsidR="00A23B05">
              <w:rPr>
                <w:noProof/>
                <w:webHidden/>
              </w:rPr>
              <w:tab/>
            </w:r>
            <w:r w:rsidR="00A23B05">
              <w:rPr>
                <w:noProof/>
                <w:webHidden/>
              </w:rPr>
              <w:fldChar w:fldCharType="begin"/>
            </w:r>
            <w:r w:rsidR="00A23B05">
              <w:rPr>
                <w:noProof/>
                <w:webHidden/>
              </w:rPr>
              <w:instrText xml:space="preserve"> PAGEREF _Toc41358059 \h </w:instrText>
            </w:r>
            <w:r w:rsidR="00A23B05">
              <w:rPr>
                <w:noProof/>
                <w:webHidden/>
              </w:rPr>
            </w:r>
            <w:r w:rsidR="00A23B05">
              <w:rPr>
                <w:noProof/>
                <w:webHidden/>
              </w:rPr>
              <w:fldChar w:fldCharType="separate"/>
            </w:r>
            <w:r w:rsidR="00A23B05">
              <w:rPr>
                <w:noProof/>
                <w:webHidden/>
              </w:rPr>
              <w:t>24</w:t>
            </w:r>
            <w:r w:rsidR="00A23B05">
              <w:rPr>
                <w:noProof/>
                <w:webHidden/>
              </w:rPr>
              <w:fldChar w:fldCharType="end"/>
            </w:r>
          </w:hyperlink>
        </w:p>
        <w:p w:rsidR="00A23B05" w:rsidRDefault="006B3506">
          <w:pPr>
            <w:pStyle w:val="TOC1"/>
            <w:rPr>
              <w:rFonts w:asciiTheme="minorHAnsi" w:eastAsiaTheme="minorEastAsia" w:hAnsiTheme="minorHAnsi" w:cstheme="minorBidi"/>
              <w:noProof/>
              <w:sz w:val="22"/>
              <w:szCs w:val="22"/>
              <w:lang w:val="en-GB" w:eastAsia="en-GB"/>
            </w:rPr>
          </w:pPr>
          <w:hyperlink w:anchor="_Toc41358060" w:history="1">
            <w:r w:rsidR="00A23B05" w:rsidRPr="00B82E37">
              <w:rPr>
                <w:rStyle w:val="Hyperlink"/>
                <w:noProof/>
              </w:rPr>
              <w:t>6</w:t>
            </w:r>
            <w:r w:rsidR="00A23B05">
              <w:rPr>
                <w:rFonts w:asciiTheme="minorHAnsi" w:eastAsiaTheme="minorEastAsia" w:hAnsiTheme="minorHAnsi" w:cstheme="minorBidi"/>
                <w:noProof/>
                <w:sz w:val="22"/>
                <w:szCs w:val="22"/>
                <w:lang w:val="en-GB" w:eastAsia="en-GB"/>
              </w:rPr>
              <w:tab/>
            </w:r>
            <w:r w:rsidR="00A23B05" w:rsidRPr="00B82E37">
              <w:rPr>
                <w:rStyle w:val="Hyperlink"/>
                <w:noProof/>
              </w:rPr>
              <w:t>Game Mode Exploration</w:t>
            </w:r>
            <w:r w:rsidR="00A23B05">
              <w:rPr>
                <w:noProof/>
                <w:webHidden/>
              </w:rPr>
              <w:tab/>
            </w:r>
            <w:r w:rsidR="00A23B05">
              <w:rPr>
                <w:noProof/>
                <w:webHidden/>
              </w:rPr>
              <w:fldChar w:fldCharType="begin"/>
            </w:r>
            <w:r w:rsidR="00A23B05">
              <w:rPr>
                <w:noProof/>
                <w:webHidden/>
              </w:rPr>
              <w:instrText xml:space="preserve"> PAGEREF _Toc41358060 \h </w:instrText>
            </w:r>
            <w:r w:rsidR="00A23B05">
              <w:rPr>
                <w:noProof/>
                <w:webHidden/>
              </w:rPr>
            </w:r>
            <w:r w:rsidR="00A23B05">
              <w:rPr>
                <w:noProof/>
                <w:webHidden/>
              </w:rPr>
              <w:fldChar w:fldCharType="separate"/>
            </w:r>
            <w:r w:rsidR="00A23B05">
              <w:rPr>
                <w:noProof/>
                <w:webHidden/>
              </w:rPr>
              <w:t>25</w:t>
            </w:r>
            <w:r w:rsidR="00A23B05">
              <w:rPr>
                <w:noProof/>
                <w:webHidden/>
              </w:rPr>
              <w:fldChar w:fldCharType="end"/>
            </w:r>
          </w:hyperlink>
        </w:p>
        <w:p w:rsidR="00A23B05" w:rsidRDefault="006B3506">
          <w:pPr>
            <w:pStyle w:val="TOC2"/>
            <w:rPr>
              <w:rFonts w:asciiTheme="minorHAnsi" w:eastAsiaTheme="minorEastAsia" w:hAnsiTheme="minorHAnsi" w:cstheme="minorBidi"/>
              <w:noProof/>
              <w:sz w:val="22"/>
              <w:szCs w:val="22"/>
              <w:lang w:eastAsia="en-GB"/>
            </w:rPr>
          </w:pPr>
          <w:hyperlink w:anchor="_Toc41358061" w:history="1">
            <w:r w:rsidR="00A23B05" w:rsidRPr="00B82E37">
              <w:rPr>
                <w:rStyle w:val="Hyperlink"/>
                <w:noProof/>
              </w:rPr>
              <w:t>6.1 Training n versus n agents</w:t>
            </w:r>
            <w:r w:rsidR="00A23B05">
              <w:rPr>
                <w:noProof/>
                <w:webHidden/>
              </w:rPr>
              <w:tab/>
            </w:r>
            <w:r w:rsidR="00A23B05">
              <w:rPr>
                <w:noProof/>
                <w:webHidden/>
              </w:rPr>
              <w:fldChar w:fldCharType="begin"/>
            </w:r>
            <w:r w:rsidR="00A23B05">
              <w:rPr>
                <w:noProof/>
                <w:webHidden/>
              </w:rPr>
              <w:instrText xml:space="preserve"> PAGEREF _Toc41358061 \h </w:instrText>
            </w:r>
            <w:r w:rsidR="00A23B05">
              <w:rPr>
                <w:noProof/>
                <w:webHidden/>
              </w:rPr>
            </w:r>
            <w:r w:rsidR="00A23B05">
              <w:rPr>
                <w:noProof/>
                <w:webHidden/>
              </w:rPr>
              <w:fldChar w:fldCharType="separate"/>
            </w:r>
            <w:r w:rsidR="00A23B05">
              <w:rPr>
                <w:noProof/>
                <w:webHidden/>
              </w:rPr>
              <w:t>25</w:t>
            </w:r>
            <w:r w:rsidR="00A23B05">
              <w:rPr>
                <w:noProof/>
                <w:webHidden/>
              </w:rPr>
              <w:fldChar w:fldCharType="end"/>
            </w:r>
          </w:hyperlink>
        </w:p>
        <w:p w:rsidR="00A23B05" w:rsidRDefault="006B3506">
          <w:pPr>
            <w:pStyle w:val="TOC2"/>
            <w:rPr>
              <w:rFonts w:asciiTheme="minorHAnsi" w:eastAsiaTheme="minorEastAsia" w:hAnsiTheme="minorHAnsi" w:cstheme="minorBidi"/>
              <w:noProof/>
              <w:sz w:val="22"/>
              <w:szCs w:val="22"/>
              <w:lang w:eastAsia="en-GB"/>
            </w:rPr>
          </w:pPr>
          <w:hyperlink w:anchor="_Toc41358062" w:history="1">
            <w:r w:rsidR="00A23B05" w:rsidRPr="00B82E37">
              <w:rPr>
                <w:rStyle w:val="Hyperlink"/>
                <w:noProof/>
              </w:rPr>
              <w:t>6.2 Agent variations</w:t>
            </w:r>
            <w:r w:rsidR="00A23B05">
              <w:rPr>
                <w:noProof/>
                <w:webHidden/>
              </w:rPr>
              <w:tab/>
            </w:r>
            <w:r w:rsidR="00A23B05">
              <w:rPr>
                <w:noProof/>
                <w:webHidden/>
              </w:rPr>
              <w:fldChar w:fldCharType="begin"/>
            </w:r>
            <w:r w:rsidR="00A23B05">
              <w:rPr>
                <w:noProof/>
                <w:webHidden/>
              </w:rPr>
              <w:instrText xml:space="preserve"> PAGEREF _Toc41358062 \h </w:instrText>
            </w:r>
            <w:r w:rsidR="00A23B05">
              <w:rPr>
                <w:noProof/>
                <w:webHidden/>
              </w:rPr>
            </w:r>
            <w:r w:rsidR="00A23B05">
              <w:rPr>
                <w:noProof/>
                <w:webHidden/>
              </w:rPr>
              <w:fldChar w:fldCharType="separate"/>
            </w:r>
            <w:r w:rsidR="00A23B05">
              <w:rPr>
                <w:noProof/>
                <w:webHidden/>
              </w:rPr>
              <w:t>27</w:t>
            </w:r>
            <w:r w:rsidR="00A23B05">
              <w:rPr>
                <w:noProof/>
                <w:webHidden/>
              </w:rPr>
              <w:fldChar w:fldCharType="end"/>
            </w:r>
          </w:hyperlink>
        </w:p>
        <w:p w:rsidR="00A23B05" w:rsidRDefault="006B3506">
          <w:pPr>
            <w:pStyle w:val="TOC2"/>
            <w:rPr>
              <w:rFonts w:asciiTheme="minorHAnsi" w:eastAsiaTheme="minorEastAsia" w:hAnsiTheme="minorHAnsi" w:cstheme="minorBidi"/>
              <w:noProof/>
              <w:sz w:val="22"/>
              <w:szCs w:val="22"/>
              <w:lang w:eastAsia="en-GB"/>
            </w:rPr>
          </w:pPr>
          <w:hyperlink w:anchor="_Toc41358063" w:history="1">
            <w:r w:rsidR="00A23B05" w:rsidRPr="00B82E37">
              <w:rPr>
                <w:rStyle w:val="Hyperlink"/>
                <w:noProof/>
              </w:rPr>
              <w:t>6.3 Obstacles</w:t>
            </w:r>
            <w:r w:rsidR="00A23B05">
              <w:rPr>
                <w:noProof/>
                <w:webHidden/>
              </w:rPr>
              <w:tab/>
            </w:r>
            <w:r w:rsidR="00A23B05">
              <w:rPr>
                <w:noProof/>
                <w:webHidden/>
              </w:rPr>
              <w:fldChar w:fldCharType="begin"/>
            </w:r>
            <w:r w:rsidR="00A23B05">
              <w:rPr>
                <w:noProof/>
                <w:webHidden/>
              </w:rPr>
              <w:instrText xml:space="preserve"> PAGEREF _Toc41358063 \h </w:instrText>
            </w:r>
            <w:r w:rsidR="00A23B05">
              <w:rPr>
                <w:noProof/>
                <w:webHidden/>
              </w:rPr>
            </w:r>
            <w:r w:rsidR="00A23B05">
              <w:rPr>
                <w:noProof/>
                <w:webHidden/>
              </w:rPr>
              <w:fldChar w:fldCharType="separate"/>
            </w:r>
            <w:r w:rsidR="00A23B05">
              <w:rPr>
                <w:noProof/>
                <w:webHidden/>
              </w:rPr>
              <w:t>29</w:t>
            </w:r>
            <w:r w:rsidR="00A23B05">
              <w:rPr>
                <w:noProof/>
                <w:webHidden/>
              </w:rPr>
              <w:fldChar w:fldCharType="end"/>
            </w:r>
          </w:hyperlink>
        </w:p>
        <w:p w:rsidR="00A23B05" w:rsidRDefault="006B3506">
          <w:pPr>
            <w:pStyle w:val="TOC2"/>
            <w:rPr>
              <w:rFonts w:asciiTheme="minorHAnsi" w:eastAsiaTheme="minorEastAsia" w:hAnsiTheme="minorHAnsi" w:cstheme="minorBidi"/>
              <w:noProof/>
              <w:sz w:val="22"/>
              <w:szCs w:val="22"/>
              <w:lang w:eastAsia="en-GB"/>
            </w:rPr>
          </w:pPr>
          <w:hyperlink w:anchor="_Toc41358064" w:history="1">
            <w:r w:rsidR="00A23B05" w:rsidRPr="00B82E37">
              <w:rPr>
                <w:rStyle w:val="Hyperlink"/>
                <w:noProof/>
              </w:rPr>
              <w:t>6.4 Spawn zones</w:t>
            </w:r>
            <w:r w:rsidR="00A23B05">
              <w:rPr>
                <w:noProof/>
                <w:webHidden/>
              </w:rPr>
              <w:tab/>
            </w:r>
            <w:r w:rsidR="00A23B05">
              <w:rPr>
                <w:noProof/>
                <w:webHidden/>
              </w:rPr>
              <w:fldChar w:fldCharType="begin"/>
            </w:r>
            <w:r w:rsidR="00A23B05">
              <w:rPr>
                <w:noProof/>
                <w:webHidden/>
              </w:rPr>
              <w:instrText xml:space="preserve"> PAGEREF _Toc41358064 \h </w:instrText>
            </w:r>
            <w:r w:rsidR="00A23B05">
              <w:rPr>
                <w:noProof/>
                <w:webHidden/>
              </w:rPr>
            </w:r>
            <w:r w:rsidR="00A23B05">
              <w:rPr>
                <w:noProof/>
                <w:webHidden/>
              </w:rPr>
              <w:fldChar w:fldCharType="separate"/>
            </w:r>
            <w:r w:rsidR="00A23B05">
              <w:rPr>
                <w:noProof/>
                <w:webHidden/>
              </w:rPr>
              <w:t>32</w:t>
            </w:r>
            <w:r w:rsidR="00A23B05">
              <w:rPr>
                <w:noProof/>
                <w:webHidden/>
              </w:rPr>
              <w:fldChar w:fldCharType="end"/>
            </w:r>
          </w:hyperlink>
        </w:p>
        <w:p w:rsidR="00A23B05" w:rsidRDefault="006B3506">
          <w:pPr>
            <w:pStyle w:val="TOC2"/>
            <w:rPr>
              <w:rFonts w:asciiTheme="minorHAnsi" w:eastAsiaTheme="minorEastAsia" w:hAnsiTheme="minorHAnsi" w:cstheme="minorBidi"/>
              <w:noProof/>
              <w:sz w:val="22"/>
              <w:szCs w:val="22"/>
              <w:lang w:eastAsia="en-GB"/>
            </w:rPr>
          </w:pPr>
          <w:hyperlink w:anchor="_Toc41358065" w:history="1">
            <w:r w:rsidR="00A23B05" w:rsidRPr="00B82E37">
              <w:rPr>
                <w:rStyle w:val="Hyperlink"/>
                <w:noProof/>
              </w:rPr>
              <w:t>6.5 Healer Agent</w:t>
            </w:r>
            <w:r w:rsidR="00A23B05">
              <w:rPr>
                <w:noProof/>
                <w:webHidden/>
              </w:rPr>
              <w:tab/>
            </w:r>
            <w:r w:rsidR="00A23B05">
              <w:rPr>
                <w:noProof/>
                <w:webHidden/>
              </w:rPr>
              <w:fldChar w:fldCharType="begin"/>
            </w:r>
            <w:r w:rsidR="00A23B05">
              <w:rPr>
                <w:noProof/>
                <w:webHidden/>
              </w:rPr>
              <w:instrText xml:space="preserve"> PAGEREF _Toc41358065 \h </w:instrText>
            </w:r>
            <w:r w:rsidR="00A23B05">
              <w:rPr>
                <w:noProof/>
                <w:webHidden/>
              </w:rPr>
            </w:r>
            <w:r w:rsidR="00A23B05">
              <w:rPr>
                <w:noProof/>
                <w:webHidden/>
              </w:rPr>
              <w:fldChar w:fldCharType="separate"/>
            </w:r>
            <w:r w:rsidR="00A23B05">
              <w:rPr>
                <w:noProof/>
                <w:webHidden/>
              </w:rPr>
              <w:t>33</w:t>
            </w:r>
            <w:r w:rsidR="00A23B05">
              <w:rPr>
                <w:noProof/>
                <w:webHidden/>
              </w:rPr>
              <w:fldChar w:fldCharType="end"/>
            </w:r>
          </w:hyperlink>
        </w:p>
        <w:p w:rsidR="00A23B05" w:rsidRDefault="006B3506">
          <w:pPr>
            <w:pStyle w:val="TOC1"/>
            <w:rPr>
              <w:rFonts w:asciiTheme="minorHAnsi" w:eastAsiaTheme="minorEastAsia" w:hAnsiTheme="minorHAnsi" w:cstheme="minorBidi"/>
              <w:noProof/>
              <w:sz w:val="22"/>
              <w:szCs w:val="22"/>
              <w:lang w:val="en-GB" w:eastAsia="en-GB"/>
            </w:rPr>
          </w:pPr>
          <w:hyperlink w:anchor="_Toc41358066" w:history="1">
            <w:r w:rsidR="00A23B05" w:rsidRPr="00B82E37">
              <w:rPr>
                <w:rStyle w:val="Hyperlink"/>
                <w:noProof/>
              </w:rPr>
              <w:t>7</w:t>
            </w:r>
            <w:r w:rsidR="00A23B05">
              <w:rPr>
                <w:rFonts w:asciiTheme="minorHAnsi" w:eastAsiaTheme="minorEastAsia" w:hAnsiTheme="minorHAnsi" w:cstheme="minorBidi"/>
                <w:noProof/>
                <w:sz w:val="22"/>
                <w:szCs w:val="22"/>
                <w:lang w:val="en-GB" w:eastAsia="en-GB"/>
              </w:rPr>
              <w:tab/>
            </w:r>
            <w:r w:rsidR="00A23B05" w:rsidRPr="00B82E37">
              <w:rPr>
                <w:rStyle w:val="Hyperlink"/>
                <w:noProof/>
              </w:rPr>
              <w:t>Results</w:t>
            </w:r>
            <w:r w:rsidR="00A23B05">
              <w:rPr>
                <w:noProof/>
                <w:webHidden/>
              </w:rPr>
              <w:tab/>
            </w:r>
            <w:r w:rsidR="00A23B05">
              <w:rPr>
                <w:noProof/>
                <w:webHidden/>
              </w:rPr>
              <w:fldChar w:fldCharType="begin"/>
            </w:r>
            <w:r w:rsidR="00A23B05">
              <w:rPr>
                <w:noProof/>
                <w:webHidden/>
              </w:rPr>
              <w:instrText xml:space="preserve"> PAGEREF _Toc41358066 \h </w:instrText>
            </w:r>
            <w:r w:rsidR="00A23B05">
              <w:rPr>
                <w:noProof/>
                <w:webHidden/>
              </w:rPr>
            </w:r>
            <w:r w:rsidR="00A23B05">
              <w:rPr>
                <w:noProof/>
                <w:webHidden/>
              </w:rPr>
              <w:fldChar w:fldCharType="separate"/>
            </w:r>
            <w:r w:rsidR="00A23B05">
              <w:rPr>
                <w:noProof/>
                <w:webHidden/>
              </w:rPr>
              <w:t>35</w:t>
            </w:r>
            <w:r w:rsidR="00A23B05">
              <w:rPr>
                <w:noProof/>
                <w:webHidden/>
              </w:rPr>
              <w:fldChar w:fldCharType="end"/>
            </w:r>
          </w:hyperlink>
        </w:p>
        <w:p w:rsidR="00A23B05" w:rsidRDefault="006B3506">
          <w:pPr>
            <w:pStyle w:val="TOC1"/>
            <w:rPr>
              <w:rFonts w:asciiTheme="minorHAnsi" w:eastAsiaTheme="minorEastAsia" w:hAnsiTheme="minorHAnsi" w:cstheme="minorBidi"/>
              <w:noProof/>
              <w:sz w:val="22"/>
              <w:szCs w:val="22"/>
              <w:lang w:val="en-GB" w:eastAsia="en-GB"/>
            </w:rPr>
          </w:pPr>
          <w:hyperlink w:anchor="_Toc41358067" w:history="1">
            <w:r w:rsidR="00A23B05" w:rsidRPr="00B82E37">
              <w:rPr>
                <w:rStyle w:val="Hyperlink"/>
                <w:noProof/>
              </w:rPr>
              <w:t>8</w:t>
            </w:r>
            <w:r w:rsidR="00A23B05">
              <w:rPr>
                <w:rFonts w:asciiTheme="minorHAnsi" w:eastAsiaTheme="minorEastAsia" w:hAnsiTheme="minorHAnsi" w:cstheme="minorBidi"/>
                <w:noProof/>
                <w:sz w:val="22"/>
                <w:szCs w:val="22"/>
                <w:lang w:val="en-GB" w:eastAsia="en-GB"/>
              </w:rPr>
              <w:tab/>
            </w:r>
            <w:r w:rsidR="00A23B05" w:rsidRPr="00B82E37">
              <w:rPr>
                <w:rStyle w:val="Hyperlink"/>
                <w:noProof/>
              </w:rPr>
              <w:t>Excurse: Open AI Five</w:t>
            </w:r>
            <w:r w:rsidR="00A23B05">
              <w:rPr>
                <w:noProof/>
                <w:webHidden/>
              </w:rPr>
              <w:tab/>
            </w:r>
            <w:r w:rsidR="00A23B05">
              <w:rPr>
                <w:noProof/>
                <w:webHidden/>
              </w:rPr>
              <w:fldChar w:fldCharType="begin"/>
            </w:r>
            <w:r w:rsidR="00A23B05">
              <w:rPr>
                <w:noProof/>
                <w:webHidden/>
              </w:rPr>
              <w:instrText xml:space="preserve"> PAGEREF _Toc41358067 \h </w:instrText>
            </w:r>
            <w:r w:rsidR="00A23B05">
              <w:rPr>
                <w:noProof/>
                <w:webHidden/>
              </w:rPr>
            </w:r>
            <w:r w:rsidR="00A23B05">
              <w:rPr>
                <w:noProof/>
                <w:webHidden/>
              </w:rPr>
              <w:fldChar w:fldCharType="separate"/>
            </w:r>
            <w:r w:rsidR="00A23B05">
              <w:rPr>
                <w:noProof/>
                <w:webHidden/>
              </w:rPr>
              <w:t>36</w:t>
            </w:r>
            <w:r w:rsidR="00A23B05">
              <w:rPr>
                <w:noProof/>
                <w:webHidden/>
              </w:rPr>
              <w:fldChar w:fldCharType="end"/>
            </w:r>
          </w:hyperlink>
        </w:p>
        <w:p w:rsidR="00A23B05" w:rsidRDefault="006B3506">
          <w:pPr>
            <w:pStyle w:val="TOC1"/>
            <w:rPr>
              <w:rFonts w:asciiTheme="minorHAnsi" w:eastAsiaTheme="minorEastAsia" w:hAnsiTheme="minorHAnsi" w:cstheme="minorBidi"/>
              <w:noProof/>
              <w:sz w:val="22"/>
              <w:szCs w:val="22"/>
              <w:lang w:val="en-GB" w:eastAsia="en-GB"/>
            </w:rPr>
          </w:pPr>
          <w:hyperlink w:anchor="_Toc41358068" w:history="1">
            <w:r w:rsidR="00A23B05" w:rsidRPr="00B82E37">
              <w:rPr>
                <w:rStyle w:val="Hyperlink"/>
                <w:noProof/>
              </w:rPr>
              <w:t>9</w:t>
            </w:r>
            <w:r w:rsidR="00A23B05">
              <w:rPr>
                <w:rFonts w:asciiTheme="minorHAnsi" w:eastAsiaTheme="minorEastAsia" w:hAnsiTheme="minorHAnsi" w:cstheme="minorBidi"/>
                <w:noProof/>
                <w:sz w:val="22"/>
                <w:szCs w:val="22"/>
                <w:lang w:val="en-GB" w:eastAsia="en-GB"/>
              </w:rPr>
              <w:tab/>
            </w:r>
            <w:r w:rsidR="00A23B05" w:rsidRPr="00B82E37">
              <w:rPr>
                <w:rStyle w:val="Hyperlink"/>
                <w:noProof/>
              </w:rPr>
              <w:t>Conclusion</w:t>
            </w:r>
            <w:r w:rsidR="00A23B05">
              <w:rPr>
                <w:noProof/>
                <w:webHidden/>
              </w:rPr>
              <w:tab/>
            </w:r>
            <w:r w:rsidR="00A23B05">
              <w:rPr>
                <w:noProof/>
                <w:webHidden/>
              </w:rPr>
              <w:fldChar w:fldCharType="begin"/>
            </w:r>
            <w:r w:rsidR="00A23B05">
              <w:rPr>
                <w:noProof/>
                <w:webHidden/>
              </w:rPr>
              <w:instrText xml:space="preserve"> PAGEREF _Toc41358068 \h </w:instrText>
            </w:r>
            <w:r w:rsidR="00A23B05">
              <w:rPr>
                <w:noProof/>
                <w:webHidden/>
              </w:rPr>
            </w:r>
            <w:r w:rsidR="00A23B05">
              <w:rPr>
                <w:noProof/>
                <w:webHidden/>
              </w:rPr>
              <w:fldChar w:fldCharType="separate"/>
            </w:r>
            <w:r w:rsidR="00A23B05">
              <w:rPr>
                <w:noProof/>
                <w:webHidden/>
              </w:rPr>
              <w:t>37</w:t>
            </w:r>
            <w:r w:rsidR="00A23B05">
              <w:rPr>
                <w:noProof/>
                <w:webHidden/>
              </w:rPr>
              <w:fldChar w:fldCharType="end"/>
            </w:r>
          </w:hyperlink>
        </w:p>
        <w:p w:rsidR="00A23B05" w:rsidRDefault="006B3506">
          <w:pPr>
            <w:pStyle w:val="TOC1"/>
            <w:rPr>
              <w:rFonts w:asciiTheme="minorHAnsi" w:eastAsiaTheme="minorEastAsia" w:hAnsiTheme="minorHAnsi" w:cstheme="minorBidi"/>
              <w:noProof/>
              <w:sz w:val="22"/>
              <w:szCs w:val="22"/>
              <w:lang w:val="en-GB" w:eastAsia="en-GB"/>
            </w:rPr>
          </w:pPr>
          <w:hyperlink w:anchor="_Toc41358069" w:history="1">
            <w:r w:rsidR="00A23B05" w:rsidRPr="00B82E37">
              <w:rPr>
                <w:rStyle w:val="Hyperlink"/>
                <w:noProof/>
              </w:rPr>
              <w:t>10</w:t>
            </w:r>
            <w:r w:rsidR="00A23B05">
              <w:rPr>
                <w:rFonts w:asciiTheme="minorHAnsi" w:eastAsiaTheme="minorEastAsia" w:hAnsiTheme="minorHAnsi" w:cstheme="minorBidi"/>
                <w:noProof/>
                <w:sz w:val="22"/>
                <w:szCs w:val="22"/>
                <w:lang w:val="en-GB" w:eastAsia="en-GB"/>
              </w:rPr>
              <w:tab/>
            </w:r>
            <w:r w:rsidR="00A23B05" w:rsidRPr="00B82E37">
              <w:rPr>
                <w:rStyle w:val="Hyperlink"/>
                <w:noProof/>
              </w:rPr>
              <w:t>Sources</w:t>
            </w:r>
            <w:r w:rsidR="00A23B05">
              <w:rPr>
                <w:noProof/>
                <w:webHidden/>
              </w:rPr>
              <w:tab/>
            </w:r>
            <w:r w:rsidR="00A23B05">
              <w:rPr>
                <w:noProof/>
                <w:webHidden/>
              </w:rPr>
              <w:fldChar w:fldCharType="begin"/>
            </w:r>
            <w:r w:rsidR="00A23B05">
              <w:rPr>
                <w:noProof/>
                <w:webHidden/>
              </w:rPr>
              <w:instrText xml:space="preserve"> PAGEREF _Toc41358069 \h </w:instrText>
            </w:r>
            <w:r w:rsidR="00A23B05">
              <w:rPr>
                <w:noProof/>
                <w:webHidden/>
              </w:rPr>
            </w:r>
            <w:r w:rsidR="00A23B05">
              <w:rPr>
                <w:noProof/>
                <w:webHidden/>
              </w:rPr>
              <w:fldChar w:fldCharType="separate"/>
            </w:r>
            <w:r w:rsidR="00A23B05">
              <w:rPr>
                <w:noProof/>
                <w:webHidden/>
              </w:rPr>
              <w:t>37</w:t>
            </w:r>
            <w:r w:rsidR="00A23B05">
              <w:rPr>
                <w:noProof/>
                <w:webHidden/>
              </w:rPr>
              <w:fldChar w:fldCharType="end"/>
            </w:r>
          </w:hyperlink>
        </w:p>
        <w:p w:rsidR="00A23B05" w:rsidRDefault="006B3506">
          <w:pPr>
            <w:pStyle w:val="TOC2"/>
            <w:rPr>
              <w:rFonts w:asciiTheme="minorHAnsi" w:eastAsiaTheme="minorEastAsia" w:hAnsiTheme="minorHAnsi" w:cstheme="minorBidi"/>
              <w:noProof/>
              <w:sz w:val="22"/>
              <w:szCs w:val="22"/>
              <w:lang w:eastAsia="en-GB"/>
            </w:rPr>
          </w:pPr>
          <w:hyperlink w:anchor="_Toc41358070" w:history="1">
            <w:r w:rsidR="00A23B05" w:rsidRPr="00B82E37">
              <w:rPr>
                <w:rStyle w:val="Hyperlink"/>
                <w:noProof/>
              </w:rPr>
              <w:t>10.1 Images</w:t>
            </w:r>
            <w:r w:rsidR="00A23B05">
              <w:rPr>
                <w:noProof/>
                <w:webHidden/>
              </w:rPr>
              <w:tab/>
            </w:r>
            <w:r w:rsidR="00A23B05">
              <w:rPr>
                <w:noProof/>
                <w:webHidden/>
              </w:rPr>
              <w:fldChar w:fldCharType="begin"/>
            </w:r>
            <w:r w:rsidR="00A23B05">
              <w:rPr>
                <w:noProof/>
                <w:webHidden/>
              </w:rPr>
              <w:instrText xml:space="preserve"> PAGEREF _Toc41358070 \h </w:instrText>
            </w:r>
            <w:r w:rsidR="00A23B05">
              <w:rPr>
                <w:noProof/>
                <w:webHidden/>
              </w:rPr>
            </w:r>
            <w:r w:rsidR="00A23B05">
              <w:rPr>
                <w:noProof/>
                <w:webHidden/>
              </w:rPr>
              <w:fldChar w:fldCharType="separate"/>
            </w:r>
            <w:r w:rsidR="00A23B05">
              <w:rPr>
                <w:noProof/>
                <w:webHidden/>
              </w:rPr>
              <w:t>37</w:t>
            </w:r>
            <w:r w:rsidR="00A23B05">
              <w:rPr>
                <w:noProof/>
                <w:webHidden/>
              </w:rPr>
              <w:fldChar w:fldCharType="end"/>
            </w:r>
          </w:hyperlink>
        </w:p>
        <w:p w:rsidR="00A23B05" w:rsidRDefault="006B3506">
          <w:pPr>
            <w:pStyle w:val="TOC2"/>
            <w:rPr>
              <w:rFonts w:asciiTheme="minorHAnsi" w:eastAsiaTheme="minorEastAsia" w:hAnsiTheme="minorHAnsi" w:cstheme="minorBidi"/>
              <w:noProof/>
              <w:sz w:val="22"/>
              <w:szCs w:val="22"/>
              <w:lang w:eastAsia="en-GB"/>
            </w:rPr>
          </w:pPr>
          <w:hyperlink w:anchor="_Toc41358071" w:history="1">
            <w:r w:rsidR="00A23B05" w:rsidRPr="00B82E37">
              <w:rPr>
                <w:rStyle w:val="Hyperlink"/>
                <w:noProof/>
              </w:rPr>
              <w:t>10.2 Web sources</w:t>
            </w:r>
            <w:r w:rsidR="00A23B05">
              <w:rPr>
                <w:noProof/>
                <w:webHidden/>
              </w:rPr>
              <w:tab/>
            </w:r>
            <w:r w:rsidR="00A23B05">
              <w:rPr>
                <w:noProof/>
                <w:webHidden/>
              </w:rPr>
              <w:fldChar w:fldCharType="begin"/>
            </w:r>
            <w:r w:rsidR="00A23B05">
              <w:rPr>
                <w:noProof/>
                <w:webHidden/>
              </w:rPr>
              <w:instrText xml:space="preserve"> PAGEREF _Toc41358071 \h </w:instrText>
            </w:r>
            <w:r w:rsidR="00A23B05">
              <w:rPr>
                <w:noProof/>
                <w:webHidden/>
              </w:rPr>
            </w:r>
            <w:r w:rsidR="00A23B05">
              <w:rPr>
                <w:noProof/>
                <w:webHidden/>
              </w:rPr>
              <w:fldChar w:fldCharType="separate"/>
            </w:r>
            <w:r w:rsidR="00A23B05">
              <w:rPr>
                <w:noProof/>
                <w:webHidden/>
              </w:rPr>
              <w:t>37</w:t>
            </w:r>
            <w:r w:rsidR="00A23B05">
              <w:rPr>
                <w:noProof/>
                <w:webHidden/>
              </w:rPr>
              <w:fldChar w:fldCharType="end"/>
            </w:r>
          </w:hyperlink>
        </w:p>
        <w:p w:rsidR="00A23B05" w:rsidRDefault="006B3506">
          <w:pPr>
            <w:pStyle w:val="TOC2"/>
            <w:rPr>
              <w:rFonts w:asciiTheme="minorHAnsi" w:eastAsiaTheme="minorEastAsia" w:hAnsiTheme="minorHAnsi" w:cstheme="minorBidi"/>
              <w:noProof/>
              <w:sz w:val="22"/>
              <w:szCs w:val="22"/>
              <w:lang w:eastAsia="en-GB"/>
            </w:rPr>
          </w:pPr>
          <w:hyperlink w:anchor="_Toc41358072" w:history="1">
            <w:r w:rsidR="00A23B05" w:rsidRPr="00B82E37">
              <w:rPr>
                <w:rStyle w:val="Hyperlink"/>
                <w:noProof/>
              </w:rPr>
              <w:t>10.3 Literature</w:t>
            </w:r>
            <w:r w:rsidR="00A23B05">
              <w:rPr>
                <w:noProof/>
                <w:webHidden/>
              </w:rPr>
              <w:tab/>
            </w:r>
            <w:r w:rsidR="00A23B05">
              <w:rPr>
                <w:noProof/>
                <w:webHidden/>
              </w:rPr>
              <w:fldChar w:fldCharType="begin"/>
            </w:r>
            <w:r w:rsidR="00A23B05">
              <w:rPr>
                <w:noProof/>
                <w:webHidden/>
              </w:rPr>
              <w:instrText xml:space="preserve"> PAGEREF _Toc41358072 \h </w:instrText>
            </w:r>
            <w:r w:rsidR="00A23B05">
              <w:rPr>
                <w:noProof/>
                <w:webHidden/>
              </w:rPr>
            </w:r>
            <w:r w:rsidR="00A23B05">
              <w:rPr>
                <w:noProof/>
                <w:webHidden/>
              </w:rPr>
              <w:fldChar w:fldCharType="separate"/>
            </w:r>
            <w:r w:rsidR="00A23B05">
              <w:rPr>
                <w:noProof/>
                <w:webHidden/>
              </w:rPr>
              <w:t>38</w:t>
            </w:r>
            <w:r w:rsidR="00A23B05">
              <w:rPr>
                <w:noProof/>
                <w:webHidden/>
              </w:rPr>
              <w:fldChar w:fldCharType="end"/>
            </w:r>
          </w:hyperlink>
        </w:p>
        <w:p w:rsidR="00A23B05" w:rsidRDefault="006B3506">
          <w:pPr>
            <w:pStyle w:val="TOC2"/>
            <w:rPr>
              <w:rFonts w:asciiTheme="minorHAnsi" w:eastAsiaTheme="minorEastAsia" w:hAnsiTheme="minorHAnsi" w:cstheme="minorBidi"/>
              <w:noProof/>
              <w:sz w:val="22"/>
              <w:szCs w:val="22"/>
              <w:lang w:eastAsia="en-GB"/>
            </w:rPr>
          </w:pPr>
          <w:hyperlink w:anchor="_Toc41358073" w:history="1">
            <w:r w:rsidR="00A23B05" w:rsidRPr="00B82E37">
              <w:rPr>
                <w:rStyle w:val="Hyperlink"/>
                <w:noProof/>
              </w:rPr>
              <w:t>10.4 Tutorials</w:t>
            </w:r>
            <w:r w:rsidR="00A23B05">
              <w:rPr>
                <w:noProof/>
                <w:webHidden/>
              </w:rPr>
              <w:tab/>
            </w:r>
            <w:r w:rsidR="00A23B05">
              <w:rPr>
                <w:noProof/>
                <w:webHidden/>
              </w:rPr>
              <w:fldChar w:fldCharType="begin"/>
            </w:r>
            <w:r w:rsidR="00A23B05">
              <w:rPr>
                <w:noProof/>
                <w:webHidden/>
              </w:rPr>
              <w:instrText xml:space="preserve"> PAGEREF _Toc41358073 \h </w:instrText>
            </w:r>
            <w:r w:rsidR="00A23B05">
              <w:rPr>
                <w:noProof/>
                <w:webHidden/>
              </w:rPr>
            </w:r>
            <w:r w:rsidR="00A23B05">
              <w:rPr>
                <w:noProof/>
                <w:webHidden/>
              </w:rPr>
              <w:fldChar w:fldCharType="separate"/>
            </w:r>
            <w:r w:rsidR="00A23B05">
              <w:rPr>
                <w:noProof/>
                <w:webHidden/>
              </w:rPr>
              <w:t>38</w:t>
            </w:r>
            <w:r w:rsidR="00A23B05">
              <w:rPr>
                <w:noProof/>
                <w:webHidden/>
              </w:rPr>
              <w:fldChar w:fldCharType="end"/>
            </w:r>
          </w:hyperlink>
        </w:p>
        <w:p w:rsidR="00A23B05" w:rsidRDefault="006B3506">
          <w:pPr>
            <w:pStyle w:val="TOC1"/>
            <w:rPr>
              <w:rFonts w:asciiTheme="minorHAnsi" w:eastAsiaTheme="minorEastAsia" w:hAnsiTheme="minorHAnsi" w:cstheme="minorBidi"/>
              <w:noProof/>
              <w:sz w:val="22"/>
              <w:szCs w:val="22"/>
              <w:lang w:val="en-GB" w:eastAsia="en-GB"/>
            </w:rPr>
          </w:pPr>
          <w:hyperlink w:anchor="_Toc41358074" w:history="1">
            <w:r w:rsidR="00A23B05" w:rsidRPr="00B82E37">
              <w:rPr>
                <w:rStyle w:val="Hyperlink"/>
                <w:noProof/>
              </w:rPr>
              <w:t>11</w:t>
            </w:r>
            <w:r w:rsidR="00A23B05">
              <w:rPr>
                <w:rFonts w:asciiTheme="minorHAnsi" w:eastAsiaTheme="minorEastAsia" w:hAnsiTheme="minorHAnsi" w:cstheme="minorBidi"/>
                <w:noProof/>
                <w:sz w:val="22"/>
                <w:szCs w:val="22"/>
                <w:lang w:val="en-GB" w:eastAsia="en-GB"/>
              </w:rPr>
              <w:tab/>
            </w:r>
            <w:r w:rsidR="00A23B05" w:rsidRPr="00B82E37">
              <w:rPr>
                <w:rStyle w:val="Hyperlink"/>
                <w:noProof/>
              </w:rPr>
              <w:t>Declaration of Originality</w:t>
            </w:r>
            <w:r w:rsidR="00A23B05">
              <w:rPr>
                <w:noProof/>
                <w:webHidden/>
              </w:rPr>
              <w:tab/>
            </w:r>
            <w:r w:rsidR="00A23B05">
              <w:rPr>
                <w:noProof/>
                <w:webHidden/>
              </w:rPr>
              <w:fldChar w:fldCharType="begin"/>
            </w:r>
            <w:r w:rsidR="00A23B05">
              <w:rPr>
                <w:noProof/>
                <w:webHidden/>
              </w:rPr>
              <w:instrText xml:space="preserve"> PAGEREF _Toc41358074 \h </w:instrText>
            </w:r>
            <w:r w:rsidR="00A23B05">
              <w:rPr>
                <w:noProof/>
                <w:webHidden/>
              </w:rPr>
            </w:r>
            <w:r w:rsidR="00A23B05">
              <w:rPr>
                <w:noProof/>
                <w:webHidden/>
              </w:rPr>
              <w:fldChar w:fldCharType="separate"/>
            </w:r>
            <w:r w:rsidR="00A23B05">
              <w:rPr>
                <w:noProof/>
                <w:webHidden/>
              </w:rPr>
              <w:t>39</w:t>
            </w:r>
            <w:r w:rsidR="00A23B05">
              <w:rPr>
                <w:noProof/>
                <w:webHidden/>
              </w:rPr>
              <w:fldChar w:fldCharType="end"/>
            </w:r>
          </w:hyperlink>
        </w:p>
        <w:p w:rsidR="00853CFD" w:rsidRDefault="00853CFD">
          <w:r>
            <w:rPr>
              <w:b/>
              <w:bCs/>
              <w:noProof/>
            </w:rPr>
            <w:fldChar w:fldCharType="end"/>
          </w:r>
        </w:p>
      </w:sdtContent>
    </w:sdt>
    <w:p w:rsidR="006312CC" w:rsidRPr="00323AE7" w:rsidRDefault="006312CC"/>
    <w:p w:rsidR="00CD2C45" w:rsidRPr="00323AE7" w:rsidRDefault="006312CC" w:rsidP="00CD2C45">
      <w:pPr>
        <w:pStyle w:val="Heading1"/>
      </w:pPr>
      <w:r w:rsidRPr="00323AE7">
        <w:br w:type="page"/>
      </w:r>
      <w:bookmarkStart w:id="1" w:name="_Toc40722737"/>
      <w:bookmarkStart w:id="2" w:name="_Toc40757696"/>
      <w:bookmarkStart w:id="3" w:name="_Toc41358031"/>
      <w:r w:rsidR="00CD2C45" w:rsidRPr="00323AE7">
        <w:lastRenderedPageBreak/>
        <w:t>Introduction</w:t>
      </w:r>
      <w:bookmarkEnd w:id="1"/>
      <w:bookmarkEnd w:id="2"/>
      <w:bookmarkEnd w:id="3"/>
    </w:p>
    <w:p w:rsidR="00CD2C45" w:rsidRPr="00323AE7" w:rsidRDefault="00CD2C45" w:rsidP="00CD2C45">
      <w:pPr>
        <w:pStyle w:val="Heading2"/>
      </w:pPr>
      <w:bookmarkStart w:id="4" w:name="_Toc40757697"/>
      <w:bookmarkStart w:id="5" w:name="_Toc41358032"/>
      <w:r w:rsidRPr="00323AE7">
        <w:t>Motivation</w:t>
      </w:r>
      <w:r w:rsidR="00B91A07" w:rsidRPr="00323AE7">
        <w:t xml:space="preserve"> and </w:t>
      </w:r>
      <w:r w:rsidR="00914F12">
        <w:t>G</w:t>
      </w:r>
      <w:r w:rsidR="00B91A07" w:rsidRPr="00323AE7">
        <w:t>oals</w:t>
      </w:r>
      <w:bookmarkEnd w:id="4"/>
      <w:bookmarkEnd w:id="5"/>
    </w:p>
    <w:p w:rsidR="00877610" w:rsidRDefault="00877610" w:rsidP="00877610">
      <w:r>
        <w:t xml:space="preserve">Having chosen the data engineering specialisation mainly with the machine learning parts of the modules in mind, being quite keen on learning more about artificial intelligence in </w:t>
      </w:r>
      <w:r w:rsidR="006A5208">
        <w:t>general and</w:t>
      </w:r>
      <w:r>
        <w:t xml:space="preserve"> having always dreamt about developing a video game formed the motivation for this work.</w:t>
      </w:r>
    </w:p>
    <w:p w:rsidR="00877610" w:rsidRDefault="00877610" w:rsidP="00877610"/>
    <w:p w:rsidR="00877610" w:rsidRDefault="00877610" w:rsidP="00877610">
      <w:r>
        <w:t>The primary goal of the bachelor thesis was to apply machine learning to the video game prototype established during the project 2 module, by replacing the previously scripted behaviour of computer-controlled entities with behaviour determined through artificial intelligence.</w:t>
      </w:r>
    </w:p>
    <w:p w:rsidR="006B3506" w:rsidRDefault="006B3506" w:rsidP="00877610">
      <w:r>
        <w:t>During this report, a distinction between two types of computer-controlled entities will be made:</w:t>
      </w:r>
    </w:p>
    <w:p w:rsidR="006B3506" w:rsidRDefault="006B3506" w:rsidP="00877610">
      <w:r>
        <w:t>- Bots are controlled by a bot behaviour script, which logically tells them what actions to take given a certain situation.</w:t>
      </w:r>
    </w:p>
    <w:p w:rsidR="006B3506" w:rsidRDefault="006B3506" w:rsidP="00877610">
      <w:r>
        <w:t>- Agents are controlled by an agent behaviour script that enables artificial intelligence to take control either during training or gameplay.</w:t>
      </w:r>
    </w:p>
    <w:p w:rsidR="00877610" w:rsidRDefault="00877610" w:rsidP="00877610"/>
    <w:p w:rsidR="00877610" w:rsidRDefault="00877610" w:rsidP="00877610">
      <w:r>
        <w:t xml:space="preserve">Work on the agents would include tackling various machine learning questions and issues, such as bias, hyperparameter balancing and improving the AI’s </w:t>
      </w:r>
      <w:r w:rsidR="00E73CF8">
        <w:t>robustness</w:t>
      </w:r>
      <w:r>
        <w:t xml:space="preserve"> by, for example, exposing it to various training environments either during training or gameplay to see how it handles situations it has not been trained for specifically.</w:t>
      </w:r>
    </w:p>
    <w:p w:rsidR="00877610" w:rsidRDefault="00877610" w:rsidP="00877610"/>
    <w:p w:rsidR="00877610" w:rsidRDefault="00877610" w:rsidP="00877610">
      <w:r>
        <w:t>A further goal was to find out about certain limits, either given by the possibilities of the training algorithms, the training environment, computing power and/or time.</w:t>
      </w:r>
    </w:p>
    <w:p w:rsidR="000C34DB" w:rsidRDefault="000C34DB" w:rsidP="00877610"/>
    <w:p w:rsidR="00877610" w:rsidRDefault="00877610" w:rsidP="00877610">
      <w:pPr>
        <w:pStyle w:val="Heading2"/>
      </w:pPr>
      <w:bookmarkStart w:id="6" w:name="_Toc41358033"/>
      <w:r>
        <w:t xml:space="preserve">Project </w:t>
      </w:r>
      <w:r w:rsidR="00914F12">
        <w:t>S</w:t>
      </w:r>
      <w:r>
        <w:t xml:space="preserve">tatus </w:t>
      </w:r>
      <w:r w:rsidR="003A63F0">
        <w:t>a</w:t>
      </w:r>
      <w:r>
        <w:t xml:space="preserve">fter the </w:t>
      </w:r>
      <w:r w:rsidR="00914F12">
        <w:t>P</w:t>
      </w:r>
      <w:r>
        <w:t xml:space="preserve">roject 2 </w:t>
      </w:r>
      <w:r w:rsidR="00914F12">
        <w:t>M</w:t>
      </w:r>
      <w:r>
        <w:t>odule</w:t>
      </w:r>
      <w:bookmarkEnd w:id="6"/>
    </w:p>
    <w:p w:rsidR="00877610" w:rsidRDefault="00877610" w:rsidP="00877610">
      <w:r>
        <w:t xml:space="preserve">The result of the project 2 module was a game prototype – a simple environment with a few entities that could face off against each other. </w:t>
      </w:r>
    </w:p>
    <w:p w:rsidR="00877610" w:rsidRDefault="00877610" w:rsidP="00877610"/>
    <w:p w:rsidR="00877610" w:rsidRDefault="00877610" w:rsidP="00877610">
      <w:r>
        <w:t>The player was able to choose one of three characters, comprising of a healer and two damage dealers, while the remaining two were controlled by bots whose behaviour was defined in a corresponding script. The player was then able to switch between these characters while playing.</w:t>
      </w:r>
    </w:p>
    <w:p w:rsidR="00877610" w:rsidRDefault="00877610" w:rsidP="00877610"/>
    <w:p w:rsidR="00877610" w:rsidRDefault="00877610" w:rsidP="00877610">
      <w:r>
        <w:t>Aside from that, there were three types of enemy characters the player could fight against</w:t>
      </w:r>
      <w:r w:rsidR="0066590A">
        <w:t>.</w:t>
      </w:r>
      <w:r>
        <w:t xml:space="preserve"> </w:t>
      </w:r>
      <w:r w:rsidR="0066590A">
        <w:t>These bots were</w:t>
      </w:r>
      <w:r>
        <w:t xml:space="preserve"> logically controlled by a rather simple script</w:t>
      </w:r>
      <w:r w:rsidR="0066590A">
        <w:t xml:space="preserve"> as well</w:t>
      </w:r>
      <w:r>
        <w:t xml:space="preserve">. </w:t>
      </w:r>
    </w:p>
    <w:p w:rsidR="00877610" w:rsidRDefault="00877610" w:rsidP="00877610"/>
    <w:p w:rsidR="00A52729" w:rsidRDefault="006275D4" w:rsidP="00877610">
      <w:r>
        <w:t xml:space="preserve">The </w:t>
      </w:r>
      <w:r w:rsidR="00E4050F">
        <w:t>primary focus</w:t>
      </w:r>
      <w:r w:rsidR="00877610">
        <w:t xml:space="preserve"> of the project was to get started with game development in unity and defining the game’s mechanics, such as interaction of characters with the environment and among each other</w:t>
      </w:r>
      <w:r w:rsidR="00E73CF8">
        <w:t>.</w:t>
      </w:r>
      <w:r w:rsidR="00877610">
        <w:t xml:space="preserve"> </w:t>
      </w:r>
      <w:r w:rsidR="00E73CF8">
        <w:t>This was achieved through</w:t>
      </w:r>
      <w:r w:rsidR="00877610">
        <w:t xml:space="preserve"> a set of abilities that had to be created and customized by playing around with particle systems and various features unity offers such as ray casts, overlap circles, colliders, triggers, animators and renderers.</w:t>
      </w:r>
    </w:p>
    <w:p w:rsidR="000C34DB" w:rsidRDefault="000C34DB" w:rsidP="00877610"/>
    <w:p w:rsidR="00DC70D0" w:rsidRDefault="00DC70D0" w:rsidP="00DC70D0">
      <w:pPr>
        <w:pStyle w:val="Heading2"/>
      </w:pPr>
      <w:bookmarkStart w:id="7" w:name="_Toc41358034"/>
      <w:r>
        <w:t>Project Overview</w:t>
      </w:r>
      <w:bookmarkEnd w:id="7"/>
    </w:p>
    <w:p w:rsidR="00821E2C" w:rsidRDefault="00DC70D0" w:rsidP="00DC70D0">
      <w:r>
        <w:t>At the start of the project, it was hard to estimate how difficult it would be to integrate AI into the existing project and how long it would take to do so. Hence a</w:t>
      </w:r>
      <w:r w:rsidR="00821E2C">
        <w:t>n initial</w:t>
      </w:r>
      <w:r>
        <w:t xml:space="preserve"> decision was made to be </w:t>
      </w:r>
      <w:r w:rsidR="00821E2C">
        <w:t>rather</w:t>
      </w:r>
      <w:r>
        <w:t xml:space="preserve"> conservative about adding too many goals</w:t>
      </w:r>
      <w:r w:rsidR="00821E2C">
        <w:t xml:space="preserve"> and not include additional extensions to the game. These could have included the expansion of the game world, the addition of a </w:t>
      </w:r>
      <w:r w:rsidR="00C97B45">
        <w:t>storyline</w:t>
      </w:r>
      <w:r w:rsidR="00821E2C">
        <w:t xml:space="preserve"> or further game mechanics. </w:t>
      </w:r>
    </w:p>
    <w:p w:rsidR="00821E2C" w:rsidRDefault="00821E2C" w:rsidP="00DC70D0"/>
    <w:p w:rsidR="00DC70D0" w:rsidRDefault="00DC70D0" w:rsidP="00DC70D0">
      <w:r>
        <w:t>The scope of the thesis was thus set to only comprise of the addition and continuous improvement of the AI elements, which in turn allowed for a clear focus on the matter.</w:t>
      </w:r>
    </w:p>
    <w:p w:rsidR="00DC70D0" w:rsidRDefault="00DC70D0" w:rsidP="00DC70D0"/>
    <w:p w:rsidR="00DC70D0" w:rsidRPr="00DC70D0" w:rsidRDefault="00DC70D0" w:rsidP="00DC70D0">
      <w:r>
        <w:lastRenderedPageBreak/>
        <w:t xml:space="preserve">Overall project planning was time-boxed based on the official time frame provided by the bachelor thesis regulations at BFH. To mitigate the </w:t>
      </w:r>
      <w:r w:rsidR="00B41DCB">
        <w:t>challenge</w:t>
      </w:r>
      <w:r>
        <w:t xml:space="preserve"> </w:t>
      </w:r>
      <w:r w:rsidR="00B41DCB">
        <w:t>of</w:t>
      </w:r>
      <w:r>
        <w:t xml:space="preserve"> estimat</w:t>
      </w:r>
      <w:r w:rsidR="00B41DCB">
        <w:t>ing</w:t>
      </w:r>
      <w:r>
        <w:t xml:space="preserve"> the difficulty of implementing the AI integration, and the uncertainty of training success</w:t>
      </w:r>
      <w:r w:rsidR="00B41DCB">
        <w:t>,</w:t>
      </w:r>
      <w:r>
        <w:t xml:space="preserve"> the project plan was based on the following sequential phases and their respective milestones.</w:t>
      </w:r>
    </w:p>
    <w:p w:rsidR="00A52729" w:rsidRDefault="00A52729">
      <w:pPr>
        <w:spacing w:line="240" w:lineRule="auto"/>
      </w:pPr>
    </w:p>
    <w:p w:rsidR="00A4184C" w:rsidRDefault="00A4184C" w:rsidP="00426E2D">
      <w:pPr>
        <w:spacing w:line="240" w:lineRule="auto"/>
      </w:pPr>
      <w:r>
        <w:rPr>
          <w:noProof/>
        </w:rPr>
        <w:drawing>
          <wp:inline distT="0" distB="0" distL="0" distR="0" wp14:anchorId="17C6C145" wp14:editId="3EF139E6">
            <wp:extent cx="6011545" cy="3032852"/>
            <wp:effectExtent l="0" t="0" r="0" b="0"/>
            <wp:docPr id="34" name="Diagram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426E2D" w:rsidRDefault="00426E2D" w:rsidP="00426E2D">
      <w:pPr>
        <w:spacing w:line="240" w:lineRule="auto"/>
      </w:pPr>
      <w:r>
        <w:t>Subsequently</w:t>
      </w:r>
      <w:r w:rsidR="00A4184C">
        <w:t xml:space="preserve"> </w:t>
      </w:r>
      <w:r>
        <w:t>an overview of the different phases</w:t>
      </w:r>
      <w:r w:rsidR="00A4184C">
        <w:t xml:space="preserve"> will be given</w:t>
      </w:r>
      <w:r>
        <w:t>.</w:t>
      </w:r>
    </w:p>
    <w:p w:rsidR="00426E2D" w:rsidRDefault="00426E2D" w:rsidP="00426E2D">
      <w:pPr>
        <w:spacing w:line="240" w:lineRule="auto"/>
      </w:pPr>
    </w:p>
    <w:p w:rsidR="00426E2D" w:rsidRDefault="00426E2D" w:rsidP="00426E2D">
      <w:pPr>
        <w:pStyle w:val="Heading3"/>
      </w:pPr>
      <w:bookmarkStart w:id="8" w:name="_Toc41358035"/>
      <w:r>
        <w:t>Baseline Establishment</w:t>
      </w:r>
      <w:bookmarkEnd w:id="8"/>
    </w:p>
    <w:p w:rsidR="00426E2D" w:rsidRDefault="00426E2D" w:rsidP="00426E2D">
      <w:pPr>
        <w:spacing w:line="240" w:lineRule="auto"/>
      </w:pPr>
    </w:p>
    <w:p w:rsidR="00426E2D" w:rsidRDefault="00426E2D" w:rsidP="00426E2D">
      <w:pPr>
        <w:spacing w:line="240" w:lineRule="auto"/>
      </w:pPr>
      <w:r>
        <w:t>The goal of the initial phase consisted of the following main tasks:</w:t>
      </w:r>
    </w:p>
    <w:p w:rsidR="00566415" w:rsidRDefault="00566415" w:rsidP="00426E2D">
      <w:pPr>
        <w:spacing w:line="240" w:lineRule="auto"/>
      </w:pPr>
    </w:p>
    <w:p w:rsidR="00722F4C" w:rsidRDefault="00722F4C" w:rsidP="00566415">
      <w:pPr>
        <w:pStyle w:val="ListParagraph"/>
        <w:numPr>
          <w:ilvl w:val="0"/>
          <w:numId w:val="35"/>
        </w:numPr>
      </w:pPr>
      <w:r>
        <w:t>Simplification of the existing environment</w:t>
      </w:r>
    </w:p>
    <w:p w:rsidR="00722F4C" w:rsidRDefault="00722F4C" w:rsidP="00566415">
      <w:pPr>
        <w:pStyle w:val="ListParagraph"/>
        <w:numPr>
          <w:ilvl w:val="0"/>
          <w:numId w:val="35"/>
        </w:numPr>
      </w:pPr>
      <w:r>
        <w:t>Integration of a way to train AI through the ML-Agents library</w:t>
      </w:r>
      <w:r>
        <w:tab/>
      </w:r>
    </w:p>
    <w:p w:rsidR="00A555EB" w:rsidRDefault="00566415" w:rsidP="00566415">
      <w:pPr>
        <w:pStyle w:val="ListParagraph"/>
        <w:numPr>
          <w:ilvl w:val="0"/>
          <w:numId w:val="35"/>
        </w:numPr>
      </w:pPr>
      <w:r>
        <w:t>Launching a first training</w:t>
      </w:r>
      <w:r w:rsidR="009C57D1">
        <w:t xml:space="preserve"> inside the Bachelor Thesis Reinforcement</w:t>
      </w:r>
      <w:r w:rsidR="00B11C70">
        <w:t xml:space="preserve"> </w:t>
      </w:r>
      <w:r w:rsidR="009C57D1">
        <w:t>Learning environment</w:t>
      </w:r>
    </w:p>
    <w:p w:rsidR="00A555EB" w:rsidRDefault="00A555EB" w:rsidP="00426E2D">
      <w:pPr>
        <w:spacing w:line="240" w:lineRule="auto"/>
      </w:pPr>
    </w:p>
    <w:p w:rsidR="00426E2D" w:rsidRDefault="00426E2D" w:rsidP="00426E2D">
      <w:pPr>
        <w:spacing w:line="240" w:lineRule="auto"/>
      </w:pPr>
      <w:r>
        <w:t>The first task’s definition of done consists of the ability to start training a</w:t>
      </w:r>
      <w:r w:rsidR="00566415">
        <w:t xml:space="preserve">n agent </w:t>
      </w:r>
      <w:r>
        <w:t xml:space="preserve">in an arena. As a strategy to reduce risk and potentially speed up the conclusion of this first milestone, it was decided to simplify the initial training setup as much as possible. Section 2 provides an overview of the necessary steps taken for task 1. </w:t>
      </w:r>
    </w:p>
    <w:p w:rsidR="00426E2D" w:rsidRDefault="00426E2D" w:rsidP="00426E2D">
      <w:pPr>
        <w:spacing w:line="240" w:lineRule="auto"/>
      </w:pPr>
    </w:p>
    <w:p w:rsidR="00426E2D" w:rsidRDefault="00426E2D" w:rsidP="00426E2D">
      <w:pPr>
        <w:spacing w:line="240" w:lineRule="auto"/>
      </w:pPr>
      <w:r>
        <w:t xml:space="preserve">Sections 2, 3, and 4 provide an overview of the necessary steps that were taken to achieve the goal of task number 2. In addition, these sections provide detailed information about the project setup and the approach taken for the integration and training. </w:t>
      </w:r>
    </w:p>
    <w:p w:rsidR="00426E2D" w:rsidRDefault="00426E2D" w:rsidP="00426E2D">
      <w:pPr>
        <w:spacing w:line="240" w:lineRule="auto"/>
      </w:pPr>
    </w:p>
    <w:p w:rsidR="00426E2D" w:rsidRDefault="000054FA" w:rsidP="00426E2D">
      <w:pPr>
        <w:pStyle w:val="Heading3"/>
      </w:pPr>
      <w:bookmarkStart w:id="9" w:name="_Toc41358036"/>
      <w:r>
        <w:t>Agent and Training</w:t>
      </w:r>
      <w:r w:rsidR="00426E2D">
        <w:t xml:space="preserve"> Optimisation</w:t>
      </w:r>
      <w:bookmarkEnd w:id="9"/>
    </w:p>
    <w:p w:rsidR="00426E2D" w:rsidRDefault="00426E2D" w:rsidP="00426E2D">
      <w:pPr>
        <w:spacing w:line="240" w:lineRule="auto"/>
      </w:pPr>
    </w:p>
    <w:p w:rsidR="00426E2D" w:rsidRDefault="00426E2D" w:rsidP="00426E2D">
      <w:pPr>
        <w:spacing w:line="240" w:lineRule="auto"/>
      </w:pPr>
      <w:r>
        <w:t>The optimisation of the training consisted of the following steps:</w:t>
      </w:r>
    </w:p>
    <w:p w:rsidR="00874F08" w:rsidRDefault="00874F08" w:rsidP="00426E2D">
      <w:pPr>
        <w:spacing w:line="240" w:lineRule="auto"/>
      </w:pPr>
    </w:p>
    <w:p w:rsidR="000054FA" w:rsidRDefault="000054FA" w:rsidP="00426E2D">
      <w:pPr>
        <w:spacing w:line="240" w:lineRule="auto"/>
      </w:pPr>
    </w:p>
    <w:p w:rsidR="00566415" w:rsidRDefault="00D3690E" w:rsidP="00566415">
      <w:pPr>
        <w:pStyle w:val="ListParagraph"/>
        <w:numPr>
          <w:ilvl w:val="0"/>
          <w:numId w:val="35"/>
        </w:numPr>
        <w:spacing w:line="240" w:lineRule="auto"/>
      </w:pPr>
      <w:r>
        <w:t>Getting a first agent to complete a simple task</w:t>
      </w:r>
    </w:p>
    <w:p w:rsidR="00D3690E" w:rsidRDefault="00D3690E" w:rsidP="00566415">
      <w:pPr>
        <w:pStyle w:val="ListParagraph"/>
        <w:numPr>
          <w:ilvl w:val="0"/>
          <w:numId w:val="35"/>
        </w:numPr>
        <w:spacing w:line="240" w:lineRule="auto"/>
      </w:pPr>
      <w:r>
        <w:t xml:space="preserve">Enabling </w:t>
      </w:r>
      <w:r w:rsidR="00250538">
        <w:t>the</w:t>
      </w:r>
      <w:r>
        <w:t xml:space="preserve"> agent to replace a bot, meaning that it may move around and use a set of assigned abilities</w:t>
      </w:r>
      <w:r w:rsidR="00250538">
        <w:t xml:space="preserve"> to at</w:t>
      </w:r>
      <w:r w:rsidR="00E14B9E">
        <w:t>t</w:t>
      </w:r>
      <w:r w:rsidR="00250538">
        <w:t>ack</w:t>
      </w:r>
    </w:p>
    <w:p w:rsidR="00D3690E" w:rsidRDefault="00D3690E" w:rsidP="00D3690E">
      <w:pPr>
        <w:pStyle w:val="ListParagraph"/>
        <w:numPr>
          <w:ilvl w:val="0"/>
          <w:numId w:val="35"/>
        </w:numPr>
        <w:spacing w:line="240" w:lineRule="auto"/>
      </w:pPr>
      <w:r>
        <w:t>Training the agents against an enemy that fights back</w:t>
      </w:r>
    </w:p>
    <w:p w:rsidR="00D3690E" w:rsidRDefault="00874F08" w:rsidP="00D3690E">
      <w:pPr>
        <w:pStyle w:val="ListParagraph"/>
        <w:numPr>
          <w:ilvl w:val="0"/>
          <w:numId w:val="35"/>
        </w:numPr>
        <w:spacing w:line="240" w:lineRule="auto"/>
      </w:pPr>
      <w:r>
        <w:t>Improving the agents by working on</w:t>
      </w:r>
      <w:r w:rsidR="00D3690E">
        <w:t xml:space="preserve"> the t</w:t>
      </w:r>
      <w:r>
        <w:t>raining hyperparameters</w:t>
      </w:r>
      <w:r w:rsidR="00D3690E">
        <w:t xml:space="preserve"> and th</w:t>
      </w:r>
      <w:r>
        <w:t xml:space="preserve">e </w:t>
      </w:r>
      <w:r w:rsidR="00D51BA5">
        <w:t>agent</w:t>
      </w:r>
      <w:r>
        <w:t xml:space="preserve"> script to adapt </w:t>
      </w:r>
      <w:r w:rsidR="00D51BA5">
        <w:t>its</w:t>
      </w:r>
      <w:r>
        <w:t xml:space="preserve"> rewards,</w:t>
      </w:r>
      <w:r w:rsidR="00D51BA5">
        <w:t xml:space="preserve"> reset mechanism and</w:t>
      </w:r>
      <w:r>
        <w:t xml:space="preserve"> observation and action space</w:t>
      </w:r>
    </w:p>
    <w:p w:rsidR="00426E2D" w:rsidRDefault="00D3690E" w:rsidP="00D3690E">
      <w:pPr>
        <w:pStyle w:val="ListParagraph"/>
        <w:numPr>
          <w:ilvl w:val="0"/>
          <w:numId w:val="35"/>
        </w:numPr>
        <w:spacing w:line="240" w:lineRule="auto"/>
      </w:pPr>
      <w:r>
        <w:t>Increasing training efficiency by having multiple arena instances</w:t>
      </w:r>
    </w:p>
    <w:p w:rsidR="00D3690E" w:rsidRDefault="00D51BA5" w:rsidP="00D3690E">
      <w:pPr>
        <w:pStyle w:val="ListParagraph"/>
        <w:numPr>
          <w:ilvl w:val="0"/>
          <w:numId w:val="35"/>
        </w:numPr>
        <w:spacing w:line="240" w:lineRule="auto"/>
      </w:pPr>
      <w:r>
        <w:t>Improving the reward system to allow for rewards outside the agent script</w:t>
      </w:r>
    </w:p>
    <w:p w:rsidR="00426E2D" w:rsidRDefault="00426E2D" w:rsidP="00426E2D">
      <w:pPr>
        <w:spacing w:line="240" w:lineRule="auto"/>
      </w:pPr>
    </w:p>
    <w:p w:rsidR="00426E2D" w:rsidRDefault="00426E2D" w:rsidP="00426E2D">
      <w:pPr>
        <w:spacing w:line="240" w:lineRule="auto"/>
      </w:pPr>
      <w:r>
        <w:t xml:space="preserve">The evaluation was initially done qualitatively. </w:t>
      </w:r>
      <w:r w:rsidR="006F6B33">
        <w:t>As for</w:t>
      </w:r>
      <w:r>
        <w:t xml:space="preserve"> quantitative evaluation</w:t>
      </w:r>
      <w:r w:rsidR="006F6B33">
        <w:t>,</w:t>
      </w:r>
      <w:r>
        <w:t xml:space="preserve"> the training time</w:t>
      </w:r>
      <w:r w:rsidR="00D01499">
        <w:t xml:space="preserve">, steps </w:t>
      </w:r>
      <w:r w:rsidR="00823022">
        <w:t>taken,</w:t>
      </w:r>
      <w:r>
        <w:t xml:space="preserve"> and game mode related </w:t>
      </w:r>
      <w:r w:rsidR="00C75731">
        <w:t>metrics</w:t>
      </w:r>
      <w:r>
        <w:t xml:space="preserve"> were considered.</w:t>
      </w:r>
    </w:p>
    <w:p w:rsidR="00426E2D" w:rsidRDefault="00426E2D" w:rsidP="00426E2D">
      <w:pPr>
        <w:spacing w:line="240" w:lineRule="auto"/>
      </w:pPr>
    </w:p>
    <w:p w:rsidR="00426E2D" w:rsidRDefault="00426E2D" w:rsidP="00426E2D">
      <w:pPr>
        <w:spacing w:line="240" w:lineRule="auto"/>
      </w:pPr>
      <w:r>
        <w:t>Section five provides details regarding the optimisation process.</w:t>
      </w:r>
    </w:p>
    <w:p w:rsidR="00426E2D" w:rsidRDefault="00426E2D" w:rsidP="00426E2D">
      <w:pPr>
        <w:pStyle w:val="Heading3"/>
      </w:pPr>
      <w:bookmarkStart w:id="10" w:name="_Toc41358037"/>
      <w:r>
        <w:t>Game Mode Exploration</w:t>
      </w:r>
      <w:bookmarkEnd w:id="10"/>
      <w:r>
        <w:t xml:space="preserve"> </w:t>
      </w:r>
    </w:p>
    <w:p w:rsidR="00426E2D" w:rsidRDefault="00426E2D" w:rsidP="00426E2D">
      <w:pPr>
        <w:spacing w:line="240" w:lineRule="auto"/>
      </w:pPr>
    </w:p>
    <w:p w:rsidR="00426E2D" w:rsidRDefault="00426E2D" w:rsidP="00426E2D">
      <w:pPr>
        <w:spacing w:line="240" w:lineRule="auto"/>
      </w:pPr>
      <w:r>
        <w:t xml:space="preserve">Upon completion of the previous two, the last </w:t>
      </w:r>
      <w:r w:rsidR="003548E1">
        <w:t xml:space="preserve">milestone </w:t>
      </w:r>
      <w:r>
        <w:t xml:space="preserve">focused </w:t>
      </w:r>
      <w:r w:rsidR="00A72EF0">
        <w:t xml:space="preserve">on applying the earned knowledge and established training environment to increase the complexity of the game and implementing a set of agents to it, while </w:t>
      </w:r>
      <w:r w:rsidR="003548E1">
        <w:t>evaluating</w:t>
      </w:r>
      <w:r w:rsidR="00A72EF0">
        <w:t xml:space="preserve"> </w:t>
      </w:r>
      <w:r w:rsidR="0055253B">
        <w:t xml:space="preserve">the </w:t>
      </w:r>
      <w:r w:rsidR="00A72EF0">
        <w:t>capabilities</w:t>
      </w:r>
      <w:r w:rsidR="0055253B">
        <w:t xml:space="preserve"> of those agents</w:t>
      </w:r>
      <w:r w:rsidR="00A72EF0">
        <w:t>.</w:t>
      </w:r>
    </w:p>
    <w:p w:rsidR="00A72EF0" w:rsidRDefault="00A72EF0" w:rsidP="00426E2D">
      <w:pPr>
        <w:spacing w:line="240" w:lineRule="auto"/>
      </w:pPr>
    </w:p>
    <w:p w:rsidR="00426E2D" w:rsidRDefault="00426E2D" w:rsidP="00426E2D">
      <w:pPr>
        <w:spacing w:line="240" w:lineRule="auto"/>
      </w:pPr>
      <w:r>
        <w:t>Within the context of this work, the following aspects were targeted:</w:t>
      </w:r>
    </w:p>
    <w:p w:rsidR="00426E2D" w:rsidRDefault="00426E2D" w:rsidP="00426E2D">
      <w:pPr>
        <w:spacing w:line="240" w:lineRule="auto"/>
      </w:pPr>
    </w:p>
    <w:p w:rsidR="00426E2D" w:rsidRDefault="00426E2D" w:rsidP="00A72EF0">
      <w:pPr>
        <w:pStyle w:val="ListParagraph"/>
        <w:numPr>
          <w:ilvl w:val="0"/>
          <w:numId w:val="35"/>
        </w:numPr>
        <w:spacing w:line="240" w:lineRule="auto"/>
      </w:pPr>
      <w:r>
        <w:t>Having more than two agents in one arena (n versus n)</w:t>
      </w:r>
    </w:p>
    <w:p w:rsidR="00426E2D" w:rsidRDefault="00426E2D" w:rsidP="00A72EF0">
      <w:pPr>
        <w:pStyle w:val="ListParagraph"/>
        <w:numPr>
          <w:ilvl w:val="0"/>
          <w:numId w:val="35"/>
        </w:numPr>
        <w:spacing w:line="240" w:lineRule="auto"/>
      </w:pPr>
      <w:r>
        <w:t>Adding obstacles in the form of trees</w:t>
      </w:r>
    </w:p>
    <w:p w:rsidR="00426E2D" w:rsidRDefault="00426E2D" w:rsidP="00A72EF0">
      <w:pPr>
        <w:pStyle w:val="ListParagraph"/>
        <w:numPr>
          <w:ilvl w:val="0"/>
          <w:numId w:val="35"/>
        </w:numPr>
        <w:spacing w:line="240" w:lineRule="auto"/>
      </w:pPr>
      <w:r>
        <w:t>Letting the agents spawn in predefined spawn-zones</w:t>
      </w:r>
    </w:p>
    <w:p w:rsidR="00426E2D" w:rsidRDefault="00426E2D" w:rsidP="00A72EF0">
      <w:pPr>
        <w:pStyle w:val="ListParagraph"/>
        <w:numPr>
          <w:ilvl w:val="0"/>
          <w:numId w:val="35"/>
        </w:numPr>
        <w:spacing w:line="240" w:lineRule="auto"/>
      </w:pPr>
      <w:r>
        <w:t>Implementing a variety of agents with different roles</w:t>
      </w:r>
    </w:p>
    <w:p w:rsidR="00426E2D" w:rsidRDefault="00426E2D" w:rsidP="00426E2D">
      <w:pPr>
        <w:spacing w:line="240" w:lineRule="auto"/>
      </w:pPr>
    </w:p>
    <w:p w:rsidR="00005893" w:rsidRDefault="00426E2D" w:rsidP="00426E2D">
      <w:pPr>
        <w:spacing w:line="240" w:lineRule="auto"/>
      </w:pPr>
      <w:r>
        <w:t>Section six reports on the work and observations</w:t>
      </w:r>
      <w:r w:rsidR="00A72EF0">
        <w:t xml:space="preserve"> of this third and final p</w:t>
      </w:r>
      <w:r w:rsidR="00811072">
        <w:t>hase</w:t>
      </w:r>
      <w:r>
        <w:t>.</w:t>
      </w:r>
    </w:p>
    <w:p w:rsidR="00005893" w:rsidRDefault="005A4A05" w:rsidP="00937739">
      <w:pPr>
        <w:pStyle w:val="Heading2"/>
      </w:pPr>
      <w:r>
        <w:t xml:space="preserve">Overview </w:t>
      </w:r>
      <w:r w:rsidR="00937739">
        <w:t>Reinforcement</w:t>
      </w:r>
      <w:r w:rsidR="00B11C70">
        <w:t xml:space="preserve"> </w:t>
      </w:r>
      <w:r>
        <w:t>Learning</w:t>
      </w:r>
    </w:p>
    <w:p w:rsidR="0029235A" w:rsidRDefault="0029235A" w:rsidP="00EE0B4B"/>
    <w:p w:rsidR="007E4040" w:rsidRDefault="002069FB" w:rsidP="00EE0B4B">
      <w:r>
        <w:t>In reinforcement</w:t>
      </w:r>
      <w:r w:rsidR="00B11C70">
        <w:t xml:space="preserve"> </w:t>
      </w:r>
      <w:r>
        <w:t xml:space="preserve">learning, a type of machine learning, an AI </w:t>
      </w:r>
      <w:r w:rsidR="005A4A05">
        <w:t>must</w:t>
      </w:r>
      <w:r>
        <w:t xml:space="preserve"> </w:t>
      </w:r>
      <w:r w:rsidR="005A4A05">
        <w:t>find out, which of the actions</w:t>
      </w:r>
      <w:r w:rsidR="00753E80">
        <w:t>,</w:t>
      </w:r>
      <w:r w:rsidR="005A4A05">
        <w:t xml:space="preserve"> available to it on a step</w:t>
      </w:r>
      <w:r w:rsidR="00FA130C">
        <w:t xml:space="preserve"> by step</w:t>
      </w:r>
      <w:r w:rsidR="005A4A05">
        <w:t xml:space="preserve"> basis</w:t>
      </w:r>
      <w:r w:rsidR="00753E80">
        <w:t>,</w:t>
      </w:r>
      <w:r>
        <w:t xml:space="preserve"> </w:t>
      </w:r>
      <w:r w:rsidR="00753E80">
        <w:t>result</w:t>
      </w:r>
      <w:r w:rsidR="005A4A05">
        <w:t xml:space="preserve"> </w:t>
      </w:r>
      <w:r w:rsidR="00753E80">
        <w:t>in the maximum reward</w:t>
      </w:r>
      <w:r>
        <w:t>.</w:t>
      </w:r>
    </w:p>
    <w:p w:rsidR="004960D6" w:rsidRDefault="000C3D0F" w:rsidP="004960D6">
      <w:r>
        <w:t>Rewards may be either positive or negative</w:t>
      </w:r>
      <w:r w:rsidR="004D6644">
        <w:t xml:space="preserve"> (penalties)</w:t>
      </w:r>
      <w:r>
        <w:t xml:space="preserve"> and are awarded to the </w:t>
      </w:r>
      <w:r w:rsidR="00967195">
        <w:t xml:space="preserve">agent, controlled by the </w:t>
      </w:r>
      <w:r>
        <w:t>AI</w:t>
      </w:r>
      <w:r w:rsidR="00967195">
        <w:t>,</w:t>
      </w:r>
      <w:r>
        <w:t xml:space="preserve"> when it</w:t>
      </w:r>
      <w:r w:rsidR="007E4040">
        <w:t>s actions cause it or the environment to reach</w:t>
      </w:r>
      <w:r w:rsidR="006E3051">
        <w:t xml:space="preserve"> </w:t>
      </w:r>
      <w:r w:rsidR="007E4040">
        <w:t>certain states defined by the designer.</w:t>
      </w:r>
    </w:p>
    <w:p w:rsidR="00F10725" w:rsidRDefault="00967195" w:rsidP="00F10725">
      <w:r>
        <w:t>For the AI, l</w:t>
      </w:r>
      <w:r w:rsidR="006E3051">
        <w:t xml:space="preserve">earning how to optimise reward-gain is a process of trial and error. The agent’s policy, randomised </w:t>
      </w:r>
      <w:r w:rsidR="00F10725">
        <w:t xml:space="preserve">or set to default values </w:t>
      </w:r>
      <w:r w:rsidR="006E3051">
        <w:t>at start, is updated – like a weight vect</w:t>
      </w:r>
      <w:r w:rsidR="00F10725">
        <w:t>or</w:t>
      </w:r>
      <w:r w:rsidR="006E3051">
        <w:t xml:space="preserve"> – to allow for a better prediction of what actions are most likely to be rewarded </w:t>
      </w:r>
      <w:proofErr w:type="gramStart"/>
      <w:r w:rsidR="006E3051">
        <w:t>in the near future</w:t>
      </w:r>
      <w:proofErr w:type="gramEnd"/>
      <w:r w:rsidR="007E4040">
        <w:t>. To do so, it is</w:t>
      </w:r>
      <w:r w:rsidR="006E3051">
        <w:t xml:space="preserve"> given a certain state of the environment</w:t>
      </w:r>
      <w:r w:rsidR="00EE0B4B">
        <w:t xml:space="preserve"> in the form of an observation vector.</w:t>
      </w:r>
    </w:p>
    <w:p w:rsidR="00F10725" w:rsidRDefault="00F10725" w:rsidP="00F10725">
      <w:r>
        <w:t>The algorithm primarily used to update the agents’ policies during this thesis is called Proximal Policy Optimisation algorithm (PPO).</w:t>
      </w:r>
      <w:sdt>
        <w:sdtPr>
          <w:id w:val="-603422397"/>
          <w:citation/>
        </w:sdtPr>
        <w:sdtContent>
          <w:r>
            <w:fldChar w:fldCharType="begin"/>
          </w:r>
          <w:r>
            <w:instrText xml:space="preserve"> CITATION Ope20 \l 2057 </w:instrText>
          </w:r>
          <w:r>
            <w:fldChar w:fldCharType="separate"/>
          </w:r>
          <w:r w:rsidR="003C0AC6">
            <w:rPr>
              <w:noProof/>
            </w:rPr>
            <w:t xml:space="preserve"> </w:t>
          </w:r>
          <w:r w:rsidR="003C0AC6" w:rsidRPr="003C0AC6">
            <w:rPr>
              <w:noProof/>
            </w:rPr>
            <w:t>[1]</w:t>
          </w:r>
          <w:r>
            <w:fldChar w:fldCharType="end"/>
          </w:r>
        </w:sdtContent>
      </w:sdt>
      <w:r w:rsidR="00C02034">
        <w:t xml:space="preserve"> </w:t>
      </w:r>
    </w:p>
    <w:p w:rsidR="00967195" w:rsidRDefault="00967195" w:rsidP="006A61C5"/>
    <w:p w:rsidR="00BC0C70" w:rsidRDefault="00F10725" w:rsidP="004960D6">
      <w:r>
        <w:t>D</w:t>
      </w:r>
      <w:r w:rsidR="004960D6">
        <w:t>eciding how to structure the reward-system is a crucial part; while having only a few rewards that are directly connected to the goals of the environment gives the AI the freedom to reach them on its own terms, the sequence of actions required to get there may be too complicated to be</w:t>
      </w:r>
      <w:r w:rsidR="00967195">
        <w:t xml:space="preserve"> discoverable without having unlimited time. </w:t>
      </w:r>
      <w:proofErr w:type="gramStart"/>
      <w:r w:rsidR="00967195">
        <w:t>With this in mind, it</w:t>
      </w:r>
      <w:proofErr w:type="gramEnd"/>
      <w:r w:rsidR="00967195">
        <w:t xml:space="preserve"> is also possible to define rewards that help guide the decision-making process.</w:t>
      </w:r>
    </w:p>
    <w:p w:rsidR="00BC0C70" w:rsidRDefault="00BC0C70" w:rsidP="004960D6">
      <w:r>
        <w:t xml:space="preserve">While </w:t>
      </w:r>
      <w:r w:rsidR="003E3497">
        <w:t>they</w:t>
      </w:r>
      <w:r>
        <w:t xml:space="preserve"> may be needed for an agent to reach a certain goal, they may also limit its exploration process, meaning that an agent is less likely to go down a path with no short-term rewards, or penalties even, in order to reach a higher reward in the end. The agent might hence learn to go down a path that its human designer considers best for it, leaving out the opportunity to find a better path that was not thought of.</w:t>
      </w:r>
      <w:r w:rsidR="00B36D01">
        <w:t xml:space="preserve"> </w:t>
      </w:r>
      <w:sdt>
        <w:sdtPr>
          <w:id w:val="-272712837"/>
          <w:citation/>
        </w:sdtPr>
        <w:sdtContent>
          <w:r w:rsidR="00F10725">
            <w:fldChar w:fldCharType="begin"/>
          </w:r>
          <w:r w:rsidR="00F10725">
            <w:instrText xml:space="preserve"> CITATION Arx20 \l 2057 </w:instrText>
          </w:r>
          <w:r w:rsidR="00F10725">
            <w:fldChar w:fldCharType="separate"/>
          </w:r>
          <w:r w:rsidR="003C0AC6" w:rsidRPr="003C0AC6">
            <w:rPr>
              <w:noProof/>
            </w:rPr>
            <w:t>[2]</w:t>
          </w:r>
          <w:r w:rsidR="00F10725">
            <w:fldChar w:fldCharType="end"/>
          </w:r>
        </w:sdtContent>
      </w:sdt>
    </w:p>
    <w:p w:rsidR="00C63173" w:rsidRDefault="00C63173" w:rsidP="00C63173">
      <w:r>
        <w:br w:type="page"/>
      </w:r>
    </w:p>
    <w:p w:rsidR="00A52729" w:rsidRPr="00323AE7" w:rsidRDefault="00A52729" w:rsidP="00A52729">
      <w:pPr>
        <w:pStyle w:val="Heading1"/>
      </w:pPr>
      <w:bookmarkStart w:id="11" w:name="_Toc40722738"/>
      <w:bookmarkStart w:id="12" w:name="_Toc40757699"/>
      <w:bookmarkStart w:id="13" w:name="_Toc41358038"/>
      <w:r w:rsidRPr="00323AE7">
        <w:lastRenderedPageBreak/>
        <w:t xml:space="preserve">Getting </w:t>
      </w:r>
      <w:r w:rsidR="001B0C68">
        <w:t>S</w:t>
      </w:r>
      <w:r w:rsidRPr="00323AE7">
        <w:t xml:space="preserve">tarted with </w:t>
      </w:r>
      <w:r w:rsidR="00702C21">
        <w:t>R</w:t>
      </w:r>
      <w:r w:rsidRPr="00323AE7">
        <w:t xml:space="preserve">einforcement </w:t>
      </w:r>
      <w:r w:rsidR="00702C21">
        <w:t>L</w:t>
      </w:r>
      <w:r w:rsidRPr="00323AE7">
        <w:t>earning</w:t>
      </w:r>
      <w:r w:rsidR="00017B6B" w:rsidRPr="00323AE7">
        <w:t xml:space="preserve"> in Unity</w:t>
      </w:r>
      <w:bookmarkEnd w:id="11"/>
      <w:bookmarkEnd w:id="12"/>
      <w:bookmarkEnd w:id="13"/>
    </w:p>
    <w:p w:rsidR="00A52729" w:rsidRPr="00323AE7" w:rsidRDefault="00A52729" w:rsidP="00A52729">
      <w:pPr>
        <w:pStyle w:val="Heading2"/>
      </w:pPr>
      <w:bookmarkStart w:id="14" w:name="_Toc40757700"/>
      <w:bookmarkStart w:id="15" w:name="_Toc41358039"/>
      <w:r w:rsidRPr="00323AE7">
        <w:t xml:space="preserve">Reinforcement </w:t>
      </w:r>
      <w:r w:rsidR="00A84650">
        <w:t>L</w:t>
      </w:r>
      <w:r w:rsidRPr="00323AE7">
        <w:t>earning with ML-Agents</w:t>
      </w:r>
      <w:bookmarkEnd w:id="14"/>
      <w:bookmarkEnd w:id="15"/>
    </w:p>
    <w:p w:rsidR="008E3838" w:rsidRDefault="00A52729" w:rsidP="009742F1">
      <w:r w:rsidRPr="00323AE7">
        <w:t xml:space="preserve">A few years ago, </w:t>
      </w:r>
      <w:r w:rsidR="0080507B" w:rsidRPr="00323AE7">
        <w:t xml:space="preserve">a friend introduced me to a simple project of his, which used TensorFlow to train an AI </w:t>
      </w:r>
      <w:r w:rsidR="009742F1">
        <w:t>to control</w:t>
      </w:r>
      <w:r w:rsidR="0080507B" w:rsidRPr="00323AE7">
        <w:t xml:space="preserve"> a </w:t>
      </w:r>
      <w:r w:rsidR="008E3838">
        <w:t>bird in the flappy bird game</w:t>
      </w:r>
      <w:r w:rsidR="00926137">
        <w:t>.</w:t>
      </w:r>
      <w:r w:rsidR="0080507B" w:rsidRPr="00323AE7">
        <w:t xml:space="preserve"> </w:t>
      </w:r>
    </w:p>
    <w:p w:rsidR="008E3838" w:rsidRDefault="008E3838" w:rsidP="009742F1">
      <w:r>
        <w:t>The game’s objective is to navigate a bird in a way that it won’t crash into any pipes that</w:t>
      </w:r>
      <w:r w:rsidR="00A70744">
        <w:t>, aside from a single opening,</w:t>
      </w:r>
      <w:r>
        <w:t xml:space="preserve"> connect the ceiling with the floor</w:t>
      </w:r>
      <w:r w:rsidR="00A70744">
        <w:t>. (Picture below)</w:t>
      </w:r>
    </w:p>
    <w:p w:rsidR="00A52729" w:rsidRPr="00323AE7" w:rsidRDefault="00A70744" w:rsidP="009742F1">
      <w:r>
        <w:t xml:space="preserve">Hitting one </w:t>
      </w:r>
      <w:r w:rsidR="008E3838">
        <w:t>of those pipes would lead to a game over, or, in the case of the AI training to the demise of one of the many bird instances simulated in the game simultaneously</w:t>
      </w:r>
      <w:r w:rsidR="005B4240">
        <w:t>.</w:t>
      </w:r>
      <w:sdt>
        <w:sdtPr>
          <w:id w:val="-529496734"/>
          <w:citation/>
        </w:sdtPr>
        <w:sdtContent>
          <w:r w:rsidR="006769C4">
            <w:fldChar w:fldCharType="begin"/>
          </w:r>
          <w:r w:rsidR="006769C4">
            <w:instrText xml:space="preserve"> CITATION Fla20 \l 2057 </w:instrText>
          </w:r>
          <w:r w:rsidR="006769C4">
            <w:fldChar w:fldCharType="separate"/>
          </w:r>
          <w:r w:rsidR="003C0AC6">
            <w:rPr>
              <w:noProof/>
            </w:rPr>
            <w:t xml:space="preserve"> </w:t>
          </w:r>
          <w:r w:rsidR="003C0AC6" w:rsidRPr="003C0AC6">
            <w:rPr>
              <w:noProof/>
            </w:rPr>
            <w:t>[3]</w:t>
          </w:r>
          <w:r w:rsidR="006769C4">
            <w:fldChar w:fldCharType="end"/>
          </w:r>
        </w:sdtContent>
      </w:sdt>
    </w:p>
    <w:p w:rsidR="00ED7690" w:rsidRDefault="00273865" w:rsidP="00A52729">
      <w:r>
        <w:rPr>
          <w:noProof/>
        </w:rPr>
        <w:drawing>
          <wp:anchor distT="0" distB="0" distL="114300" distR="114300" simplePos="0" relativeHeight="251695104" behindDoc="1" locked="0" layoutInCell="1" allowOverlap="1">
            <wp:simplePos x="0" y="0"/>
            <wp:positionH relativeFrom="margin">
              <wp:align>left</wp:align>
            </wp:positionH>
            <wp:positionV relativeFrom="paragraph">
              <wp:posOffset>64770</wp:posOffset>
            </wp:positionV>
            <wp:extent cx="1700530" cy="1019175"/>
            <wp:effectExtent l="0" t="0" r="0" b="9525"/>
            <wp:wrapTight wrapText="bothSides">
              <wp:wrapPolygon edited="0">
                <wp:start x="0" y="0"/>
                <wp:lineTo x="0" y="21398"/>
                <wp:lineTo x="21294" y="21398"/>
                <wp:lineTo x="21294"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00530" cy="1019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D7690" w:rsidRDefault="00ED7690" w:rsidP="00A52729"/>
    <w:p w:rsidR="00ED7690" w:rsidRDefault="00ED7690" w:rsidP="00A52729"/>
    <w:p w:rsidR="00ED7690" w:rsidRDefault="00ED7690" w:rsidP="00A52729"/>
    <w:p w:rsidR="00ED7690" w:rsidRDefault="008F6E54" w:rsidP="00A52729">
      <w:r>
        <w:rPr>
          <w:noProof/>
        </w:rPr>
        <mc:AlternateContent>
          <mc:Choice Requires="wps">
            <w:drawing>
              <wp:anchor distT="0" distB="0" distL="114300" distR="114300" simplePos="0" relativeHeight="251708416" behindDoc="1" locked="0" layoutInCell="1" allowOverlap="1" wp14:anchorId="61F00269" wp14:editId="4F994F89">
                <wp:simplePos x="0" y="0"/>
                <wp:positionH relativeFrom="column">
                  <wp:posOffset>1895475</wp:posOffset>
                </wp:positionH>
                <wp:positionV relativeFrom="paragraph">
                  <wp:posOffset>80645</wp:posOffset>
                </wp:positionV>
                <wp:extent cx="1700530"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1700530" cy="635"/>
                        </a:xfrm>
                        <a:prstGeom prst="rect">
                          <a:avLst/>
                        </a:prstGeom>
                        <a:solidFill>
                          <a:prstClr val="white"/>
                        </a:solidFill>
                        <a:ln>
                          <a:noFill/>
                        </a:ln>
                      </wps:spPr>
                      <wps:txbx>
                        <w:txbxContent>
                          <w:p w:rsidR="006B3506" w:rsidRPr="00B76EA1" w:rsidRDefault="006B3506" w:rsidP="008F6E54">
                            <w:pPr>
                              <w:pStyle w:val="Caption"/>
                              <w:rPr>
                                <w:noProof/>
                                <w:sz w:val="19"/>
                              </w:rPr>
                            </w:pPr>
                            <w:bookmarkStart w:id="16" w:name="_Toc41384744"/>
                            <w:r>
                              <w:t xml:space="preserve">Image </w:t>
                            </w:r>
                            <w:r>
                              <w:fldChar w:fldCharType="begin"/>
                            </w:r>
                            <w:r>
                              <w:instrText xml:space="preserve"> SEQ Image \* ARABIC </w:instrText>
                            </w:r>
                            <w:r>
                              <w:fldChar w:fldCharType="separate"/>
                            </w:r>
                            <w:r>
                              <w:rPr>
                                <w:noProof/>
                              </w:rPr>
                              <w:t>1</w:t>
                            </w:r>
                            <w:r>
                              <w:fldChar w:fldCharType="end"/>
                            </w:r>
                            <w:r>
                              <w:t>: Flappy Bird</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F00269" id="_x0000_t202" coordsize="21600,21600" o:spt="202" path="m,l,21600r21600,l21600,xe">
                <v:stroke joinstyle="miter"/>
                <v:path gradientshapeok="t" o:connecttype="rect"/>
              </v:shapetype>
              <v:shape id="Text Box 35" o:spid="_x0000_s1026" type="#_x0000_t202" style="position:absolute;margin-left:149.25pt;margin-top:6.35pt;width:133.9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" stroked="f">
                <v:textbox style="mso-fit-shape-to-text:t" inset="0,0,0,0">
                  <w:txbxContent>
                    <w:p w:rsidR="006B3506" w:rsidRPr="00B76EA1" w:rsidRDefault="006B3506" w:rsidP="008F6E54">
                      <w:pPr>
                        <w:pStyle w:val="Caption"/>
                        <w:rPr>
                          <w:noProof/>
                          <w:sz w:val="19"/>
                        </w:rPr>
                      </w:pPr>
                      <w:bookmarkStart w:id="17" w:name="_Toc41384744"/>
                      <w:r>
                        <w:t xml:space="preserve">Image </w:t>
                      </w:r>
                      <w:r>
                        <w:fldChar w:fldCharType="begin"/>
                      </w:r>
                      <w:r>
                        <w:instrText xml:space="preserve"> SEQ Image \* ARABIC </w:instrText>
                      </w:r>
                      <w:r>
                        <w:fldChar w:fldCharType="separate"/>
                      </w:r>
                      <w:r>
                        <w:rPr>
                          <w:noProof/>
                        </w:rPr>
                        <w:t>1</w:t>
                      </w:r>
                      <w:r>
                        <w:fldChar w:fldCharType="end"/>
                      </w:r>
                      <w:r>
                        <w:t>: Flappy Bird</w:t>
                      </w:r>
                      <w:bookmarkEnd w:id="17"/>
                    </w:p>
                  </w:txbxContent>
                </v:textbox>
                <w10:wrap type="tight"/>
              </v:shape>
            </w:pict>
          </mc:Fallback>
        </mc:AlternateContent>
      </w:r>
    </w:p>
    <w:p w:rsidR="00E14744" w:rsidRDefault="00E14744" w:rsidP="00A52729"/>
    <w:p w:rsidR="00ED7690" w:rsidRDefault="00ED7690" w:rsidP="00E14744"/>
    <w:p w:rsidR="0080507B" w:rsidRPr="00323AE7" w:rsidRDefault="0080507B" w:rsidP="00A52729"/>
    <w:p w:rsidR="0080507B" w:rsidRDefault="0080507B" w:rsidP="00A52729">
      <w:r w:rsidRPr="00323AE7">
        <w:t xml:space="preserve">The question of how to get started with applying machine learning to the project, was hence quite quickly answered by looking for a way to integrate TensorFlow into Unity – </w:t>
      </w:r>
      <w:r w:rsidR="00ED7690">
        <w:t>and then</w:t>
      </w:r>
      <w:r w:rsidR="00BE64F7" w:rsidRPr="00323AE7">
        <w:t xml:space="preserve"> learning about a</w:t>
      </w:r>
      <w:r w:rsidRPr="00323AE7">
        <w:t xml:space="preserve"> project called ML-Agents</w:t>
      </w:r>
      <w:r w:rsidR="00ED7690">
        <w:t>, which was designed to do just that.</w:t>
      </w:r>
    </w:p>
    <w:p w:rsidR="00C63173" w:rsidRDefault="00C63173" w:rsidP="00A52729"/>
    <w:p w:rsidR="00C63173" w:rsidRDefault="00C63173" w:rsidP="00A52729">
      <w:r w:rsidRPr="00C63173">
        <w:t>The following sub-sections provide an overview of the required steps for setting up ML-Agents, and for getting started based on the available demos.</w:t>
      </w:r>
    </w:p>
    <w:p w:rsidR="00BE64F7" w:rsidRPr="00323AE7" w:rsidRDefault="00BE64F7" w:rsidP="00BE64F7">
      <w:pPr>
        <w:pStyle w:val="Heading2"/>
      </w:pPr>
      <w:bookmarkStart w:id="18" w:name="_Toc40757701"/>
      <w:bookmarkStart w:id="19" w:name="_Toc41358040"/>
      <w:r w:rsidRPr="00323AE7">
        <w:t xml:space="preserve">ML-Agents </w:t>
      </w:r>
      <w:r w:rsidR="001B0C68">
        <w:t>S</w:t>
      </w:r>
      <w:r w:rsidRPr="00323AE7">
        <w:t>etup</w:t>
      </w:r>
      <w:bookmarkEnd w:id="18"/>
      <w:bookmarkEnd w:id="19"/>
    </w:p>
    <w:p w:rsidR="00A84650" w:rsidRDefault="00A84650" w:rsidP="00BE64F7">
      <w:r>
        <w:t>The first step taken after stumbling upon Unity’s ML-Agents repository, was to install it on the machine that would be used during the work on the thesis.</w:t>
      </w:r>
    </w:p>
    <w:p w:rsidR="00BE64F7" w:rsidRPr="00323AE7" w:rsidRDefault="00BE64F7" w:rsidP="00BE64F7">
      <w:r w:rsidRPr="00323AE7">
        <w:t>With ML-Agents, this turned out to be quite challenging – it took</w:t>
      </w:r>
      <w:r w:rsidR="00ED7690">
        <w:t xml:space="preserve"> </w:t>
      </w:r>
      <w:r w:rsidRPr="00323AE7">
        <w:t>quite some time to get all the dependencies figured out and to get started with the available demo-package.</w:t>
      </w:r>
    </w:p>
    <w:p w:rsidR="001F1C3E" w:rsidRPr="00323AE7" w:rsidRDefault="00BE64F7" w:rsidP="00BE64F7">
      <w:r w:rsidRPr="00323AE7">
        <w:t>While the unity version chosen for the project (2019.3.0b3) wasn’t an issue, the versions of TensorFlow, Python and ML-Agents itself</w:t>
      </w:r>
      <w:r w:rsidR="004F4868" w:rsidRPr="00323AE7">
        <w:t xml:space="preserve"> however</w:t>
      </w:r>
      <w:r w:rsidRPr="00323AE7">
        <w:t xml:space="preserve"> caused quite some complications until finding a stable combination evolving around the latest version of ML-Agents </w:t>
      </w:r>
      <w:r w:rsidR="004F4868" w:rsidRPr="00323AE7">
        <w:t>(</w:t>
      </w:r>
      <w:r w:rsidRPr="00323AE7">
        <w:t>0.14.0</w:t>
      </w:r>
      <w:r w:rsidR="004F4868" w:rsidRPr="00323AE7">
        <w:t>)</w:t>
      </w:r>
      <w:r w:rsidRPr="00323AE7">
        <w:t xml:space="preserve">, TensorFlow 2.0.1 and a </w:t>
      </w:r>
      <w:r w:rsidR="00C11B75" w:rsidRPr="00323AE7">
        <w:t>slightly</w:t>
      </w:r>
      <w:r w:rsidRPr="00323AE7">
        <w:t xml:space="preserve"> older version of Python</w:t>
      </w:r>
      <w:r w:rsidR="004F4868" w:rsidRPr="00323AE7">
        <w:t xml:space="preserve"> (3.7)</w:t>
      </w:r>
      <w:r w:rsidRPr="00323AE7">
        <w:t>.</w:t>
      </w:r>
      <w:r w:rsidR="004F4868" w:rsidRPr="00323AE7">
        <w:t xml:space="preserve"> </w:t>
      </w:r>
      <w:sdt>
        <w:sdtPr>
          <w:id w:val="1598061464"/>
          <w:citation/>
        </w:sdtPr>
        <w:sdtContent>
          <w:r w:rsidR="006769C4">
            <w:fldChar w:fldCharType="begin"/>
          </w:r>
          <w:r w:rsidR="006769C4">
            <w:instrText xml:space="preserve"> CITATION MlA20 \l 2057 </w:instrText>
          </w:r>
          <w:r w:rsidR="006769C4">
            <w:fldChar w:fldCharType="separate"/>
          </w:r>
          <w:r w:rsidR="003C0AC6" w:rsidRPr="003C0AC6">
            <w:rPr>
              <w:noProof/>
            </w:rPr>
            <w:t>[4]</w:t>
          </w:r>
          <w:r w:rsidR="006769C4">
            <w:fldChar w:fldCharType="end"/>
          </w:r>
        </w:sdtContent>
      </w:sdt>
      <w:sdt>
        <w:sdtPr>
          <w:id w:val="83737154"/>
          <w:citation/>
        </w:sdtPr>
        <w:sdtContent>
          <w:r w:rsidR="006769C4">
            <w:fldChar w:fldCharType="begin"/>
          </w:r>
          <w:r w:rsidR="006769C4">
            <w:instrText xml:space="preserve"> CITATION Ins20 \l 2057 </w:instrText>
          </w:r>
          <w:r w:rsidR="006769C4">
            <w:fldChar w:fldCharType="separate"/>
          </w:r>
          <w:r w:rsidR="003C0AC6">
            <w:rPr>
              <w:noProof/>
            </w:rPr>
            <w:t xml:space="preserve"> </w:t>
          </w:r>
          <w:r w:rsidR="003C0AC6" w:rsidRPr="003C0AC6">
            <w:rPr>
              <w:noProof/>
            </w:rPr>
            <w:t>[5]</w:t>
          </w:r>
          <w:r w:rsidR="006769C4">
            <w:fldChar w:fldCharType="end"/>
          </w:r>
        </w:sdtContent>
      </w:sdt>
    </w:p>
    <w:p w:rsidR="001F1C3E" w:rsidRPr="00323AE7" w:rsidRDefault="001F1C3E" w:rsidP="001F1C3E">
      <w:pPr>
        <w:pStyle w:val="Heading2"/>
      </w:pPr>
      <w:bookmarkStart w:id="20" w:name="_Toc40757702"/>
      <w:bookmarkStart w:id="21" w:name="_Toc41358041"/>
      <w:r w:rsidRPr="00323AE7">
        <w:t xml:space="preserve">ML-Agents </w:t>
      </w:r>
      <w:r w:rsidR="001B0C68">
        <w:t>D</w:t>
      </w:r>
      <w:r w:rsidRPr="00323AE7">
        <w:t>emos</w:t>
      </w:r>
      <w:bookmarkEnd w:id="20"/>
      <w:bookmarkEnd w:id="21"/>
    </w:p>
    <w:p w:rsidR="001F1C3E" w:rsidRDefault="001F1C3E" w:rsidP="001F1C3E">
      <w:r w:rsidRPr="00323AE7">
        <w:t xml:space="preserve">Once a working environment </w:t>
      </w:r>
      <w:r w:rsidR="009C22DF">
        <w:t>was</w:t>
      </w:r>
      <w:r w:rsidRPr="00323AE7">
        <w:t xml:space="preserve"> established, </w:t>
      </w:r>
      <w:r w:rsidR="009C22DF">
        <w:t>it became possible</w:t>
      </w:r>
      <w:r w:rsidRPr="00323AE7">
        <w:t xml:space="preserve"> to launch a demo project contained in the ML-Agents folder drawn from the GitHub repository, by adding it to the Unity Hub</w:t>
      </w:r>
      <w:r w:rsidR="00A84650">
        <w:t>, which is Unity’s project manager, coming with a new installation of Unity.</w:t>
      </w:r>
      <w:sdt>
        <w:sdtPr>
          <w:id w:val="-2139491242"/>
          <w:citation/>
        </w:sdtPr>
        <w:sdtContent>
          <w:r w:rsidR="00A84650">
            <w:fldChar w:fldCharType="begin"/>
          </w:r>
          <w:r w:rsidR="00A84650">
            <w:instrText xml:space="preserve"> CITATION Uni203 \l 2057 </w:instrText>
          </w:r>
          <w:r w:rsidR="00A84650">
            <w:fldChar w:fldCharType="separate"/>
          </w:r>
          <w:r w:rsidR="003C0AC6">
            <w:rPr>
              <w:noProof/>
            </w:rPr>
            <w:t xml:space="preserve"> </w:t>
          </w:r>
          <w:r w:rsidR="003C0AC6" w:rsidRPr="003C0AC6">
            <w:rPr>
              <w:noProof/>
            </w:rPr>
            <w:t>[6]</w:t>
          </w:r>
          <w:r w:rsidR="00A84650">
            <w:fldChar w:fldCharType="end"/>
          </w:r>
        </w:sdtContent>
      </w:sdt>
    </w:p>
    <w:p w:rsidR="00FA3022" w:rsidRPr="00323AE7" w:rsidRDefault="00FA3022" w:rsidP="001F1C3E"/>
    <w:p w:rsidR="00495E68" w:rsidRDefault="001F1C3E" w:rsidP="00FA3022">
      <w:r w:rsidRPr="00323AE7">
        <w:t xml:space="preserve">The project itself contained quite a few demo </w:t>
      </w:r>
      <w:r w:rsidR="009C22DF">
        <w:t>scenes</w:t>
      </w:r>
      <w:r w:rsidRPr="00323AE7">
        <w:t xml:space="preserve"> showing off various features of the ML-Agents library</w:t>
      </w:r>
      <w:r w:rsidR="00FA3022">
        <w:t>. Thes</w:t>
      </w:r>
      <w:r w:rsidR="006C2DBE">
        <w:t>e</w:t>
      </w:r>
      <w:r w:rsidR="00FA3022">
        <w:t xml:space="preserve"> scenes all </w:t>
      </w:r>
      <w:r w:rsidRPr="00323AE7">
        <w:t>contained pre-trained</w:t>
      </w:r>
      <w:r w:rsidR="00EF2BF9">
        <w:t xml:space="preserve"> brains in the form of </w:t>
      </w:r>
      <w:proofErr w:type="gramStart"/>
      <w:r w:rsidR="00495E68">
        <w:t>“</w:t>
      </w:r>
      <w:r w:rsidR="00EF2BF9">
        <w:t>.</w:t>
      </w:r>
      <w:proofErr w:type="spellStart"/>
      <w:r w:rsidR="00EF2BF9">
        <w:t>nn</w:t>
      </w:r>
      <w:proofErr w:type="spellEnd"/>
      <w:proofErr w:type="gramEnd"/>
      <w:r w:rsidR="00495E68">
        <w:t>”</w:t>
      </w:r>
      <w:r w:rsidR="00EF2BF9">
        <w:t xml:space="preserve"> </w:t>
      </w:r>
      <w:r w:rsidR="00495E68">
        <w:t>files. The term “Brain” serves as another way to refer to the one used in machine learning: “model”.</w:t>
      </w:r>
      <w:r w:rsidR="004810B9">
        <w:t xml:space="preserve"> </w:t>
      </w:r>
    </w:p>
    <w:p w:rsidR="001F1C3E" w:rsidRDefault="004810B9" w:rsidP="00FA3022">
      <w:r>
        <w:t xml:space="preserve">These decision models which are the main result of the trainings, </w:t>
      </w:r>
      <w:r w:rsidR="001F1C3E" w:rsidRPr="00323AE7">
        <w:t>would take over control of whatever agent they had been assigned to</w:t>
      </w:r>
      <w:r w:rsidR="00EF2BF9">
        <w:t xml:space="preserve">. </w:t>
      </w:r>
      <w:r w:rsidR="001F1C3E" w:rsidRPr="00323AE7">
        <w:t xml:space="preserve"> – </w:t>
      </w:r>
      <w:r>
        <w:t>I</w:t>
      </w:r>
      <w:r w:rsidR="001F1C3E" w:rsidRPr="00323AE7">
        <w:t>t was, however, more interesting to take a few projects and train the brains from scratch, by running a simple shell command and then hitting the play button in the unity environment.</w:t>
      </w:r>
      <w:sdt>
        <w:sdtPr>
          <w:id w:val="-2107486330"/>
          <w:citation/>
        </w:sdtPr>
        <w:sdtContent>
          <w:r w:rsidR="006769C4">
            <w:fldChar w:fldCharType="begin"/>
          </w:r>
          <w:r w:rsidR="006769C4">
            <w:instrText xml:space="preserve"> CITATION Get20 \l 2057 </w:instrText>
          </w:r>
          <w:r w:rsidR="006769C4">
            <w:fldChar w:fldCharType="separate"/>
          </w:r>
          <w:r w:rsidR="003C0AC6">
            <w:rPr>
              <w:noProof/>
            </w:rPr>
            <w:t xml:space="preserve"> </w:t>
          </w:r>
          <w:r w:rsidR="003C0AC6" w:rsidRPr="003C0AC6">
            <w:rPr>
              <w:noProof/>
            </w:rPr>
            <w:t>[7]</w:t>
          </w:r>
          <w:r w:rsidR="006769C4">
            <w:fldChar w:fldCharType="end"/>
          </w:r>
        </w:sdtContent>
      </w:sdt>
      <w:sdt>
        <w:sdtPr>
          <w:id w:val="-1844309934"/>
          <w:citation/>
        </w:sdtPr>
        <w:sdtContent>
          <w:r w:rsidR="00E3306C">
            <w:fldChar w:fldCharType="begin"/>
          </w:r>
          <w:r w:rsidR="00E3306C">
            <w:instrText xml:space="preserve"> CITATION Lea20 \l 2057 </w:instrText>
          </w:r>
          <w:r w:rsidR="00E3306C">
            <w:fldChar w:fldCharType="separate"/>
          </w:r>
          <w:r w:rsidR="003C0AC6">
            <w:rPr>
              <w:noProof/>
            </w:rPr>
            <w:t xml:space="preserve"> </w:t>
          </w:r>
          <w:r w:rsidR="003C0AC6" w:rsidRPr="003C0AC6">
            <w:rPr>
              <w:noProof/>
            </w:rPr>
            <w:t>[8]</w:t>
          </w:r>
          <w:r w:rsidR="00E3306C">
            <w:fldChar w:fldCharType="end"/>
          </w:r>
        </w:sdtContent>
      </w:sdt>
      <w:sdt>
        <w:sdtPr>
          <w:id w:val="-2028857632"/>
          <w:citation/>
        </w:sdtPr>
        <w:sdtContent>
          <w:r w:rsidR="00E3306C">
            <w:fldChar w:fldCharType="begin"/>
          </w:r>
          <w:r w:rsidR="00E3306C">
            <w:instrText xml:space="preserve"> CITATION Rol20 \l 2057 </w:instrText>
          </w:r>
          <w:r w:rsidR="00E3306C">
            <w:fldChar w:fldCharType="separate"/>
          </w:r>
          <w:r w:rsidR="003C0AC6">
            <w:rPr>
              <w:noProof/>
            </w:rPr>
            <w:t xml:space="preserve"> </w:t>
          </w:r>
          <w:r w:rsidR="003C0AC6" w:rsidRPr="003C0AC6">
            <w:rPr>
              <w:noProof/>
            </w:rPr>
            <w:t>[9]</w:t>
          </w:r>
          <w:r w:rsidR="00E3306C">
            <w:fldChar w:fldCharType="end"/>
          </w:r>
        </w:sdtContent>
      </w:sdt>
    </w:p>
    <w:p w:rsidR="00FA3022" w:rsidRDefault="00FA3022" w:rsidP="00FA3022"/>
    <w:p w:rsidR="00FA3022" w:rsidRDefault="00FA3022" w:rsidP="00FA3022">
      <w:r>
        <w:t>Another demo could be added by following a tutorial on the ML-Agents repository: T</w:t>
      </w:r>
      <w:r w:rsidRPr="00323AE7">
        <w:t xml:space="preserve">he </w:t>
      </w:r>
      <w:proofErr w:type="spellStart"/>
      <w:r w:rsidRPr="00323AE7">
        <w:t>RollerBall</w:t>
      </w:r>
      <w:proofErr w:type="spellEnd"/>
      <w:r w:rsidR="005A3A55">
        <w:t>. It</w:t>
      </w:r>
      <w:r w:rsidRPr="00323AE7">
        <w:t xml:space="preserve"> had an agent control a sphere by moving it around a small platform to find a reward box, resetting whenever it fell off the platform.</w:t>
      </w:r>
      <w:sdt>
        <w:sdtPr>
          <w:id w:val="566070113"/>
          <w:citation/>
        </w:sdtPr>
        <w:sdtContent>
          <w:r w:rsidR="002B4DBB">
            <w:fldChar w:fldCharType="begin"/>
          </w:r>
          <w:r w:rsidR="002B4DBB">
            <w:instrText xml:space="preserve"> CITATION Cre20 \l 2057 </w:instrText>
          </w:r>
          <w:r w:rsidR="002B4DBB">
            <w:fldChar w:fldCharType="separate"/>
          </w:r>
          <w:r w:rsidR="003C0AC6">
            <w:rPr>
              <w:noProof/>
            </w:rPr>
            <w:t xml:space="preserve"> </w:t>
          </w:r>
          <w:r w:rsidR="003C0AC6" w:rsidRPr="003C0AC6">
            <w:rPr>
              <w:noProof/>
            </w:rPr>
            <w:t>[10]</w:t>
          </w:r>
          <w:r w:rsidR="002B4DBB">
            <w:fldChar w:fldCharType="end"/>
          </w:r>
        </w:sdtContent>
      </w:sdt>
    </w:p>
    <w:p w:rsidR="008F6E54" w:rsidRDefault="00FA3022" w:rsidP="008F6E54">
      <w:pPr>
        <w:keepNext/>
      </w:pPr>
      <w:r>
        <w:rPr>
          <w:noProof/>
        </w:rPr>
        <w:lastRenderedPageBreak/>
        <w:drawing>
          <wp:inline distT="0" distB="0" distL="0" distR="0">
            <wp:extent cx="5934075" cy="260818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0731" cy="2615506"/>
                    </a:xfrm>
                    <a:prstGeom prst="rect">
                      <a:avLst/>
                    </a:prstGeom>
                    <a:noFill/>
                    <a:ln>
                      <a:noFill/>
                    </a:ln>
                  </pic:spPr>
                </pic:pic>
              </a:graphicData>
            </a:graphic>
          </wp:inline>
        </w:drawing>
      </w:r>
    </w:p>
    <w:p w:rsidR="00FA3022" w:rsidRDefault="008F6E54" w:rsidP="008F6E54">
      <w:pPr>
        <w:pStyle w:val="Caption"/>
      </w:pPr>
      <w:bookmarkStart w:id="22" w:name="_Toc41384745"/>
      <w:r>
        <w:t xml:space="preserve">Image </w:t>
      </w:r>
      <w:r>
        <w:fldChar w:fldCharType="begin"/>
      </w:r>
      <w:r>
        <w:instrText xml:space="preserve"> SEQ Image \* ARABIC </w:instrText>
      </w:r>
      <w:r>
        <w:fldChar w:fldCharType="separate"/>
      </w:r>
      <w:r w:rsidR="00697FE1">
        <w:rPr>
          <w:noProof/>
        </w:rPr>
        <w:t>2</w:t>
      </w:r>
      <w:r>
        <w:fldChar w:fldCharType="end"/>
      </w:r>
      <w:r>
        <w:t>: Roller Ball</w:t>
      </w:r>
      <w:bookmarkEnd w:id="22"/>
    </w:p>
    <w:p w:rsidR="00005893" w:rsidRDefault="00005893" w:rsidP="00005893">
      <w:pPr>
        <w:keepNext/>
      </w:pPr>
    </w:p>
    <w:p w:rsidR="006C2DBE" w:rsidRDefault="006C2DBE" w:rsidP="006C2DBE">
      <w:r>
        <w:t xml:space="preserve">The image above shows the </w:t>
      </w:r>
      <w:proofErr w:type="spellStart"/>
      <w:r>
        <w:t>RollerBall</w:t>
      </w:r>
      <w:proofErr w:type="spellEnd"/>
      <w:r>
        <w:t xml:space="preserve"> – the box serves as the goal, resetting whenever the ball, which is controlled by the AI, hits it. The </w:t>
      </w:r>
      <w:r w:rsidR="00881C5A">
        <w:t>agent</w:t>
      </w:r>
      <w:r>
        <w:t xml:space="preserve">, </w:t>
      </w:r>
      <w:r w:rsidR="00881C5A">
        <w:t>controlling</w:t>
      </w:r>
      <w:r>
        <w:t xml:space="preserve"> the ball object</w:t>
      </w:r>
      <w:r w:rsidR="00881C5A">
        <w:t>,</w:t>
      </w:r>
      <w:r>
        <w:t xml:space="preserve"> simply observes its current movement speed and the </w:t>
      </w:r>
      <w:r w:rsidR="00881C5A">
        <w:t>three-dimensional</w:t>
      </w:r>
      <w:r>
        <w:t xml:space="preserve"> coordinates of both itself and the box.</w:t>
      </w:r>
      <w:r w:rsidR="00881C5A">
        <w:t xml:space="preserve"> Based on those observations, the brain decides whether it should apply positive or negative </w:t>
      </w:r>
      <w:r w:rsidR="002D1C66">
        <w:t>force horizontally and or vertically</w:t>
      </w:r>
      <w:r w:rsidR="00881C5A">
        <w:t>.</w:t>
      </w:r>
    </w:p>
    <w:p w:rsidR="006C2DBE" w:rsidRPr="006C2DBE" w:rsidRDefault="006C2DBE" w:rsidP="006C2DBE"/>
    <w:p w:rsidR="009C22DF" w:rsidRDefault="001F1C3E" w:rsidP="001F1C3E">
      <w:r w:rsidRPr="00323AE7">
        <w:t xml:space="preserve">Most of the </w:t>
      </w:r>
      <w:r w:rsidR="00017B6B" w:rsidRPr="00323AE7">
        <w:t>demos</w:t>
      </w:r>
      <w:r w:rsidRPr="00323AE7">
        <w:t xml:space="preserve"> were quite simpl</w:t>
      </w:r>
      <w:r w:rsidR="00017B6B" w:rsidRPr="00323AE7">
        <w:t xml:space="preserve">e, further, to </w:t>
      </w:r>
      <w:r w:rsidR="0014266A">
        <w:t>conduct</w:t>
      </w:r>
      <w:r w:rsidR="00017B6B" w:rsidRPr="00323AE7">
        <w:t xml:space="preserve"> a training, one </w:t>
      </w:r>
      <w:r w:rsidR="009C22DF">
        <w:t>could</w:t>
      </w:r>
      <w:r w:rsidR="00017B6B" w:rsidRPr="00323AE7">
        <w:t xml:space="preserve"> define certain values in the </w:t>
      </w:r>
      <w:proofErr w:type="spellStart"/>
      <w:r w:rsidR="00017B6B" w:rsidRPr="00323AE7">
        <w:t>trainer_config.yaml</w:t>
      </w:r>
      <w:proofErr w:type="spellEnd"/>
      <w:r w:rsidR="00017B6B" w:rsidRPr="00323AE7">
        <w:t xml:space="preserve"> file, which had already been taken care of</w:t>
      </w:r>
      <w:r w:rsidR="009C22DF">
        <w:t xml:space="preserve"> for the demos</w:t>
      </w:r>
      <w:r w:rsidR="00017B6B" w:rsidRPr="00323AE7">
        <w:t xml:space="preserve">. </w:t>
      </w:r>
    </w:p>
    <w:p w:rsidR="005F093B" w:rsidRPr="00323AE7" w:rsidRDefault="00017B6B" w:rsidP="001F1C3E">
      <w:r w:rsidRPr="00323AE7">
        <w:t xml:space="preserve">Aside from the default values, a set of values came predefined for each </w:t>
      </w:r>
      <w:r w:rsidR="009C22DF">
        <w:t>specific</w:t>
      </w:r>
      <w:r w:rsidRPr="00323AE7">
        <w:t xml:space="preserve"> behaviour, such as the </w:t>
      </w:r>
      <w:proofErr w:type="spellStart"/>
      <w:r w:rsidRPr="00323AE7">
        <w:t>RollerBall</w:t>
      </w:r>
      <w:proofErr w:type="spellEnd"/>
      <w:r w:rsidRPr="00323AE7">
        <w:t xml:space="preserve"> behaviour (more on that </w:t>
      </w:r>
      <w:r w:rsidR="00C97682">
        <w:t>in section three</w:t>
      </w:r>
      <w:r w:rsidRPr="00323AE7">
        <w:t xml:space="preserve">), which </w:t>
      </w:r>
      <w:proofErr w:type="gramStart"/>
      <w:r w:rsidRPr="00323AE7">
        <w:t>actually made</w:t>
      </w:r>
      <w:proofErr w:type="gramEnd"/>
      <w:r w:rsidRPr="00323AE7">
        <w:t xml:space="preserve"> use of the default values. Because of this, seeing most demos came with </w:t>
      </w:r>
      <w:proofErr w:type="gramStart"/>
      <w:r w:rsidRPr="00323AE7">
        <w:t>more or less optimi</w:t>
      </w:r>
      <w:r w:rsidR="009C22DF">
        <w:t>s</w:t>
      </w:r>
      <w:r w:rsidRPr="00323AE7">
        <w:t>ed</w:t>
      </w:r>
      <w:proofErr w:type="gramEnd"/>
      <w:r w:rsidRPr="00323AE7">
        <w:t xml:space="preserve"> values, the trainings were quite </w:t>
      </w:r>
      <w:r w:rsidR="00C11B75" w:rsidRPr="00323AE7">
        <w:t>fast,</w:t>
      </w:r>
      <w:r w:rsidRPr="00323AE7">
        <w:t xml:space="preserve"> and the agents learned quite quickly. Nevertheless, it was quite interesting to play around with the various demos, especially </w:t>
      </w:r>
      <w:r w:rsidR="009C22DF">
        <w:t>because it</w:t>
      </w:r>
      <w:r w:rsidRPr="00323AE7">
        <w:t xml:space="preserve"> </w:t>
      </w:r>
      <w:r w:rsidR="009C22DF">
        <w:t xml:space="preserve">was a way </w:t>
      </w:r>
      <w:r w:rsidRPr="00323AE7">
        <w:t xml:space="preserve">to learn about how </w:t>
      </w:r>
      <w:r w:rsidR="009C22DF">
        <w:t>everything</w:t>
      </w:r>
      <w:r w:rsidRPr="00323AE7">
        <w:t xml:space="preserve"> fits together.</w:t>
      </w:r>
      <w:sdt>
        <w:sdtPr>
          <w:id w:val="-322977305"/>
          <w:citation/>
        </w:sdtPr>
        <w:sdtContent>
          <w:r w:rsidR="00E3306C">
            <w:fldChar w:fldCharType="begin"/>
          </w:r>
          <w:r w:rsidR="00E3306C">
            <w:instrText xml:space="preserve"> CITATION Rol20 \l 2057 </w:instrText>
          </w:r>
          <w:r w:rsidR="00E3306C">
            <w:fldChar w:fldCharType="separate"/>
          </w:r>
          <w:r w:rsidR="003C0AC6">
            <w:rPr>
              <w:noProof/>
            </w:rPr>
            <w:t xml:space="preserve"> </w:t>
          </w:r>
          <w:r w:rsidR="003C0AC6" w:rsidRPr="003C0AC6">
            <w:rPr>
              <w:noProof/>
            </w:rPr>
            <w:t>[9]</w:t>
          </w:r>
          <w:r w:rsidR="00E3306C">
            <w:fldChar w:fldCharType="end"/>
          </w:r>
        </w:sdtContent>
      </w:sdt>
    </w:p>
    <w:p w:rsidR="00A52729" w:rsidRPr="00323AE7" w:rsidRDefault="00A52729" w:rsidP="00A52729">
      <w:pPr>
        <w:pStyle w:val="Heading2"/>
      </w:pPr>
      <w:bookmarkStart w:id="23" w:name="_Toc40757703"/>
      <w:bookmarkStart w:id="24" w:name="_Toc41358042"/>
      <w:r w:rsidRPr="00323AE7">
        <w:t xml:space="preserve">Integration of Reinforcement </w:t>
      </w:r>
      <w:r w:rsidR="003A63F0">
        <w:t>L</w:t>
      </w:r>
      <w:r w:rsidRPr="00323AE7">
        <w:t xml:space="preserve">earning into the </w:t>
      </w:r>
      <w:r w:rsidR="003A63F0">
        <w:t>G</w:t>
      </w:r>
      <w:r w:rsidRPr="00323AE7">
        <w:t xml:space="preserve">ame </w:t>
      </w:r>
      <w:r w:rsidR="003A63F0">
        <w:t>P</w:t>
      </w:r>
      <w:r w:rsidRPr="00323AE7">
        <w:t>rototype</w:t>
      </w:r>
      <w:bookmarkEnd w:id="23"/>
      <w:bookmarkEnd w:id="24"/>
    </w:p>
    <w:p w:rsidR="00314233" w:rsidRDefault="00017B6B" w:rsidP="00A52729">
      <w:r w:rsidRPr="00323AE7">
        <w:t>The first step towards the integration</w:t>
      </w:r>
      <w:r w:rsidR="005F093B" w:rsidRPr="00323AE7">
        <w:t xml:space="preserve"> of machine learning into the project, was to simplify</w:t>
      </w:r>
      <w:r w:rsidR="00314233">
        <w:t xml:space="preserve"> the game prototype</w:t>
      </w:r>
      <w:r w:rsidR="005F093B" w:rsidRPr="00323AE7">
        <w:t xml:space="preserve"> wherever possible</w:t>
      </w:r>
      <w:r w:rsidR="00314233">
        <w:t>.</w:t>
      </w:r>
      <w:r w:rsidR="005F093B" w:rsidRPr="00323AE7">
        <w:t xml:space="preserve"> – </w:t>
      </w:r>
      <w:r w:rsidR="00314233">
        <w:t>A</w:t>
      </w:r>
      <w:r w:rsidR="005F093B" w:rsidRPr="00323AE7">
        <w:t xml:space="preserve">side from a simple bot that was kept to eventually let the AI train against, all </w:t>
      </w:r>
      <w:r w:rsidR="00CC452B">
        <w:t>oth</w:t>
      </w:r>
      <w:r w:rsidR="00314233">
        <w:t>er bots</w:t>
      </w:r>
      <w:r w:rsidR="005F093B" w:rsidRPr="00323AE7">
        <w:t xml:space="preserve"> were removed from the game environment</w:t>
      </w:r>
      <w:r w:rsidR="00314233">
        <w:t>.</w:t>
      </w:r>
      <w:r w:rsidR="005F093B" w:rsidRPr="00323AE7">
        <w:t xml:space="preserve"> </w:t>
      </w:r>
      <w:r w:rsidR="00314233">
        <w:t>F</w:t>
      </w:r>
      <w:r w:rsidR="005F093B" w:rsidRPr="00323AE7">
        <w:t>urther, most abilities and prefabs were taken out and the camera was set to be static on an arena, rather than following a player</w:t>
      </w:r>
      <w:r w:rsidR="00314233">
        <w:t>.</w:t>
      </w:r>
    </w:p>
    <w:p w:rsidR="00A52729" w:rsidRPr="00323AE7" w:rsidRDefault="00DC4D60" w:rsidP="00A52729">
      <w:r>
        <w:t>In addition,</w:t>
      </w:r>
      <w:r w:rsidR="005F093B" w:rsidRPr="00323AE7">
        <w:t xml:space="preserve"> a lot of logic</w:t>
      </w:r>
      <w:r>
        <w:t xml:space="preserve"> r</w:t>
      </w:r>
      <w:r w:rsidR="005F093B" w:rsidRPr="00323AE7">
        <w:t xml:space="preserve">evolving around determining whether a character is controlled by the player or </w:t>
      </w:r>
      <w:r w:rsidR="007B7825">
        <w:t xml:space="preserve">not or to tell the </w:t>
      </w:r>
      <w:r w:rsidR="005F093B" w:rsidRPr="00323AE7">
        <w:t xml:space="preserve">bots </w:t>
      </w:r>
      <w:r w:rsidR="00A749DF">
        <w:t>who they should fight against</w:t>
      </w:r>
      <w:r>
        <w:t xml:space="preserve">, </w:t>
      </w:r>
      <w:r w:rsidR="007B7825">
        <w:t>was</w:t>
      </w:r>
      <w:r>
        <w:t xml:space="preserve"> no longer </w:t>
      </w:r>
      <w:r w:rsidR="00785CBA">
        <w:t>required</w:t>
      </w:r>
      <w:r w:rsidR="005F093B" w:rsidRPr="00323AE7">
        <w:t>.</w:t>
      </w:r>
    </w:p>
    <w:p w:rsidR="005F093B" w:rsidRPr="00323AE7" w:rsidRDefault="005F093B" w:rsidP="00A52729"/>
    <w:p w:rsidR="005F093B" w:rsidRPr="00323AE7" w:rsidRDefault="005F093B" w:rsidP="00A52729">
      <w:r w:rsidRPr="00323AE7">
        <w:t>Aside from that, the process was quite straight forward – after importing the ML-Agents package</w:t>
      </w:r>
      <w:r w:rsidR="00636BB9" w:rsidRPr="00323AE7">
        <w:t xml:space="preserve">, </w:t>
      </w:r>
      <w:r w:rsidR="00CC452B">
        <w:t>it was</w:t>
      </w:r>
      <w:r w:rsidR="00636BB9" w:rsidRPr="00323AE7">
        <w:t xml:space="preserve"> </w:t>
      </w:r>
      <w:r w:rsidR="00CC452B">
        <w:t>possible</w:t>
      </w:r>
      <w:r w:rsidR="00636BB9" w:rsidRPr="00323AE7">
        <w:t xml:space="preserve"> to have a look at the </w:t>
      </w:r>
      <w:proofErr w:type="spellStart"/>
      <w:r w:rsidR="00636BB9" w:rsidRPr="00323AE7">
        <w:t>RollerBall</w:t>
      </w:r>
      <w:proofErr w:type="spellEnd"/>
      <w:r w:rsidR="00636BB9" w:rsidRPr="00323AE7">
        <w:t xml:space="preserve"> example</w:t>
      </w:r>
      <w:r w:rsidR="0030549A" w:rsidRPr="00323AE7">
        <w:t xml:space="preserve"> and add the required scripts to the bot</w:t>
      </w:r>
      <w:r w:rsidR="00CC452B">
        <w:t xml:space="preserve"> </w:t>
      </w:r>
      <w:r w:rsidR="0030549A" w:rsidRPr="00323AE7">
        <w:t xml:space="preserve">left in </w:t>
      </w:r>
      <w:r w:rsidR="00CC452B">
        <w:t>the project</w:t>
      </w:r>
      <w:r w:rsidR="0030549A" w:rsidRPr="00323AE7">
        <w:t xml:space="preserve"> environment, replacing the </w:t>
      </w:r>
      <w:proofErr w:type="spellStart"/>
      <w:r w:rsidR="0030549A" w:rsidRPr="00323AE7">
        <w:t>BotBehaviour</w:t>
      </w:r>
      <w:proofErr w:type="spellEnd"/>
      <w:r w:rsidR="0030549A" w:rsidRPr="00323AE7">
        <w:t xml:space="preserve"> script attached to it with the first agent script;</w:t>
      </w:r>
      <w:r w:rsidR="00CC452B">
        <w:t xml:space="preserve"> the</w:t>
      </w:r>
      <w:r w:rsidR="0030549A" w:rsidRPr="00323AE7">
        <w:t xml:space="preserve"> PlayerAgent</w:t>
      </w:r>
      <w:r w:rsidR="00CC452B">
        <w:t xml:space="preserve"> script</w:t>
      </w:r>
      <w:r w:rsidR="0030549A" w:rsidRPr="00323AE7">
        <w:t>.</w:t>
      </w:r>
    </w:p>
    <w:p w:rsidR="0030549A" w:rsidRPr="00323AE7" w:rsidRDefault="0030549A" w:rsidP="0030549A">
      <w:pPr>
        <w:pStyle w:val="Heading2"/>
      </w:pPr>
      <w:bookmarkStart w:id="25" w:name="_Toc40757704"/>
      <w:bookmarkStart w:id="26" w:name="_Toc41358043"/>
      <w:r w:rsidRPr="00323AE7">
        <w:t xml:space="preserve">First </w:t>
      </w:r>
      <w:r w:rsidR="00551981">
        <w:t>T</w:t>
      </w:r>
      <w:r w:rsidRPr="00323AE7">
        <w:t>raining with the B</w:t>
      </w:r>
      <w:r w:rsidR="003E0C16">
        <w:t xml:space="preserve">achelor </w:t>
      </w:r>
      <w:r w:rsidRPr="00323AE7">
        <w:t>T</w:t>
      </w:r>
      <w:r w:rsidR="003E0C16">
        <w:t>hesis</w:t>
      </w:r>
      <w:r w:rsidRPr="00323AE7">
        <w:t xml:space="preserve"> Reinforcement</w:t>
      </w:r>
      <w:r w:rsidR="00B11C70">
        <w:t xml:space="preserve"> </w:t>
      </w:r>
      <w:r w:rsidRPr="00323AE7">
        <w:t xml:space="preserve">Learning </w:t>
      </w:r>
      <w:r w:rsidR="00551981">
        <w:t>P</w:t>
      </w:r>
      <w:r w:rsidRPr="00323AE7">
        <w:t>roject</w:t>
      </w:r>
      <w:bookmarkEnd w:id="25"/>
      <w:bookmarkEnd w:id="26"/>
    </w:p>
    <w:p w:rsidR="0030549A" w:rsidRPr="00323AE7" w:rsidRDefault="0030549A" w:rsidP="00A52729">
      <w:r w:rsidRPr="00323AE7">
        <w:t xml:space="preserve">To get everything working, </w:t>
      </w:r>
      <w:r w:rsidR="00CC452B">
        <w:t>it was important</w:t>
      </w:r>
      <w:r w:rsidRPr="00323AE7">
        <w:t xml:space="preserve"> to start out with a very simple agent</w:t>
      </w:r>
      <w:r w:rsidR="00CC452B">
        <w:t xml:space="preserve"> that</w:t>
      </w:r>
      <w:r w:rsidRPr="00323AE7">
        <w:t xml:space="preserve"> would basically do the same as the</w:t>
      </w:r>
      <w:r w:rsidR="0034691D" w:rsidRPr="00323AE7">
        <w:t xml:space="preserve"> agent seen in the</w:t>
      </w:r>
      <w:r w:rsidRPr="00323AE7">
        <w:t xml:space="preserve"> </w:t>
      </w:r>
      <w:proofErr w:type="spellStart"/>
      <w:r w:rsidRPr="00323AE7">
        <w:t>RollerBall</w:t>
      </w:r>
      <w:proofErr w:type="spellEnd"/>
      <w:r w:rsidRPr="00323AE7">
        <w:t xml:space="preserve"> </w:t>
      </w:r>
      <w:r w:rsidR="0034691D" w:rsidRPr="00323AE7">
        <w:t xml:space="preserve">example </w:t>
      </w:r>
      <w:r w:rsidRPr="00323AE7">
        <w:t>– an agent that would, instead of roll</w:t>
      </w:r>
      <w:r w:rsidR="00CC452B">
        <w:t>ing</w:t>
      </w:r>
      <w:r w:rsidRPr="00323AE7">
        <w:t>, move to a target location and reset with a positive reward when finding it.</w:t>
      </w:r>
      <w:r w:rsidR="001C1083">
        <w:t xml:space="preserve"> </w:t>
      </w:r>
    </w:p>
    <w:p w:rsidR="0034691D" w:rsidRPr="00323AE7" w:rsidRDefault="0030549A" w:rsidP="005600E8">
      <w:r w:rsidRPr="00323AE7">
        <w:t xml:space="preserve">Instead of resetting when falling of the platform, the so called </w:t>
      </w:r>
      <w:proofErr w:type="spellStart"/>
      <w:r w:rsidRPr="00323AE7">
        <w:t>RunBot</w:t>
      </w:r>
      <w:proofErr w:type="spellEnd"/>
      <w:r w:rsidRPr="00323AE7">
        <w:t xml:space="preserve"> would reset when walking too far away from the goal, triggering a negative reward</w:t>
      </w:r>
      <w:r w:rsidR="00CC452B">
        <w:t xml:space="preserve"> – this was necessary for it not to be stuck running against a wall for too long</w:t>
      </w:r>
      <w:r w:rsidRPr="00323AE7">
        <w:t>.</w:t>
      </w:r>
      <w:r w:rsidR="001C1083">
        <w:t xml:space="preserve"> </w:t>
      </w:r>
      <w:r w:rsidR="003D3424">
        <w:t>More detail on the</w:t>
      </w:r>
      <w:r w:rsidR="005600E8">
        <w:t xml:space="preserve"> components in play</w:t>
      </w:r>
      <w:r w:rsidR="00A22D0A">
        <w:t xml:space="preserve"> and the </w:t>
      </w:r>
      <w:proofErr w:type="spellStart"/>
      <w:r w:rsidR="00A22D0A">
        <w:t>RunBot</w:t>
      </w:r>
      <w:proofErr w:type="spellEnd"/>
      <w:r w:rsidR="005600E8">
        <w:t xml:space="preserve"> </w:t>
      </w:r>
      <w:r w:rsidR="003D3424">
        <w:t>will be given in chapter</w:t>
      </w:r>
      <w:r w:rsidR="00A22D0A">
        <w:t>s three</w:t>
      </w:r>
      <w:r w:rsidR="008E3D4C">
        <w:t>, four</w:t>
      </w:r>
      <w:r w:rsidR="00A22D0A">
        <w:t xml:space="preserve"> and</w:t>
      </w:r>
      <w:r w:rsidR="003D3424">
        <w:t xml:space="preserve"> five.</w:t>
      </w:r>
      <w:r w:rsidR="0034691D" w:rsidRPr="00323AE7">
        <w:br w:type="page"/>
      </w:r>
    </w:p>
    <w:p w:rsidR="0030549A" w:rsidRDefault="0030549A" w:rsidP="0030549A">
      <w:pPr>
        <w:pStyle w:val="Heading1"/>
      </w:pPr>
      <w:bookmarkStart w:id="27" w:name="_Toc40722739"/>
      <w:bookmarkStart w:id="28" w:name="_Toc40757705"/>
      <w:bookmarkStart w:id="29" w:name="_Toc41358044"/>
      <w:bookmarkStart w:id="30" w:name="_Hlk40537835"/>
      <w:r w:rsidRPr="00323AE7">
        <w:lastRenderedPageBreak/>
        <w:t xml:space="preserve">Understanding the </w:t>
      </w:r>
      <w:r w:rsidR="005606BE">
        <w:t>M</w:t>
      </w:r>
      <w:r w:rsidR="00A665B8" w:rsidRPr="00323AE7">
        <w:t xml:space="preserve">achine </w:t>
      </w:r>
      <w:r w:rsidR="005606BE">
        <w:t>L</w:t>
      </w:r>
      <w:r w:rsidR="00A665B8" w:rsidRPr="00323AE7">
        <w:t xml:space="preserve">earning </w:t>
      </w:r>
      <w:r w:rsidR="005606BE">
        <w:t>E</w:t>
      </w:r>
      <w:r w:rsidRPr="00323AE7">
        <w:t>nvironment</w:t>
      </w:r>
      <w:bookmarkEnd w:id="27"/>
      <w:bookmarkEnd w:id="28"/>
      <w:bookmarkEnd w:id="29"/>
    </w:p>
    <w:p w:rsidR="00CB455A" w:rsidRDefault="00CB455A" w:rsidP="005606BE"/>
    <w:p w:rsidR="008E3D4C" w:rsidRDefault="00CB455A" w:rsidP="005606BE">
      <w:r>
        <w:t>The following section aims at elaborating the machine learning environmen</w:t>
      </w:r>
      <w:r w:rsidR="00F83D0A">
        <w:t>t, the components it consists of, the role of these components, how they may be adapted and work together and how changes to them affect the trainings and their resulting models.</w:t>
      </w:r>
    </w:p>
    <w:p w:rsidR="008E3D4C" w:rsidRDefault="008E3D4C" w:rsidP="005606BE"/>
    <w:p w:rsidR="00767638" w:rsidRDefault="008E3D4C" w:rsidP="005606BE">
      <w:r>
        <w:t>Further, this section also includes knowledge earned over the term working on the thesis project to elaborate on important aspects of the training such as action and observation vector sizes, training time</w:t>
      </w:r>
      <w:r w:rsidR="00470793">
        <w:t xml:space="preserve"> and</w:t>
      </w:r>
      <w:r>
        <w:t xml:space="preserve"> computing </w:t>
      </w:r>
      <w:r w:rsidR="00470793">
        <w:t>power.</w:t>
      </w:r>
    </w:p>
    <w:p w:rsidR="005606BE" w:rsidRPr="005606BE" w:rsidRDefault="005606BE" w:rsidP="005606BE"/>
    <w:p w:rsidR="0030549A" w:rsidRPr="00323AE7" w:rsidRDefault="0034691D" w:rsidP="0034691D">
      <w:pPr>
        <w:pStyle w:val="Heading2"/>
      </w:pPr>
      <w:bookmarkStart w:id="31" w:name="_Toc40757706"/>
      <w:bookmarkStart w:id="32" w:name="_Toc41358045"/>
      <w:bookmarkEnd w:id="30"/>
      <w:r w:rsidRPr="00323AE7">
        <w:t xml:space="preserve">Committing a </w:t>
      </w:r>
      <w:r w:rsidR="005606BE">
        <w:t>T</w:t>
      </w:r>
      <w:r w:rsidRPr="00323AE7">
        <w:t>raining</w:t>
      </w:r>
      <w:bookmarkEnd w:id="31"/>
      <w:bookmarkEnd w:id="32"/>
    </w:p>
    <w:p w:rsidR="0034691D" w:rsidRPr="00323AE7" w:rsidRDefault="0034691D" w:rsidP="0034691D">
      <w:r w:rsidRPr="00323AE7">
        <w:t>To run a training</w:t>
      </w:r>
      <w:r w:rsidR="009D1BB3">
        <w:t xml:space="preserve"> on windows</w:t>
      </w:r>
      <w:r w:rsidRPr="00323AE7">
        <w:t xml:space="preserve">, the following command may be </w:t>
      </w:r>
      <w:r w:rsidR="009D1BB3">
        <w:t>entered</w:t>
      </w:r>
      <w:r w:rsidRPr="00323AE7">
        <w:t xml:space="preserve"> in the command prompt: </w:t>
      </w:r>
    </w:p>
    <w:p w:rsidR="0034691D" w:rsidRPr="00323AE7" w:rsidRDefault="0034691D" w:rsidP="0034691D">
      <w:proofErr w:type="spellStart"/>
      <w:r w:rsidRPr="00323AE7">
        <w:t>mlagents</w:t>
      </w:r>
      <w:proofErr w:type="spellEnd"/>
      <w:r w:rsidRPr="00323AE7">
        <w:t xml:space="preserve">-learn </w:t>
      </w:r>
      <w:r w:rsidR="00506534" w:rsidRPr="00323AE7">
        <w:t>“</w:t>
      </w:r>
      <w:r w:rsidRPr="00323AE7">
        <w:t xml:space="preserve">path to </w:t>
      </w:r>
      <w:proofErr w:type="spellStart"/>
      <w:r w:rsidRPr="00323AE7">
        <w:t>trainer_</w:t>
      </w:r>
      <w:proofErr w:type="gramStart"/>
      <w:r w:rsidRPr="00323AE7">
        <w:t>config.yaml</w:t>
      </w:r>
      <w:proofErr w:type="spellEnd"/>
      <w:proofErr w:type="gramEnd"/>
      <w:r w:rsidR="00506534" w:rsidRPr="00323AE7">
        <w:t>”</w:t>
      </w:r>
      <w:r w:rsidRPr="00323AE7">
        <w:t>--run-id=</w:t>
      </w:r>
      <w:r w:rsidR="00506534" w:rsidRPr="00323AE7">
        <w:t>”</w:t>
      </w:r>
      <w:r w:rsidRPr="00323AE7">
        <w:t>name of training</w:t>
      </w:r>
      <w:r w:rsidR="00506534" w:rsidRPr="00323AE7">
        <w:t>”</w:t>
      </w:r>
      <w:r w:rsidRPr="00323AE7">
        <w:t xml:space="preserve"> --train</w:t>
      </w:r>
    </w:p>
    <w:p w:rsidR="006608D3" w:rsidRDefault="008F6E54" w:rsidP="00A43DA1">
      <w:r>
        <w:rPr>
          <w:noProof/>
        </w:rPr>
        <mc:AlternateContent>
          <mc:Choice Requires="wps">
            <w:drawing>
              <wp:anchor distT="0" distB="0" distL="114300" distR="114300" simplePos="0" relativeHeight="251710464" behindDoc="1" locked="0" layoutInCell="1" allowOverlap="1" wp14:anchorId="4382DC94" wp14:editId="0E54EEF6">
                <wp:simplePos x="0" y="0"/>
                <wp:positionH relativeFrom="column">
                  <wp:posOffset>0</wp:posOffset>
                </wp:positionH>
                <wp:positionV relativeFrom="paragraph">
                  <wp:posOffset>3962400</wp:posOffset>
                </wp:positionV>
                <wp:extent cx="5897245"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5897245" cy="635"/>
                        </a:xfrm>
                        <a:prstGeom prst="rect">
                          <a:avLst/>
                        </a:prstGeom>
                        <a:solidFill>
                          <a:prstClr val="white"/>
                        </a:solidFill>
                        <a:ln>
                          <a:noFill/>
                        </a:ln>
                      </wps:spPr>
                      <wps:txbx>
                        <w:txbxContent>
                          <w:p w:rsidR="006B3506" w:rsidRPr="007E694F" w:rsidRDefault="006B3506" w:rsidP="008F6E54">
                            <w:pPr>
                              <w:pStyle w:val="Caption"/>
                              <w:rPr>
                                <w:noProof/>
                                <w:sz w:val="19"/>
                              </w:rPr>
                            </w:pPr>
                            <w:bookmarkStart w:id="33" w:name="_Toc41384746"/>
                            <w:r>
                              <w:t xml:space="preserve">Image </w:t>
                            </w:r>
                            <w:r>
                              <w:fldChar w:fldCharType="begin"/>
                            </w:r>
                            <w:r>
                              <w:instrText xml:space="preserve"> SEQ Image \* ARABIC </w:instrText>
                            </w:r>
                            <w:r>
                              <w:fldChar w:fldCharType="separate"/>
                            </w:r>
                            <w:r>
                              <w:rPr>
                                <w:noProof/>
                              </w:rPr>
                              <w:t>3</w:t>
                            </w:r>
                            <w:r>
                              <w:fldChar w:fldCharType="end"/>
                            </w:r>
                            <w:r>
                              <w:t>: ML-Agents training command</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2DC94" id="Text Box 36" o:spid="_x0000_s1027" type="#_x0000_t202" style="position:absolute;margin-left:0;margin-top:312pt;width:464.3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" stroked="f">
                <v:textbox style="mso-fit-shape-to-text:t" inset="0,0,0,0">
                  <w:txbxContent>
                    <w:p w:rsidR="006B3506" w:rsidRPr="007E694F" w:rsidRDefault="006B3506" w:rsidP="008F6E54">
                      <w:pPr>
                        <w:pStyle w:val="Caption"/>
                        <w:rPr>
                          <w:noProof/>
                          <w:sz w:val="19"/>
                        </w:rPr>
                      </w:pPr>
                      <w:bookmarkStart w:id="34" w:name="_Toc41384746"/>
                      <w:r>
                        <w:t xml:space="preserve">Image </w:t>
                      </w:r>
                      <w:r>
                        <w:fldChar w:fldCharType="begin"/>
                      </w:r>
                      <w:r>
                        <w:instrText xml:space="preserve"> SEQ Image \* ARABIC </w:instrText>
                      </w:r>
                      <w:r>
                        <w:fldChar w:fldCharType="separate"/>
                      </w:r>
                      <w:r>
                        <w:rPr>
                          <w:noProof/>
                        </w:rPr>
                        <w:t>3</w:t>
                      </w:r>
                      <w:r>
                        <w:fldChar w:fldCharType="end"/>
                      </w:r>
                      <w:r>
                        <w:t>: ML-Agents training command</w:t>
                      </w:r>
                      <w:bookmarkEnd w:id="34"/>
                    </w:p>
                  </w:txbxContent>
                </v:textbox>
                <w10:wrap type="tight"/>
              </v:shape>
            </w:pict>
          </mc:Fallback>
        </mc:AlternateContent>
      </w:r>
      <w:r w:rsidR="00F431D1" w:rsidRPr="00323AE7">
        <w:rPr>
          <w:noProof/>
        </w:rPr>
        <w:drawing>
          <wp:anchor distT="0" distB="0" distL="114300" distR="114300" simplePos="0" relativeHeight="251658240" behindDoc="1" locked="0" layoutInCell="1" allowOverlap="1">
            <wp:simplePos x="0" y="0"/>
            <wp:positionH relativeFrom="margin">
              <wp:align>left</wp:align>
            </wp:positionH>
            <wp:positionV relativeFrom="paragraph">
              <wp:posOffset>390525</wp:posOffset>
            </wp:positionV>
            <wp:extent cx="5897245" cy="3514725"/>
            <wp:effectExtent l="0" t="0" r="8255" b="9525"/>
            <wp:wrapTight wrapText="bothSides">
              <wp:wrapPolygon edited="0">
                <wp:start x="0" y="0"/>
                <wp:lineTo x="0" y="21541"/>
                <wp:lineTo x="21560" y="21541"/>
                <wp:lineTo x="2156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7245" cy="3514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691D" w:rsidRPr="00323AE7">
        <w:t>This, if everything goes well, will show the unity logo</w:t>
      </w:r>
      <w:r w:rsidR="009D1BB3">
        <w:t xml:space="preserve"> and</w:t>
      </w:r>
      <w:r w:rsidR="0034691D" w:rsidRPr="00323AE7">
        <w:t xml:space="preserve"> ask for the play button to be hit in the unity environment. </w:t>
      </w:r>
      <w:sdt>
        <w:sdtPr>
          <w:id w:val="-63571081"/>
          <w:citation/>
        </w:sdtPr>
        <w:sdtContent>
          <w:r w:rsidR="004C5EBF">
            <w:fldChar w:fldCharType="begin"/>
          </w:r>
          <w:r w:rsidR="004C5EBF">
            <w:instrText xml:space="preserve"> CITATION Tra20 \l 2057 </w:instrText>
          </w:r>
          <w:r w:rsidR="004C5EBF">
            <w:fldChar w:fldCharType="separate"/>
          </w:r>
          <w:r w:rsidR="003C0AC6" w:rsidRPr="003C0AC6">
            <w:rPr>
              <w:noProof/>
            </w:rPr>
            <w:t>[11]</w:t>
          </w:r>
          <w:r w:rsidR="004C5EBF">
            <w:fldChar w:fldCharType="end"/>
          </w:r>
        </w:sdtContent>
      </w:sdt>
    </w:p>
    <w:p w:rsidR="0034691D" w:rsidRPr="00323AE7" w:rsidRDefault="00F431D1" w:rsidP="00E63785">
      <w:pPr>
        <w:spacing w:line="240" w:lineRule="auto"/>
      </w:pPr>
      <w:r w:rsidRPr="00323AE7">
        <w:br w:type="page"/>
      </w:r>
    </w:p>
    <w:p w:rsidR="0034691D" w:rsidRPr="00323AE7" w:rsidRDefault="008F6E54" w:rsidP="00E63785">
      <w:pPr>
        <w:pStyle w:val="Heading2"/>
      </w:pPr>
      <w:bookmarkStart w:id="35" w:name="_Toc40757708"/>
      <w:bookmarkStart w:id="36" w:name="_Toc41358046"/>
      <w:r>
        <w:rPr>
          <w:noProof/>
        </w:rPr>
        <w:lastRenderedPageBreak/>
        <mc:AlternateContent>
          <mc:Choice Requires="wps">
            <w:drawing>
              <wp:anchor distT="0" distB="0" distL="114300" distR="114300" simplePos="0" relativeHeight="251712512" behindDoc="1" locked="0" layoutInCell="1" allowOverlap="1" wp14:anchorId="208D71C0" wp14:editId="6D51A611">
                <wp:simplePos x="0" y="0"/>
                <wp:positionH relativeFrom="column">
                  <wp:posOffset>3832225</wp:posOffset>
                </wp:positionH>
                <wp:positionV relativeFrom="paragraph">
                  <wp:posOffset>5245100</wp:posOffset>
                </wp:positionV>
                <wp:extent cx="2314575"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wps:spPr>
                      <wps:txbx>
                        <w:txbxContent>
                          <w:p w:rsidR="006B3506" w:rsidRPr="00181D94" w:rsidRDefault="006B3506" w:rsidP="008F6E54">
                            <w:pPr>
                              <w:pStyle w:val="Caption"/>
                              <w:rPr>
                                <w:rFonts w:eastAsia="Times New Roman"/>
                                <w:b/>
                                <w:noProof/>
                                <w:sz w:val="19"/>
                              </w:rPr>
                            </w:pPr>
                            <w:bookmarkStart w:id="37" w:name="_Toc41384747"/>
                            <w:r>
                              <w:t xml:space="preserve">Image </w:t>
                            </w:r>
                            <w:r>
                              <w:fldChar w:fldCharType="begin"/>
                            </w:r>
                            <w:r>
                              <w:instrText xml:space="preserve"> SEQ Image \* ARABIC </w:instrText>
                            </w:r>
                            <w:r>
                              <w:fldChar w:fldCharType="separate"/>
                            </w:r>
                            <w:r>
                              <w:rPr>
                                <w:noProof/>
                              </w:rPr>
                              <w:t>4</w:t>
                            </w:r>
                            <w:r>
                              <w:fldChar w:fldCharType="end"/>
                            </w:r>
                            <w:r>
                              <w:t>: trainer_config</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D71C0" id="Text Box 40" o:spid="_x0000_s1028" type="#_x0000_t202" style="position:absolute;left:0;text-align:left;margin-left:301.75pt;margin-top:413pt;width:182.2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" stroked="f">
                <v:textbox style="mso-fit-shape-to-text:t" inset="0,0,0,0">
                  <w:txbxContent>
                    <w:p w:rsidR="006B3506" w:rsidRPr="00181D94" w:rsidRDefault="006B3506" w:rsidP="008F6E54">
                      <w:pPr>
                        <w:pStyle w:val="Caption"/>
                        <w:rPr>
                          <w:rFonts w:eastAsia="Times New Roman"/>
                          <w:b/>
                          <w:noProof/>
                          <w:sz w:val="19"/>
                        </w:rPr>
                      </w:pPr>
                      <w:bookmarkStart w:id="38" w:name="_Toc41384747"/>
                      <w:r>
                        <w:t xml:space="preserve">Image </w:t>
                      </w:r>
                      <w:r>
                        <w:fldChar w:fldCharType="begin"/>
                      </w:r>
                      <w:r>
                        <w:instrText xml:space="preserve"> SEQ Image \* ARABIC </w:instrText>
                      </w:r>
                      <w:r>
                        <w:fldChar w:fldCharType="separate"/>
                      </w:r>
                      <w:r>
                        <w:rPr>
                          <w:noProof/>
                        </w:rPr>
                        <w:t>4</w:t>
                      </w:r>
                      <w:r>
                        <w:fldChar w:fldCharType="end"/>
                      </w:r>
                      <w:r>
                        <w:t>: trainer_config</w:t>
                      </w:r>
                      <w:bookmarkEnd w:id="38"/>
                    </w:p>
                  </w:txbxContent>
                </v:textbox>
                <w10:wrap type="tight"/>
              </v:shape>
            </w:pict>
          </mc:Fallback>
        </mc:AlternateContent>
      </w:r>
      <w:r w:rsidR="0094626A" w:rsidRPr="00323AE7">
        <w:rPr>
          <w:noProof/>
        </w:rPr>
        <w:drawing>
          <wp:anchor distT="0" distB="0" distL="114300" distR="114300" simplePos="0" relativeHeight="251659264" behindDoc="1" locked="0" layoutInCell="1" allowOverlap="1">
            <wp:simplePos x="0" y="0"/>
            <wp:positionH relativeFrom="column">
              <wp:posOffset>3832225</wp:posOffset>
            </wp:positionH>
            <wp:positionV relativeFrom="paragraph">
              <wp:posOffset>167005</wp:posOffset>
            </wp:positionV>
            <wp:extent cx="2314575" cy="5020945"/>
            <wp:effectExtent l="0" t="0" r="9525" b="8255"/>
            <wp:wrapTight wrapText="bothSides">
              <wp:wrapPolygon edited="0">
                <wp:start x="0" y="0"/>
                <wp:lineTo x="0" y="21554"/>
                <wp:lineTo x="21511" y="21554"/>
                <wp:lineTo x="2151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4575" cy="502094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431D1" w:rsidRPr="00323AE7">
        <w:t>Trainer_Config.yaml</w:t>
      </w:r>
      <w:bookmarkEnd w:id="35"/>
      <w:bookmarkEnd w:id="36"/>
      <w:proofErr w:type="spellEnd"/>
    </w:p>
    <w:p w:rsidR="00F431D1" w:rsidRPr="00323AE7" w:rsidRDefault="00F431D1" w:rsidP="00F431D1"/>
    <w:p w:rsidR="00F431D1" w:rsidRPr="00323AE7" w:rsidRDefault="009D1BB3" w:rsidP="00F431D1">
      <w:r>
        <w:t>T</w:t>
      </w:r>
      <w:r w:rsidR="00F431D1" w:rsidRPr="00323AE7">
        <w:t>he trainer configuration file</w:t>
      </w:r>
      <w:r>
        <w:t xml:space="preserve">, which has to be specified in the training command </w:t>
      </w:r>
      <w:r w:rsidR="00F431D1" w:rsidRPr="00323AE7">
        <w:t xml:space="preserve">enables the specification of certain values, such as hyperparameters like the learning rate, batch and buffer sizes to be used during the training, training length defined by the </w:t>
      </w:r>
      <w:proofErr w:type="spellStart"/>
      <w:r w:rsidR="00F431D1" w:rsidRPr="00323AE7">
        <w:t>max_steps</w:t>
      </w:r>
      <w:proofErr w:type="spellEnd"/>
      <w:r w:rsidR="00F431D1" w:rsidRPr="00323AE7">
        <w:t xml:space="preserve"> parameter and other parameters such as the strength (weight) of the reward sign</w:t>
      </w:r>
      <w:r w:rsidR="00C11B75" w:rsidRPr="00323AE7">
        <w:t>a</w:t>
      </w:r>
      <w:r w:rsidR="00F431D1" w:rsidRPr="00323AE7">
        <w:t>ls the agent will receive while performing actions.</w:t>
      </w:r>
    </w:p>
    <w:p w:rsidR="00F431D1" w:rsidRPr="00323AE7" w:rsidRDefault="00F431D1" w:rsidP="00F431D1"/>
    <w:p w:rsidR="00F431D1" w:rsidRPr="00323AE7" w:rsidRDefault="00F431D1" w:rsidP="00F431D1">
      <w:r w:rsidRPr="00323AE7">
        <w:t xml:space="preserve">The picture to the right is a screenshot of the top of the default trainer_config file found in the ML-Agents package drawn from the repository. It depicts the default settings to be used for all behaviours, whose name does not appear in the file, such as </w:t>
      </w:r>
      <w:r w:rsidR="00506534" w:rsidRPr="00323AE7">
        <w:t>“</w:t>
      </w:r>
      <w:proofErr w:type="spellStart"/>
      <w:r w:rsidRPr="00323AE7">
        <w:t>FoodCollector</w:t>
      </w:r>
      <w:proofErr w:type="spellEnd"/>
      <w:r w:rsidR="00506534" w:rsidRPr="00323AE7">
        <w:t>”</w:t>
      </w:r>
      <w:r w:rsidR="0094626A" w:rsidRPr="00323AE7">
        <w:t xml:space="preserve"> or </w:t>
      </w:r>
      <w:r w:rsidR="00506534" w:rsidRPr="00323AE7">
        <w:t>“</w:t>
      </w:r>
      <w:r w:rsidR="0094626A" w:rsidRPr="00323AE7">
        <w:t>Bouncer</w:t>
      </w:r>
      <w:r w:rsidR="00506534" w:rsidRPr="00323AE7">
        <w:t>”</w:t>
      </w:r>
      <w:r w:rsidR="0094626A" w:rsidRPr="00323AE7">
        <w:t>.</w:t>
      </w:r>
      <w:sdt>
        <w:sdtPr>
          <w:id w:val="1201592083"/>
          <w:citation/>
        </w:sdtPr>
        <w:sdtContent>
          <w:r w:rsidR="004C5EBF">
            <w:fldChar w:fldCharType="begin"/>
          </w:r>
          <w:r w:rsidR="004C5EBF">
            <w:instrText xml:space="preserve"> CITATION Lea20 \l 2057 </w:instrText>
          </w:r>
          <w:r w:rsidR="004C5EBF">
            <w:fldChar w:fldCharType="separate"/>
          </w:r>
          <w:r w:rsidR="003C0AC6">
            <w:rPr>
              <w:noProof/>
            </w:rPr>
            <w:t xml:space="preserve"> </w:t>
          </w:r>
          <w:r w:rsidR="003C0AC6" w:rsidRPr="003C0AC6">
            <w:rPr>
              <w:noProof/>
            </w:rPr>
            <w:t>[8]</w:t>
          </w:r>
          <w:r w:rsidR="004C5EBF">
            <w:fldChar w:fldCharType="end"/>
          </w:r>
        </w:sdtContent>
      </w:sdt>
      <w:sdt>
        <w:sdtPr>
          <w:id w:val="393170697"/>
          <w:citation/>
        </w:sdtPr>
        <w:sdtContent>
          <w:r w:rsidR="004C5EBF">
            <w:fldChar w:fldCharType="begin"/>
          </w:r>
          <w:r w:rsidR="004C5EBF">
            <w:instrText xml:space="preserve"> CITATION Tra20 \l 2057 </w:instrText>
          </w:r>
          <w:r w:rsidR="004C5EBF">
            <w:fldChar w:fldCharType="separate"/>
          </w:r>
          <w:r w:rsidR="003C0AC6">
            <w:rPr>
              <w:noProof/>
            </w:rPr>
            <w:t xml:space="preserve"> </w:t>
          </w:r>
          <w:r w:rsidR="003C0AC6" w:rsidRPr="003C0AC6">
            <w:rPr>
              <w:noProof/>
            </w:rPr>
            <w:t>[11]</w:t>
          </w:r>
          <w:r w:rsidR="004C5EBF">
            <w:fldChar w:fldCharType="end"/>
          </w:r>
        </w:sdtContent>
      </w:sdt>
      <w:sdt>
        <w:sdtPr>
          <w:id w:val="-1345088545"/>
          <w:citation/>
        </w:sdtPr>
        <w:sdtContent>
          <w:r w:rsidR="004C5EBF">
            <w:fldChar w:fldCharType="begin"/>
          </w:r>
          <w:r w:rsidR="004C5EBF">
            <w:instrText xml:space="preserve"> CITATION Tra201 \l 2057 </w:instrText>
          </w:r>
          <w:r w:rsidR="004C5EBF">
            <w:fldChar w:fldCharType="separate"/>
          </w:r>
          <w:r w:rsidR="003C0AC6">
            <w:rPr>
              <w:noProof/>
            </w:rPr>
            <w:t xml:space="preserve"> </w:t>
          </w:r>
          <w:r w:rsidR="003C0AC6" w:rsidRPr="003C0AC6">
            <w:rPr>
              <w:noProof/>
            </w:rPr>
            <w:t>[12]</w:t>
          </w:r>
          <w:r w:rsidR="004C5EBF">
            <w:fldChar w:fldCharType="end"/>
          </w:r>
        </w:sdtContent>
      </w:sdt>
    </w:p>
    <w:p w:rsidR="00F431D1" w:rsidRPr="00323AE7" w:rsidRDefault="00F431D1" w:rsidP="00F431D1"/>
    <w:p w:rsidR="00F431D1" w:rsidRPr="00323AE7" w:rsidRDefault="00F431D1" w:rsidP="00F431D1">
      <w:r w:rsidRPr="00323AE7">
        <w:t>Additional entries not seen in the picture are possible, such as algorithm specific</w:t>
      </w:r>
      <w:r w:rsidR="0094626A" w:rsidRPr="00323AE7">
        <w:t xml:space="preserve"> values, or values that enable self-play</w:t>
      </w:r>
      <w:r w:rsidR="009D1BB3">
        <w:t>, which will be covered</w:t>
      </w:r>
      <w:r w:rsidR="0094626A" w:rsidRPr="00323AE7">
        <w:t xml:space="preserve"> </w:t>
      </w:r>
      <w:r w:rsidR="00A01270">
        <w:t xml:space="preserve">in </w:t>
      </w:r>
      <w:r w:rsidR="00322904">
        <w:t>the chapter describing the various trainings covered during the time spent on the project</w:t>
      </w:r>
      <w:r w:rsidR="0094626A" w:rsidRPr="00323AE7">
        <w:t>.</w:t>
      </w:r>
    </w:p>
    <w:p w:rsidR="00F431D1" w:rsidRPr="00323AE7" w:rsidRDefault="00F431D1" w:rsidP="00F431D1"/>
    <w:p w:rsidR="00F431D1" w:rsidRPr="00323AE7" w:rsidRDefault="00F431D1" w:rsidP="00F431D1"/>
    <w:p w:rsidR="00F431D1" w:rsidRPr="00323AE7" w:rsidRDefault="00F431D1" w:rsidP="00F431D1"/>
    <w:p w:rsidR="00F431D1" w:rsidRPr="00323AE7" w:rsidRDefault="00F431D1" w:rsidP="00F431D1"/>
    <w:p w:rsidR="00F431D1" w:rsidRPr="00323AE7" w:rsidRDefault="00F431D1" w:rsidP="00F431D1"/>
    <w:p w:rsidR="00F431D1" w:rsidRPr="00323AE7" w:rsidRDefault="00F431D1" w:rsidP="00F431D1"/>
    <w:p w:rsidR="00F431D1" w:rsidRPr="00323AE7" w:rsidRDefault="00F431D1" w:rsidP="00F431D1"/>
    <w:p w:rsidR="00F431D1" w:rsidRPr="00323AE7" w:rsidRDefault="00F431D1" w:rsidP="00F431D1"/>
    <w:p w:rsidR="00F431D1" w:rsidRPr="00323AE7" w:rsidRDefault="00F431D1" w:rsidP="00F431D1"/>
    <w:p w:rsidR="00F431D1" w:rsidRPr="00323AE7" w:rsidRDefault="00F431D1" w:rsidP="00F431D1"/>
    <w:p w:rsidR="0094626A" w:rsidRPr="00323AE7" w:rsidRDefault="0094626A" w:rsidP="00F431D1"/>
    <w:p w:rsidR="0094626A" w:rsidRDefault="0094626A" w:rsidP="00F431D1"/>
    <w:p w:rsidR="008D0998" w:rsidRDefault="008D0998" w:rsidP="00F431D1"/>
    <w:p w:rsidR="00FC3046" w:rsidRPr="00323AE7" w:rsidRDefault="00FC3046">
      <w:pPr>
        <w:spacing w:line="240" w:lineRule="auto"/>
      </w:pPr>
      <w:r w:rsidRPr="00323AE7">
        <w:br w:type="page"/>
      </w:r>
    </w:p>
    <w:p w:rsidR="00FA51DA" w:rsidRPr="00E63785" w:rsidRDefault="00E63785" w:rsidP="00E63785">
      <w:pPr>
        <w:pStyle w:val="Heading2"/>
      </w:pPr>
      <w:bookmarkStart w:id="39" w:name="_Toc40757709"/>
      <w:bookmarkStart w:id="40" w:name="_Toc41358047"/>
      <w:r w:rsidRPr="00E63785">
        <w:rPr>
          <w:rStyle w:val="Heading2Char"/>
          <w:b/>
          <w:bCs/>
        </w:rPr>
        <w:lastRenderedPageBreak/>
        <w:t>C</w:t>
      </w:r>
      <w:r w:rsidR="00FA51DA" w:rsidRPr="00E63785">
        <w:t>omponents</w:t>
      </w:r>
      <w:bookmarkEnd w:id="39"/>
      <w:r w:rsidRPr="00E63785">
        <w:t xml:space="preserve"> within </w:t>
      </w:r>
      <w:r w:rsidR="00D30F1F">
        <w:t>U</w:t>
      </w:r>
      <w:r w:rsidRPr="00E63785">
        <w:t>nity</w:t>
      </w:r>
      <w:bookmarkEnd w:id="40"/>
    </w:p>
    <w:p w:rsidR="00E63785" w:rsidRPr="00E63785" w:rsidRDefault="00E63785" w:rsidP="00E63785"/>
    <w:p w:rsidR="00FA51DA" w:rsidRPr="00323AE7" w:rsidRDefault="00FA51DA" w:rsidP="00FA51DA">
      <w:r w:rsidRPr="00323AE7">
        <w:t xml:space="preserve">The components in unity all </w:t>
      </w:r>
      <w:proofErr w:type="gramStart"/>
      <w:r w:rsidRPr="00323AE7">
        <w:t>have to</w:t>
      </w:r>
      <w:proofErr w:type="gramEnd"/>
      <w:r w:rsidRPr="00323AE7">
        <w:t xml:space="preserve"> be attached to a so called </w:t>
      </w:r>
      <w:proofErr w:type="spellStart"/>
      <w:r w:rsidRPr="00323AE7">
        <w:t>GameObject</w:t>
      </w:r>
      <w:proofErr w:type="spellEnd"/>
      <w:r w:rsidRPr="00323AE7">
        <w:t xml:space="preserve">, an empty container for various scripts such as a </w:t>
      </w:r>
      <w:proofErr w:type="spellStart"/>
      <w:r w:rsidRPr="00323AE7">
        <w:t>MovementController</w:t>
      </w:r>
      <w:proofErr w:type="spellEnd"/>
      <w:r w:rsidRPr="00323AE7">
        <w:t xml:space="preserve">, </w:t>
      </w:r>
      <w:proofErr w:type="spellStart"/>
      <w:r w:rsidRPr="00323AE7">
        <w:t>HealthController</w:t>
      </w:r>
      <w:proofErr w:type="spellEnd"/>
      <w:r w:rsidR="00411029" w:rsidRPr="00323AE7">
        <w:t xml:space="preserve">, </w:t>
      </w:r>
      <w:proofErr w:type="spellStart"/>
      <w:r w:rsidR="00411029" w:rsidRPr="00323AE7">
        <w:t>FireBolt</w:t>
      </w:r>
      <w:proofErr w:type="spellEnd"/>
      <w:r w:rsidR="00411029" w:rsidRPr="00323AE7">
        <w:t xml:space="preserve"> or </w:t>
      </w:r>
      <w:proofErr w:type="spellStart"/>
      <w:r w:rsidR="00411029" w:rsidRPr="00323AE7">
        <w:t>ChargeAttack</w:t>
      </w:r>
      <w:proofErr w:type="spellEnd"/>
      <w:r w:rsidRPr="00323AE7">
        <w:t xml:space="preserve"> and further components such as a rigid body, colliders, sprite renderers</w:t>
      </w:r>
      <w:r w:rsidR="00411029" w:rsidRPr="00323AE7">
        <w:t>, animators etc.</w:t>
      </w:r>
    </w:p>
    <w:p w:rsidR="00411029" w:rsidRPr="00323AE7" w:rsidRDefault="00411029" w:rsidP="00FA51DA">
      <w:r w:rsidRPr="00323AE7">
        <w:t xml:space="preserve">The ones required for the machine learning using ML-Agents are the </w:t>
      </w:r>
      <w:proofErr w:type="spellStart"/>
      <w:r w:rsidRPr="00323AE7">
        <w:t>BehaviorParameters</w:t>
      </w:r>
      <w:proofErr w:type="spellEnd"/>
      <w:r w:rsidRPr="00323AE7">
        <w:t xml:space="preserve">, </w:t>
      </w:r>
      <w:proofErr w:type="spellStart"/>
      <w:r w:rsidRPr="00323AE7">
        <w:t>DecisionRequester</w:t>
      </w:r>
      <w:proofErr w:type="spellEnd"/>
      <w:r w:rsidRPr="00323AE7">
        <w:t xml:space="preserve"> and a user-defined Agent script such as </w:t>
      </w:r>
      <w:proofErr w:type="spellStart"/>
      <w:r w:rsidRPr="00323AE7">
        <w:t>WarriorAgent</w:t>
      </w:r>
      <w:proofErr w:type="spellEnd"/>
      <w:r w:rsidRPr="00323AE7">
        <w:t>.</w:t>
      </w:r>
      <w:r w:rsidR="00322904">
        <w:t xml:space="preserve"> To add one of these components, it is possible to hit a button in the inspector window after clicking on a game object in the hierarchy.</w:t>
      </w:r>
      <w:sdt>
        <w:sdtPr>
          <w:id w:val="1342977901"/>
          <w:citation/>
        </w:sdtPr>
        <w:sdtContent>
          <w:r w:rsidR="004C5EBF">
            <w:fldChar w:fldCharType="begin"/>
          </w:r>
          <w:r w:rsidR="004C5EBF">
            <w:instrText xml:space="preserve"> CITATION Uni20 \l 2057 </w:instrText>
          </w:r>
          <w:r w:rsidR="004C5EBF">
            <w:fldChar w:fldCharType="separate"/>
          </w:r>
          <w:r w:rsidR="003C0AC6">
            <w:rPr>
              <w:noProof/>
            </w:rPr>
            <w:t xml:space="preserve"> </w:t>
          </w:r>
          <w:r w:rsidR="003C0AC6" w:rsidRPr="003C0AC6">
            <w:rPr>
              <w:noProof/>
            </w:rPr>
            <w:t>[13]</w:t>
          </w:r>
          <w:r w:rsidR="004C5EBF">
            <w:fldChar w:fldCharType="end"/>
          </w:r>
        </w:sdtContent>
      </w:sdt>
    </w:p>
    <w:p w:rsidR="0094626A" w:rsidRPr="00323AE7" w:rsidRDefault="0094626A" w:rsidP="00E63785">
      <w:pPr>
        <w:pStyle w:val="Heading3"/>
      </w:pPr>
      <w:bookmarkStart w:id="41" w:name="_Toc40757710"/>
      <w:bookmarkStart w:id="42" w:name="_Toc41358048"/>
      <w:r w:rsidRPr="00323AE7">
        <w:t>Behavio</w:t>
      </w:r>
      <w:r w:rsidR="008C063F" w:rsidRPr="00323AE7">
        <w:t>u</w:t>
      </w:r>
      <w:r w:rsidRPr="00323AE7">
        <w:t>r Parameters</w:t>
      </w:r>
      <w:bookmarkEnd w:id="41"/>
      <w:bookmarkEnd w:id="42"/>
    </w:p>
    <w:p w:rsidR="0094626A" w:rsidRPr="00323AE7" w:rsidRDefault="008C063F" w:rsidP="00E63785">
      <w:pPr>
        <w:pStyle w:val="Heading4"/>
      </w:pPr>
      <w:r w:rsidRPr="00323AE7">
        <w:t>Behaviour Name</w:t>
      </w:r>
    </w:p>
    <w:p w:rsidR="008C063F" w:rsidRPr="00323AE7" w:rsidRDefault="008C063F" w:rsidP="008C063F"/>
    <w:p w:rsidR="0094626A" w:rsidRPr="00323AE7" w:rsidRDefault="0094626A" w:rsidP="00F431D1">
      <w:r w:rsidRPr="00323AE7">
        <w:t xml:space="preserve">As a small note, the people behind ML-Agents refer to </w:t>
      </w:r>
      <w:r w:rsidR="00506534" w:rsidRPr="00323AE7">
        <w:t>“</w:t>
      </w:r>
      <w:r w:rsidRPr="00323AE7">
        <w:t>behaviour</w:t>
      </w:r>
      <w:r w:rsidR="00506534" w:rsidRPr="00323AE7">
        <w:t>”</w:t>
      </w:r>
      <w:r w:rsidRPr="00323AE7">
        <w:t xml:space="preserve"> with the American-English term </w:t>
      </w:r>
      <w:r w:rsidR="00506534" w:rsidRPr="00323AE7">
        <w:t>“behaviour”</w:t>
      </w:r>
      <w:r w:rsidRPr="00323AE7">
        <w:t xml:space="preserve">, whereas generally in Unity, the </w:t>
      </w:r>
      <w:r w:rsidR="00C11B75" w:rsidRPr="00323AE7">
        <w:t>British</w:t>
      </w:r>
      <w:r w:rsidRPr="00323AE7">
        <w:t xml:space="preserve">-English term </w:t>
      </w:r>
      <w:r w:rsidR="00506534" w:rsidRPr="00323AE7">
        <w:t>“</w:t>
      </w:r>
      <w:r w:rsidRPr="00323AE7">
        <w:t>behaviour</w:t>
      </w:r>
      <w:r w:rsidR="00506534" w:rsidRPr="00323AE7">
        <w:t>”</w:t>
      </w:r>
      <w:r w:rsidRPr="00323AE7">
        <w:t xml:space="preserve"> is used – such as </w:t>
      </w:r>
      <w:r w:rsidR="00000DE9">
        <w:t xml:space="preserve">with </w:t>
      </w:r>
      <w:r w:rsidRPr="00323AE7">
        <w:t xml:space="preserve">almost all Unity scripts that extend from </w:t>
      </w:r>
      <w:r w:rsidR="00000DE9">
        <w:t xml:space="preserve">a class called </w:t>
      </w:r>
      <w:proofErr w:type="spellStart"/>
      <w:r w:rsidRPr="00323AE7">
        <w:t>MonoBehaviour</w:t>
      </w:r>
      <w:proofErr w:type="spellEnd"/>
      <w:r w:rsidRPr="00323AE7">
        <w:t xml:space="preserve"> - Seeing that the two terms do not serve any distinguishing purpose, refer</w:t>
      </w:r>
      <w:r w:rsidR="00000DE9">
        <w:t>ences</w:t>
      </w:r>
      <w:r w:rsidRPr="00323AE7">
        <w:t xml:space="preserve"> to the term </w:t>
      </w:r>
      <w:r w:rsidR="00000DE9">
        <w:t xml:space="preserve">shall be </w:t>
      </w:r>
      <w:r w:rsidRPr="00323AE7">
        <w:t xml:space="preserve">consistently </w:t>
      </w:r>
      <w:r w:rsidR="00000DE9">
        <w:t xml:space="preserve">taken </w:t>
      </w:r>
      <w:r w:rsidRPr="00323AE7">
        <w:t>with the British variant.</w:t>
      </w:r>
    </w:p>
    <w:p w:rsidR="004D292A" w:rsidRPr="00323AE7" w:rsidRDefault="004D292A" w:rsidP="00F431D1"/>
    <w:p w:rsidR="004D292A" w:rsidRPr="00323AE7" w:rsidRDefault="004D292A" w:rsidP="00F431D1">
      <w:r w:rsidRPr="00323AE7">
        <w:rPr>
          <w:noProof/>
        </w:rPr>
        <w:drawing>
          <wp:anchor distT="0" distB="0" distL="114300" distR="114300" simplePos="0" relativeHeight="251660288" behindDoc="1" locked="0" layoutInCell="1" allowOverlap="1">
            <wp:simplePos x="0" y="0"/>
            <wp:positionH relativeFrom="margin">
              <wp:align>left</wp:align>
            </wp:positionH>
            <wp:positionV relativeFrom="paragraph">
              <wp:posOffset>20320</wp:posOffset>
            </wp:positionV>
            <wp:extent cx="2705100" cy="1950720"/>
            <wp:effectExtent l="0" t="0" r="0" b="0"/>
            <wp:wrapTight wrapText="bothSides">
              <wp:wrapPolygon edited="0">
                <wp:start x="0" y="0"/>
                <wp:lineTo x="0" y="21305"/>
                <wp:lineTo x="21448" y="21305"/>
                <wp:lineTo x="2144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5100" cy="1950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3AE7">
        <w:t xml:space="preserve">The first entry, the behaviour name, is, aside from naming purposes, mainly important to be able to distinguish what values from the trainer_config should be loaded. The output of the training then generates a </w:t>
      </w:r>
      <w:proofErr w:type="spellStart"/>
      <w:proofErr w:type="gramStart"/>
      <w:r w:rsidRPr="00323AE7">
        <w:t>model.nn</w:t>
      </w:r>
      <w:proofErr w:type="spellEnd"/>
      <w:proofErr w:type="gramEnd"/>
      <w:r w:rsidRPr="00323AE7">
        <w:t xml:space="preserve"> file for each different behaviour used during training. </w:t>
      </w:r>
      <w:proofErr w:type="gramStart"/>
      <w:r w:rsidRPr="00323AE7">
        <w:t>Later on</w:t>
      </w:r>
      <w:proofErr w:type="gramEnd"/>
      <w:r w:rsidRPr="00323AE7">
        <w:t>, multiple agents were trained simultaneously, while identical agents during self</w:t>
      </w:r>
      <w:r w:rsidR="002216BE">
        <w:t>-</w:t>
      </w:r>
      <w:r w:rsidRPr="00323AE7">
        <w:t xml:space="preserve">play for example, all contribute to the same model. Letting two warriors train versus two mages, would hence result in one </w:t>
      </w:r>
      <w:proofErr w:type="spellStart"/>
      <w:r w:rsidRPr="00323AE7">
        <w:t>WarriorBrain.nn</w:t>
      </w:r>
      <w:proofErr w:type="spellEnd"/>
      <w:r w:rsidRPr="00323AE7">
        <w:t xml:space="preserve"> and one </w:t>
      </w:r>
      <w:proofErr w:type="spellStart"/>
      <w:r w:rsidRPr="00323AE7">
        <w:t>MagicianBrain.nn</w:t>
      </w:r>
      <w:proofErr w:type="spellEnd"/>
      <w:r w:rsidRPr="00323AE7">
        <w:t xml:space="preserve"> file within the output folder </w:t>
      </w:r>
      <w:r w:rsidR="00396909" w:rsidRPr="00323AE7">
        <w:t>named after the training name defined when starting the training t</w:t>
      </w:r>
      <w:r w:rsidR="00E63785">
        <w:t>h</w:t>
      </w:r>
      <w:r w:rsidR="00396909" w:rsidRPr="00323AE7">
        <w:t>rough the cmd.</w:t>
      </w:r>
      <w:sdt>
        <w:sdtPr>
          <w:id w:val="-790275178"/>
          <w:citation/>
        </w:sdtPr>
        <w:sdtContent>
          <w:r w:rsidR="004C5EBF">
            <w:fldChar w:fldCharType="begin"/>
          </w:r>
          <w:r w:rsidR="004C5EBF">
            <w:instrText xml:space="preserve"> CITATION Des20 \l 2057 </w:instrText>
          </w:r>
          <w:r w:rsidR="004C5EBF">
            <w:fldChar w:fldCharType="separate"/>
          </w:r>
          <w:r w:rsidR="003C0AC6">
            <w:rPr>
              <w:noProof/>
            </w:rPr>
            <w:t xml:space="preserve"> </w:t>
          </w:r>
          <w:r w:rsidR="003C0AC6" w:rsidRPr="003C0AC6">
            <w:rPr>
              <w:noProof/>
            </w:rPr>
            <w:t>[14]</w:t>
          </w:r>
          <w:r w:rsidR="004C5EBF">
            <w:fldChar w:fldCharType="end"/>
          </w:r>
        </w:sdtContent>
      </w:sdt>
    </w:p>
    <w:p w:rsidR="009C2006" w:rsidRDefault="008F6E54" w:rsidP="00F431D1">
      <w:r>
        <w:rPr>
          <w:noProof/>
        </w:rPr>
        <mc:AlternateContent>
          <mc:Choice Requires="wps">
            <w:drawing>
              <wp:anchor distT="0" distB="0" distL="114300" distR="114300" simplePos="0" relativeHeight="251714560" behindDoc="1" locked="0" layoutInCell="1" allowOverlap="1" wp14:anchorId="43024275" wp14:editId="48BC5AC5">
                <wp:simplePos x="0" y="0"/>
                <wp:positionH relativeFrom="margin">
                  <wp:align>left</wp:align>
                </wp:positionH>
                <wp:positionV relativeFrom="paragraph">
                  <wp:posOffset>14605</wp:posOffset>
                </wp:positionV>
                <wp:extent cx="2733675" cy="266700"/>
                <wp:effectExtent l="0" t="0" r="9525" b="0"/>
                <wp:wrapTight wrapText="bothSides">
                  <wp:wrapPolygon edited="0">
                    <wp:start x="0" y="0"/>
                    <wp:lineTo x="0" y="20057"/>
                    <wp:lineTo x="21525" y="20057"/>
                    <wp:lineTo x="21525" y="0"/>
                    <wp:lineTo x="0" y="0"/>
                  </wp:wrapPolygon>
                </wp:wrapTight>
                <wp:docPr id="41" name="Text Box 41"/>
                <wp:cNvGraphicFramePr/>
                <a:graphic xmlns:a="http://schemas.openxmlformats.org/drawingml/2006/main">
                  <a:graphicData uri="http://schemas.microsoft.com/office/word/2010/wordprocessingShape">
                    <wps:wsp>
                      <wps:cNvSpPr txBox="1"/>
                      <wps:spPr>
                        <a:xfrm>
                          <a:off x="0" y="0"/>
                          <a:ext cx="2733675" cy="266700"/>
                        </a:xfrm>
                        <a:prstGeom prst="rect">
                          <a:avLst/>
                        </a:prstGeom>
                        <a:solidFill>
                          <a:prstClr val="white"/>
                        </a:solidFill>
                        <a:ln>
                          <a:noFill/>
                        </a:ln>
                      </wps:spPr>
                      <wps:txbx>
                        <w:txbxContent>
                          <w:p w:rsidR="006B3506" w:rsidRPr="00C7463D" w:rsidRDefault="006B3506" w:rsidP="008F6E54">
                            <w:pPr>
                              <w:pStyle w:val="Caption"/>
                              <w:rPr>
                                <w:noProof/>
                                <w:sz w:val="19"/>
                              </w:rPr>
                            </w:pPr>
                            <w:bookmarkStart w:id="43" w:name="_Toc41384748"/>
                            <w:r>
                              <w:t xml:space="preserve">Image </w:t>
                            </w:r>
                            <w:r>
                              <w:fldChar w:fldCharType="begin"/>
                            </w:r>
                            <w:r>
                              <w:instrText xml:space="preserve"> SEQ Image \* ARABIC </w:instrText>
                            </w:r>
                            <w:r>
                              <w:fldChar w:fldCharType="separate"/>
                            </w:r>
                            <w:r>
                              <w:rPr>
                                <w:noProof/>
                              </w:rPr>
                              <w:t>5</w:t>
                            </w:r>
                            <w:r>
                              <w:fldChar w:fldCharType="end"/>
                            </w:r>
                            <w:r>
                              <w:t>: Behaviour Parameters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24275" id="Text Box 41" o:spid="_x0000_s1029" type="#_x0000_t202" style="position:absolute;margin-left:0;margin-top:1.15pt;width:215.25pt;height:21pt;z-index:-251601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" stroked="f">
                <v:textbox inset="0,0,0,0">
                  <w:txbxContent>
                    <w:p w:rsidR="006B3506" w:rsidRPr="00C7463D" w:rsidRDefault="006B3506" w:rsidP="008F6E54">
                      <w:pPr>
                        <w:pStyle w:val="Caption"/>
                        <w:rPr>
                          <w:noProof/>
                          <w:sz w:val="19"/>
                        </w:rPr>
                      </w:pPr>
                      <w:bookmarkStart w:id="44" w:name="_Toc41384748"/>
                      <w:r>
                        <w:t xml:space="preserve">Image </w:t>
                      </w:r>
                      <w:r>
                        <w:fldChar w:fldCharType="begin"/>
                      </w:r>
                      <w:r>
                        <w:instrText xml:space="preserve"> SEQ Image \* ARABIC </w:instrText>
                      </w:r>
                      <w:r>
                        <w:fldChar w:fldCharType="separate"/>
                      </w:r>
                      <w:r>
                        <w:rPr>
                          <w:noProof/>
                        </w:rPr>
                        <w:t>5</w:t>
                      </w:r>
                      <w:r>
                        <w:fldChar w:fldCharType="end"/>
                      </w:r>
                      <w:r>
                        <w:t>: Behaviour Parameters</w:t>
                      </w:r>
                      <w:bookmarkEnd w:id="44"/>
                    </w:p>
                  </w:txbxContent>
                </v:textbox>
                <w10:wrap type="tight" anchorx="margin"/>
              </v:shape>
            </w:pict>
          </mc:Fallback>
        </mc:AlternateContent>
      </w:r>
    </w:p>
    <w:p w:rsidR="009C2006" w:rsidRDefault="009C2006" w:rsidP="00F431D1"/>
    <w:p w:rsidR="008C063F" w:rsidRPr="00323AE7" w:rsidRDefault="008C063F" w:rsidP="00E63785">
      <w:pPr>
        <w:pStyle w:val="Heading4"/>
      </w:pPr>
      <w:r w:rsidRPr="00323AE7">
        <w:t>Observation and Action Vector</w:t>
      </w:r>
    </w:p>
    <w:p w:rsidR="008C063F" w:rsidRPr="00323AE7" w:rsidRDefault="008C063F" w:rsidP="008C063F"/>
    <w:p w:rsidR="00FC3046" w:rsidRPr="00323AE7" w:rsidRDefault="008C063F" w:rsidP="00F431D1">
      <w:r w:rsidRPr="00323AE7">
        <w:t xml:space="preserve">The observation and action vectors are what the training algorithm works with, they correspond to what the AI, the agent, </w:t>
      </w:r>
      <w:proofErr w:type="gramStart"/>
      <w:r w:rsidRPr="00323AE7">
        <w:t>is able to</w:t>
      </w:r>
      <w:proofErr w:type="gramEnd"/>
      <w:r w:rsidRPr="00323AE7">
        <w:t xml:space="preserve"> perceive and what actions it is able to perform. While the observation vector values may be any value – a coordinate in the form of (</w:t>
      </w:r>
      <w:proofErr w:type="spellStart"/>
      <w:r w:rsidRPr="00323AE7">
        <w:t>x,y,z</w:t>
      </w:r>
      <w:proofErr w:type="spellEnd"/>
      <w:r w:rsidRPr="00323AE7">
        <w:t>) would have to be split into three observation vector entries – the action vector always return</w:t>
      </w:r>
      <w:r w:rsidR="00000DE9">
        <w:t>s</w:t>
      </w:r>
      <w:r w:rsidRPr="00323AE7">
        <w:t xml:space="preserve"> a value between -1 and 1</w:t>
      </w:r>
      <w:r w:rsidR="0046748A" w:rsidRPr="00323AE7">
        <w:t>, which may be used to define a certain action in the agent script.</w:t>
      </w:r>
    </w:p>
    <w:p w:rsidR="008C063F" w:rsidRPr="00323AE7" w:rsidRDefault="008C063F" w:rsidP="00F431D1"/>
    <w:p w:rsidR="008C063F" w:rsidRPr="00323AE7" w:rsidRDefault="008C063F" w:rsidP="00F431D1">
      <w:r w:rsidRPr="00323AE7">
        <w:t>Each step, which corresponds to each frame, the vector is collected and</w:t>
      </w:r>
      <w:r w:rsidR="0046748A" w:rsidRPr="00323AE7">
        <w:t xml:space="preserve"> based on past rewards, the action most probably leading to an increased reward is taken. This can basically be imagined as a sample with </w:t>
      </w:r>
      <w:proofErr w:type="gramStart"/>
      <w:r w:rsidR="0046748A" w:rsidRPr="00323AE7">
        <w:t xml:space="preserve">a </w:t>
      </w:r>
      <w:r w:rsidR="00C11B75" w:rsidRPr="00323AE7">
        <w:t>number</w:t>
      </w:r>
      <w:r w:rsidR="0046748A" w:rsidRPr="00323AE7">
        <w:t xml:space="preserve"> of</w:t>
      </w:r>
      <w:proofErr w:type="gramEnd"/>
      <w:r w:rsidR="0046748A" w:rsidRPr="00323AE7">
        <w:t xml:space="preserve"> features corresponding to the observation vector size</w:t>
      </w:r>
      <w:r w:rsidR="00000DE9">
        <w:t>.</w:t>
      </w:r>
      <w:r w:rsidR="0046748A" w:rsidRPr="00323AE7">
        <w:t xml:space="preserve"> </w:t>
      </w:r>
      <w:r w:rsidR="00000DE9">
        <w:t>T</w:t>
      </w:r>
      <w:r w:rsidR="0046748A" w:rsidRPr="00323AE7">
        <w:t xml:space="preserve">he algorithm returns a prediction (the action vector) based on its policy, which can be understood as a weight vector of other machine learning tasks. </w:t>
      </w:r>
      <w:sdt>
        <w:sdtPr>
          <w:id w:val="755089957"/>
          <w:citation/>
        </w:sdtPr>
        <w:sdtContent>
          <w:r w:rsidR="004C5EBF">
            <w:fldChar w:fldCharType="begin"/>
          </w:r>
          <w:r w:rsidR="004C5EBF">
            <w:instrText xml:space="preserve"> CITATION Des20 \l 2057 </w:instrText>
          </w:r>
          <w:r w:rsidR="004C5EBF">
            <w:fldChar w:fldCharType="separate"/>
          </w:r>
          <w:r w:rsidR="003C0AC6" w:rsidRPr="003C0AC6">
            <w:rPr>
              <w:noProof/>
            </w:rPr>
            <w:t>[14]</w:t>
          </w:r>
          <w:r w:rsidR="004C5EBF">
            <w:fldChar w:fldCharType="end"/>
          </w:r>
        </w:sdtContent>
      </w:sdt>
    </w:p>
    <w:p w:rsidR="008C063F" w:rsidRPr="00323AE7" w:rsidRDefault="00000DE9" w:rsidP="00000DE9">
      <w:pPr>
        <w:spacing w:line="240" w:lineRule="auto"/>
      </w:pPr>
      <w:r>
        <w:br w:type="page"/>
      </w:r>
    </w:p>
    <w:p w:rsidR="00411029" w:rsidRPr="00323AE7" w:rsidRDefault="00411029" w:rsidP="00411029">
      <w:pPr>
        <w:pStyle w:val="Heading4"/>
      </w:pPr>
      <w:r w:rsidRPr="00323AE7">
        <w:lastRenderedPageBreak/>
        <w:t>Vector Sizes</w:t>
      </w:r>
    </w:p>
    <w:p w:rsidR="00411029" w:rsidRPr="00323AE7" w:rsidRDefault="00411029" w:rsidP="00411029"/>
    <w:p w:rsidR="004D292A" w:rsidRDefault="00FC3046" w:rsidP="00F431D1">
      <w:r w:rsidRPr="00323AE7">
        <w:t>For a brain to be compatible</w:t>
      </w:r>
      <w:r w:rsidR="00411029" w:rsidRPr="00323AE7">
        <w:t xml:space="preserve"> with an agent</w:t>
      </w:r>
      <w:r w:rsidRPr="00323AE7">
        <w:t>, both vec</w:t>
      </w:r>
      <w:r w:rsidR="00D71AD0" w:rsidRPr="00323AE7">
        <w:t>t</w:t>
      </w:r>
      <w:r w:rsidRPr="00323AE7">
        <w:t xml:space="preserve">or sizes must match the ones defined </w:t>
      </w:r>
      <w:r w:rsidR="003844AE">
        <w:t>in the inspector</w:t>
      </w:r>
      <w:r w:rsidRPr="00323AE7">
        <w:t xml:space="preserve">, else the vectors will either be clipped or to large, </w:t>
      </w:r>
      <w:r w:rsidR="003844AE">
        <w:t>resulting in</w:t>
      </w:r>
      <w:r w:rsidRPr="00323AE7">
        <w:t xml:space="preserve"> an unused entry in the vector.</w:t>
      </w:r>
    </w:p>
    <w:p w:rsidR="003844AE" w:rsidRPr="00323AE7" w:rsidRDefault="003844AE" w:rsidP="00F431D1"/>
    <w:p w:rsidR="00C236A7" w:rsidRPr="00323AE7" w:rsidRDefault="00FC3046" w:rsidP="00F431D1">
      <w:r w:rsidRPr="00323AE7">
        <w:t>This is even more important if a training has been completed and the resulting model is used to control the agents – if the vector size changes, after updating the agent script for example, it becomes very risky to use the model.</w:t>
      </w:r>
    </w:p>
    <w:p w:rsidR="00C236A7" w:rsidRPr="00323AE7" w:rsidRDefault="00C236A7" w:rsidP="00F431D1"/>
    <w:p w:rsidR="00A55269" w:rsidRPr="00323AE7" w:rsidRDefault="003844AE" w:rsidP="00F431D1">
      <w:r>
        <w:t>If, for example,</w:t>
      </w:r>
      <w:r w:rsidR="00FC3046" w:rsidRPr="00323AE7">
        <w:t xml:space="preserve"> a model was trained with a</w:t>
      </w:r>
      <w:r>
        <w:t>n</w:t>
      </w:r>
      <w:r w:rsidR="00FC3046" w:rsidRPr="00323AE7">
        <w:t xml:space="preserve"> observation and action vector size of </w:t>
      </w:r>
      <w:r>
        <w:t>four</w:t>
      </w:r>
      <w:r w:rsidR="00FC3046" w:rsidRPr="00323AE7">
        <w:t xml:space="preserve"> and one of the </w:t>
      </w:r>
      <w:r>
        <w:t>four</w:t>
      </w:r>
      <w:r w:rsidR="00FC3046" w:rsidRPr="00323AE7">
        <w:t xml:space="preserve"> observations is then deemed obsolete and removed, resulting in a size of </w:t>
      </w:r>
      <w:r>
        <w:t>three</w:t>
      </w:r>
      <w:r w:rsidR="00FC3046" w:rsidRPr="00323AE7">
        <w:t xml:space="preserve">, the model, trained with </w:t>
      </w:r>
      <w:r w:rsidR="00A55269" w:rsidRPr="00323AE7">
        <w:t xml:space="preserve">four entries will then be missing one observation that was required to generate a certain output in the form of an action. </w:t>
      </w:r>
    </w:p>
    <w:p w:rsidR="00A55269" w:rsidRPr="00323AE7" w:rsidRDefault="00A55269" w:rsidP="00F431D1">
      <w:r w:rsidRPr="00323AE7">
        <w:t xml:space="preserve">If the sources that generate the input value for the observation and action vector </w:t>
      </w:r>
      <w:r w:rsidR="007B6F72" w:rsidRPr="00323AE7">
        <w:t xml:space="preserve">change, the agent will stop working as intended certainly – it will behave randomly. To give an example, this would happen (even with unchanged vector sizes) if </w:t>
      </w:r>
      <w:proofErr w:type="gramStart"/>
      <w:r w:rsidR="007B6F72" w:rsidRPr="00323AE7">
        <w:t>observation[</w:t>
      </w:r>
      <w:proofErr w:type="gramEnd"/>
      <w:r w:rsidR="007B6F72" w:rsidRPr="00323AE7">
        <w:t>0] corresponded to the enemy’s x axis position was changed to be the value of its remaining health</w:t>
      </w:r>
      <w:r w:rsidR="003844AE">
        <w:t>.</w:t>
      </w:r>
    </w:p>
    <w:p w:rsidR="007B6F72" w:rsidRPr="00323AE7" w:rsidRDefault="007B6F72" w:rsidP="00F431D1"/>
    <w:p w:rsidR="007B6F72" w:rsidRPr="00323AE7" w:rsidRDefault="00A55269" w:rsidP="00F431D1">
      <w:r w:rsidRPr="00323AE7">
        <w:t>Given that the actual sources that generate the input value for the observation and action vector remain the same and If the missing observation is the last input, the agent may still work almost properly, but if, for example the second observation is removed, the third observation will be perceived as the second, the fourth as the third and the input required for the fourth sensor will be missing</w:t>
      </w:r>
      <w:r w:rsidR="007B6F72" w:rsidRPr="00323AE7">
        <w:t xml:space="preserve">, leading again to </w:t>
      </w:r>
      <w:r w:rsidR="00506534" w:rsidRPr="00323AE7">
        <w:t>“</w:t>
      </w:r>
      <w:r w:rsidR="007B6F72" w:rsidRPr="00323AE7">
        <w:t>random</w:t>
      </w:r>
      <w:r w:rsidR="00506534" w:rsidRPr="00323AE7">
        <w:t>”</w:t>
      </w:r>
      <w:r w:rsidR="007B6F72" w:rsidRPr="00323AE7">
        <w:t xml:space="preserve"> behaviour. Increasing the observation size to </w:t>
      </w:r>
      <w:r w:rsidR="003844AE">
        <w:t>five</w:t>
      </w:r>
      <w:r w:rsidR="007B6F72" w:rsidRPr="00323AE7">
        <w:t>, will only result in vector clipping, however</w:t>
      </w:r>
      <w:r w:rsidR="003844AE">
        <w:t xml:space="preserve">, which does not cause a </w:t>
      </w:r>
      <w:r w:rsidR="00DC3E3A">
        <w:t xml:space="preserve">big </w:t>
      </w:r>
      <w:r w:rsidR="003844AE">
        <w:t>issue</w:t>
      </w:r>
      <w:r w:rsidR="007B6F72" w:rsidRPr="00323AE7">
        <w:t>.</w:t>
      </w:r>
    </w:p>
    <w:p w:rsidR="007B6F72" w:rsidRPr="00323AE7" w:rsidRDefault="007B6F72" w:rsidP="00F431D1"/>
    <w:p w:rsidR="007B6F72" w:rsidRPr="00323AE7" w:rsidRDefault="007B6F72" w:rsidP="00F431D1">
      <w:r w:rsidRPr="00323AE7">
        <w:t xml:space="preserve">As for the action vector, a certain set of observations will trigger a certain action each step, so if for example, the model decides at point x in time that action[3] should be set to 0.5, corresponding in a </w:t>
      </w:r>
      <w:proofErr w:type="spellStart"/>
      <w:r w:rsidRPr="00323AE7">
        <w:t>boolean</w:t>
      </w:r>
      <w:proofErr w:type="spellEnd"/>
      <w:r w:rsidRPr="00323AE7">
        <w:t xml:space="preserve"> yes to shooting a fire bolt at the closest enemy, it is quite easily imaginable what would happen if the vector size changes – again, if the last value is removed, the action the model has decided for may still be done properly, but if the action order changes, instead of shooting that fire bolt, the agent may as well walk positively with a strength of 0.5 in direction y</w:t>
      </w:r>
      <w:r w:rsidR="000B4C0E">
        <w:t>, which, seeing the model has already been trained, will certainly lead to a very strange behaviour.</w:t>
      </w:r>
    </w:p>
    <w:p w:rsidR="007B6F72" w:rsidRPr="00323AE7" w:rsidRDefault="007B6F72" w:rsidP="00F431D1"/>
    <w:p w:rsidR="007B6F72" w:rsidRPr="00323AE7" w:rsidRDefault="007B6F72" w:rsidP="00F431D1">
      <w:r w:rsidRPr="00323AE7">
        <w:t>These circumstances make it, unless specifically planned to do so, unwise to reuse a trained model after changing vector sizes or anything</w:t>
      </w:r>
      <w:r w:rsidR="00D71AD0" w:rsidRPr="00323AE7">
        <w:t xml:space="preserve"> corresponding to the meaning of the vector values in the Agent’s behaviour script.</w:t>
      </w:r>
    </w:p>
    <w:p w:rsidR="00411029" w:rsidRPr="00323AE7" w:rsidRDefault="00411029" w:rsidP="00F431D1"/>
    <w:p w:rsidR="00037BB1" w:rsidRPr="00323AE7" w:rsidRDefault="00411029" w:rsidP="00037BB1">
      <w:r w:rsidRPr="00323AE7">
        <w:t xml:space="preserve">The vector sizes also directly contribute to the complexity of the agent. The action vector size, of course, means that the agent </w:t>
      </w:r>
      <w:proofErr w:type="gramStart"/>
      <w:r w:rsidRPr="00323AE7">
        <w:t>is able to</w:t>
      </w:r>
      <w:proofErr w:type="gramEnd"/>
      <w:r w:rsidRPr="00323AE7">
        <w:t xml:space="preserve"> perform a larger variety of actions</w:t>
      </w:r>
      <w:r w:rsidR="00037BB1" w:rsidRPr="00323AE7">
        <w:t>, but it might also make it harder for the agent to find a beneficial action in the larger set of possible actions. The observation vector too leads to higher complexity, a larger set of possible observation</w:t>
      </w:r>
      <w:r w:rsidR="000B4C0E">
        <w:t>, which each req</w:t>
      </w:r>
      <w:r w:rsidR="002216BE">
        <w:t>uire</w:t>
      </w:r>
      <w:r w:rsidR="00037BB1" w:rsidRPr="00323AE7">
        <w:t xml:space="preserve"> an optimal resulting action to be found</w:t>
      </w:r>
      <w:r w:rsidR="000B4C0E">
        <w:t xml:space="preserve"> for</w:t>
      </w:r>
      <w:r w:rsidR="00037BB1" w:rsidRPr="00323AE7">
        <w:t>.</w:t>
      </w:r>
    </w:p>
    <w:p w:rsidR="00037BB1" w:rsidRPr="00323AE7" w:rsidRDefault="00037BB1" w:rsidP="00037BB1">
      <w:r w:rsidRPr="00323AE7">
        <w:t>While in theory larger vector sizes mean that the agents resulting a training become more aware and more capable, it might be</w:t>
      </w:r>
      <w:r w:rsidR="00FC1943" w:rsidRPr="00323AE7">
        <w:t>come</w:t>
      </w:r>
      <w:r w:rsidRPr="00323AE7">
        <w:t xml:space="preserve"> impossible </w:t>
      </w:r>
      <w:r w:rsidR="00FC1943" w:rsidRPr="00323AE7">
        <w:t xml:space="preserve">to train </w:t>
      </w:r>
      <w:r w:rsidR="000F4661">
        <w:t xml:space="preserve">them </w:t>
      </w:r>
      <w:r w:rsidR="00FC1943" w:rsidRPr="00323AE7">
        <w:t>long enough to achieve a level where they are able to perform accordingly</w:t>
      </w:r>
      <w:r w:rsidR="000F4661">
        <w:t>, at some point even for vastly bigger computing power that was available for this project.</w:t>
      </w:r>
    </w:p>
    <w:p w:rsidR="00715B5E" w:rsidRPr="00323AE7" w:rsidRDefault="00715B5E" w:rsidP="00715B5E">
      <w:pPr>
        <w:pStyle w:val="Heading4"/>
      </w:pPr>
      <w:r w:rsidRPr="00323AE7">
        <w:t xml:space="preserve">Stacked </w:t>
      </w:r>
      <w:r w:rsidR="00AD0EBB" w:rsidRPr="00323AE7">
        <w:t>V</w:t>
      </w:r>
      <w:r w:rsidRPr="00323AE7">
        <w:t>ectors</w:t>
      </w:r>
    </w:p>
    <w:p w:rsidR="00715B5E" w:rsidRPr="00323AE7" w:rsidRDefault="00715B5E" w:rsidP="00715B5E"/>
    <w:p w:rsidR="00AD0EBB" w:rsidRPr="00323AE7" w:rsidRDefault="00715B5E" w:rsidP="00411029">
      <w:r w:rsidRPr="00323AE7">
        <w:t>Aside from the actual vector size, it is possible to stack observations, meaning that not only the past one observation leads to a calculation of the optimal action, but, for example the past five. With a vector size of four and a stacking of five, an observation vector (not a matrix, hence stacking) of 20 results.</w:t>
      </w:r>
    </w:p>
    <w:p w:rsidR="00AD0EBB" w:rsidRPr="00323AE7" w:rsidRDefault="00AD0EBB" w:rsidP="00411029"/>
    <w:p w:rsidR="00AD0EBB" w:rsidRPr="00323AE7" w:rsidRDefault="00AD0EBB" w:rsidP="00AD0EBB">
      <w:pPr>
        <w:pStyle w:val="Heading4"/>
      </w:pPr>
      <w:r w:rsidRPr="00323AE7">
        <w:lastRenderedPageBreak/>
        <w:t>Behaviour Type</w:t>
      </w:r>
    </w:p>
    <w:p w:rsidR="00AD0EBB" w:rsidRPr="00323AE7" w:rsidRDefault="00AD0EBB" w:rsidP="00AD0EBB"/>
    <w:p w:rsidR="00AD0EBB" w:rsidRPr="00323AE7" w:rsidRDefault="00AD0EBB" w:rsidP="00AD0EBB">
      <w:r w:rsidRPr="00323AE7">
        <w:t>There are three choices here; default, heuristic only and interference only</w:t>
      </w:r>
    </w:p>
    <w:p w:rsidR="00FC1BBD" w:rsidRDefault="00AD0EBB" w:rsidP="00AD0EBB">
      <w:r w:rsidRPr="00323AE7">
        <w:t xml:space="preserve">Per default, a model will be trained when launched </w:t>
      </w:r>
      <w:r w:rsidR="00FC1BBD">
        <w:t>through</w:t>
      </w:r>
      <w:r w:rsidRPr="00323AE7">
        <w:t xml:space="preserve"> </w:t>
      </w:r>
      <w:r w:rsidR="00111077">
        <w:t xml:space="preserve">a </w:t>
      </w:r>
      <w:r w:rsidRPr="00323AE7">
        <w:t xml:space="preserve">training command and the model will be used to control the agent during regular play. </w:t>
      </w:r>
    </w:p>
    <w:p w:rsidR="00FC1BBD" w:rsidRDefault="00AD0EBB" w:rsidP="00AD0EBB">
      <w:r w:rsidRPr="00323AE7">
        <w:t xml:space="preserve">Interference only means that, even if started </w:t>
      </w:r>
      <w:r w:rsidR="00FC1BBD">
        <w:t>through</w:t>
      </w:r>
      <w:r w:rsidRPr="00323AE7">
        <w:t xml:space="preserve"> </w:t>
      </w:r>
      <w:r w:rsidR="00FC1BBD">
        <w:t xml:space="preserve">a </w:t>
      </w:r>
      <w:r w:rsidRPr="00323AE7">
        <w:t>train command, no new model will be trained and the existing one (specified under Model) will be used to control the agent – this can be used to train a new model against an existing one.</w:t>
      </w:r>
    </w:p>
    <w:p w:rsidR="007E2FB0" w:rsidRPr="00323AE7" w:rsidRDefault="00AD0EBB" w:rsidP="00AD0EBB">
      <w:r w:rsidRPr="00323AE7">
        <w:t xml:space="preserve">Heuristic will let the user control the model </w:t>
      </w:r>
      <w:r w:rsidR="00C11B75" w:rsidRPr="00323AE7">
        <w:t>through</w:t>
      </w:r>
      <w:r w:rsidRPr="00323AE7">
        <w:t xml:space="preserve"> a heuristic function defined in the agent script – this is mainly for testing, but also allows the user to play </w:t>
      </w:r>
      <w:r w:rsidR="00C11B75" w:rsidRPr="00323AE7">
        <w:t>through</w:t>
      </w:r>
      <w:r w:rsidRPr="00323AE7">
        <w:t xml:space="preserve"> the agent script. </w:t>
      </w:r>
    </w:p>
    <w:p w:rsidR="007E2FB0" w:rsidRPr="00323AE7" w:rsidRDefault="00AD0EBB" w:rsidP="00AD0EBB">
      <w:r w:rsidRPr="00323AE7">
        <w:t xml:space="preserve">While </w:t>
      </w:r>
      <w:r w:rsidR="00FC1BBD">
        <w:t>this is</w:t>
      </w:r>
      <w:r w:rsidRPr="00323AE7">
        <w:t xml:space="preserve"> appreciate</w:t>
      </w:r>
      <w:r w:rsidR="00FC1BBD">
        <w:t>d</w:t>
      </w:r>
      <w:r w:rsidRPr="00323AE7">
        <w:t xml:space="preserve"> for testing purposes, </w:t>
      </w:r>
      <w:r w:rsidR="00FC1BBD">
        <w:t xml:space="preserve">it is generally </w:t>
      </w:r>
      <w:r w:rsidR="00615A02">
        <w:t>better</w:t>
      </w:r>
      <w:r w:rsidR="00FC1BBD">
        <w:t xml:space="preserve"> to dedicate </w:t>
      </w:r>
      <w:r w:rsidRPr="00323AE7">
        <w:t xml:space="preserve">a </w:t>
      </w:r>
      <w:r w:rsidR="00C11B75" w:rsidRPr="00323AE7">
        <w:t>separate</w:t>
      </w:r>
      <w:r w:rsidRPr="00323AE7">
        <w:t xml:space="preserve"> script for </w:t>
      </w:r>
      <w:r w:rsidR="00FC1BBD">
        <w:t>to control things manually</w:t>
      </w:r>
      <w:r w:rsidRPr="00323AE7">
        <w:t>.</w:t>
      </w:r>
    </w:p>
    <w:p w:rsidR="007E2FB0" w:rsidRPr="00323AE7" w:rsidRDefault="00AC65C7" w:rsidP="00AC65C7">
      <w:pPr>
        <w:pStyle w:val="Heading3"/>
      </w:pPr>
      <w:bookmarkStart w:id="45" w:name="_Toc40757711"/>
      <w:bookmarkStart w:id="46" w:name="_Toc41358049"/>
      <w:r w:rsidRPr="00323AE7">
        <w:t>Decision Requester</w:t>
      </w:r>
      <w:bookmarkEnd w:id="45"/>
      <w:bookmarkEnd w:id="46"/>
    </w:p>
    <w:p w:rsidR="00AC65C7" w:rsidRPr="00323AE7" w:rsidRDefault="00AC65C7" w:rsidP="00AC65C7"/>
    <w:p w:rsidR="00AC65C7" w:rsidRDefault="008F6E54" w:rsidP="00AC65C7">
      <w:r>
        <w:rPr>
          <w:noProof/>
        </w:rPr>
        <mc:AlternateContent>
          <mc:Choice Requires="wps">
            <w:drawing>
              <wp:anchor distT="0" distB="0" distL="114300" distR="114300" simplePos="0" relativeHeight="251716608" behindDoc="1" locked="0" layoutInCell="1" allowOverlap="1" wp14:anchorId="535DCBC1" wp14:editId="505E7F2F">
                <wp:simplePos x="0" y="0"/>
                <wp:positionH relativeFrom="column">
                  <wp:posOffset>0</wp:posOffset>
                </wp:positionH>
                <wp:positionV relativeFrom="paragraph">
                  <wp:posOffset>1116965</wp:posOffset>
                </wp:positionV>
                <wp:extent cx="3390900"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wps:spPr>
                      <wps:txbx>
                        <w:txbxContent>
                          <w:p w:rsidR="006B3506" w:rsidRPr="00DA70DA" w:rsidRDefault="006B3506" w:rsidP="008F6E54">
                            <w:pPr>
                              <w:pStyle w:val="Caption"/>
                              <w:rPr>
                                <w:noProof/>
                                <w:sz w:val="19"/>
                              </w:rPr>
                            </w:pPr>
                            <w:bookmarkStart w:id="47" w:name="_Toc41384749"/>
                            <w:r>
                              <w:t xml:space="preserve">Image </w:t>
                            </w:r>
                            <w:r>
                              <w:fldChar w:fldCharType="begin"/>
                            </w:r>
                            <w:r>
                              <w:instrText xml:space="preserve"> SEQ Image \* ARABIC </w:instrText>
                            </w:r>
                            <w:r>
                              <w:fldChar w:fldCharType="separate"/>
                            </w:r>
                            <w:r>
                              <w:rPr>
                                <w:noProof/>
                              </w:rPr>
                              <w:t>6</w:t>
                            </w:r>
                            <w:r>
                              <w:fldChar w:fldCharType="end"/>
                            </w:r>
                            <w:r>
                              <w:t>: Decision Requester</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5DCBC1" id="Text Box 47" o:spid="_x0000_s1030" type="#_x0000_t202" style="position:absolute;margin-left:0;margin-top:87.95pt;width:267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" stroked="f">
                <v:textbox style="mso-fit-shape-to-text:t" inset="0,0,0,0">
                  <w:txbxContent>
                    <w:p w:rsidR="006B3506" w:rsidRPr="00DA70DA" w:rsidRDefault="006B3506" w:rsidP="008F6E54">
                      <w:pPr>
                        <w:pStyle w:val="Caption"/>
                        <w:rPr>
                          <w:noProof/>
                          <w:sz w:val="19"/>
                        </w:rPr>
                      </w:pPr>
                      <w:bookmarkStart w:id="48" w:name="_Toc41384749"/>
                      <w:r>
                        <w:t xml:space="preserve">Image </w:t>
                      </w:r>
                      <w:r>
                        <w:fldChar w:fldCharType="begin"/>
                      </w:r>
                      <w:r>
                        <w:instrText xml:space="preserve"> SEQ Image \* ARABIC </w:instrText>
                      </w:r>
                      <w:r>
                        <w:fldChar w:fldCharType="separate"/>
                      </w:r>
                      <w:r>
                        <w:rPr>
                          <w:noProof/>
                        </w:rPr>
                        <w:t>6</w:t>
                      </w:r>
                      <w:r>
                        <w:fldChar w:fldCharType="end"/>
                      </w:r>
                      <w:r>
                        <w:t>: Decision Requester</w:t>
                      </w:r>
                      <w:bookmarkEnd w:id="48"/>
                    </w:p>
                  </w:txbxContent>
                </v:textbox>
                <w10:wrap type="tight"/>
              </v:shape>
            </w:pict>
          </mc:Fallback>
        </mc:AlternateContent>
      </w:r>
      <w:r w:rsidR="00AC65C7" w:rsidRPr="00323AE7">
        <w:rPr>
          <w:noProof/>
        </w:rPr>
        <w:drawing>
          <wp:anchor distT="0" distB="0" distL="114300" distR="114300" simplePos="0" relativeHeight="251661312" behindDoc="1" locked="0" layoutInCell="1" allowOverlap="1">
            <wp:simplePos x="0" y="0"/>
            <wp:positionH relativeFrom="margin">
              <wp:align>left</wp:align>
            </wp:positionH>
            <wp:positionV relativeFrom="paragraph">
              <wp:posOffset>21590</wp:posOffset>
            </wp:positionV>
            <wp:extent cx="3390900" cy="1038225"/>
            <wp:effectExtent l="0" t="0" r="0" b="9525"/>
            <wp:wrapTight wrapText="bothSides">
              <wp:wrapPolygon edited="0">
                <wp:start x="0" y="0"/>
                <wp:lineTo x="0" y="21402"/>
                <wp:lineTo x="21479" y="21402"/>
                <wp:lineTo x="2147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0900" cy="1038225"/>
                    </a:xfrm>
                    <a:prstGeom prst="rect">
                      <a:avLst/>
                    </a:prstGeom>
                    <a:noFill/>
                    <a:ln>
                      <a:noFill/>
                    </a:ln>
                  </pic:spPr>
                </pic:pic>
              </a:graphicData>
            </a:graphic>
          </wp:anchor>
        </w:drawing>
      </w:r>
      <w:r w:rsidR="00AC65C7" w:rsidRPr="00323AE7">
        <w:t xml:space="preserve">The decision requester allows for less configuration – the </w:t>
      </w:r>
      <w:r w:rsidR="003805F5" w:rsidRPr="00323AE7">
        <w:t>d</w:t>
      </w:r>
      <w:r w:rsidR="00AC65C7" w:rsidRPr="00323AE7">
        <w:t xml:space="preserve">ecision </w:t>
      </w:r>
      <w:r w:rsidR="003805F5" w:rsidRPr="00323AE7">
        <w:t>p</w:t>
      </w:r>
      <w:r w:rsidR="00AC65C7" w:rsidRPr="00323AE7">
        <w:t xml:space="preserve">eriod specifies how many steps </w:t>
      </w:r>
      <w:proofErr w:type="gramStart"/>
      <w:r w:rsidR="00AC65C7" w:rsidRPr="00323AE7">
        <w:t>have to</w:t>
      </w:r>
      <w:proofErr w:type="gramEnd"/>
      <w:r w:rsidR="00AC65C7" w:rsidRPr="00323AE7">
        <w:t xml:space="preserve"> pass till a decision is made. With a decision period of ten and a stacked vec</w:t>
      </w:r>
      <w:r w:rsidR="00CD0060" w:rsidRPr="00323AE7">
        <w:t>to</w:t>
      </w:r>
      <w:r w:rsidR="00AC65C7" w:rsidRPr="00323AE7">
        <w:t>r observation of five, the agent takes an action each ten steps based on the observations collected in the past five seen from the decision moment.</w:t>
      </w:r>
    </w:p>
    <w:p w:rsidR="009C2006" w:rsidRPr="00323AE7" w:rsidRDefault="009C2006" w:rsidP="00AC65C7"/>
    <w:p w:rsidR="00091F3E" w:rsidRDefault="00AC65C7" w:rsidP="00AC65C7">
      <w:r w:rsidRPr="00323AE7">
        <w:t xml:space="preserve">If there was a counterpart to the observation vector stacking, this would be it for the action vector – the difference is that the action amount is at its maximum if the decision period is </w:t>
      </w:r>
      <w:r w:rsidR="00FD1675">
        <w:t>left at the default value of</w:t>
      </w:r>
      <w:r w:rsidRPr="00323AE7">
        <w:t xml:space="preserve"> one</w:t>
      </w:r>
      <w:r w:rsidR="00091F3E">
        <w:t>, meaning that increasing this value means that there will be less actions taken per steps.</w:t>
      </w:r>
    </w:p>
    <w:p w:rsidR="00AC65C7" w:rsidRPr="00323AE7" w:rsidRDefault="00AC65C7" w:rsidP="00AC65C7">
      <w:r w:rsidRPr="00323AE7">
        <w:t xml:space="preserve">With this parameter, it is not only possible to </w:t>
      </w:r>
      <w:r w:rsidR="00506534" w:rsidRPr="00323AE7">
        <w:t>“</w:t>
      </w:r>
      <w:r w:rsidRPr="00323AE7">
        <w:t>slow down</w:t>
      </w:r>
      <w:r w:rsidR="00506534" w:rsidRPr="00323AE7">
        <w:t>”</w:t>
      </w:r>
      <w:r w:rsidRPr="00323AE7">
        <w:t xml:space="preserve"> agents, which may be wanted</w:t>
      </w:r>
      <w:r w:rsidR="00CD0060" w:rsidRPr="00323AE7">
        <w:t>,</w:t>
      </w:r>
      <w:r w:rsidR="003805F5" w:rsidRPr="00323AE7">
        <w:t xml:space="preserve"> </w:t>
      </w:r>
      <w:r w:rsidRPr="00323AE7">
        <w:t>seeing a human counterpart</w:t>
      </w:r>
      <w:r w:rsidR="003805F5" w:rsidRPr="00323AE7">
        <w:t xml:space="preserve"> would decide way fewer times than once per frame, but also to reduce the complexity of the training and computing power per time.</w:t>
      </w:r>
    </w:p>
    <w:p w:rsidR="00AC65C7" w:rsidRPr="00323AE7" w:rsidRDefault="00AC65C7" w:rsidP="00AC65C7"/>
    <w:p w:rsidR="003805F5" w:rsidRPr="00323AE7" w:rsidRDefault="003805F5" w:rsidP="00AC65C7">
      <w:r w:rsidRPr="00323AE7">
        <w:t>The repeat action toggle defines whether the agent should repeat the last action each step until a new action is chosen – if untoggled, the agent commits no action unless each nth step where n is the decision period.</w:t>
      </w:r>
    </w:p>
    <w:p w:rsidR="003805F5" w:rsidRPr="00323AE7" w:rsidRDefault="003805F5" w:rsidP="00AC65C7"/>
    <w:p w:rsidR="003805F5" w:rsidRPr="00323AE7" w:rsidRDefault="003805F5" w:rsidP="00AC65C7">
      <w:r w:rsidRPr="00323AE7">
        <w:t>The offset step toggles whether the agent should start with a random offset vector – this didn’t seem to generate much impact with the conducted</w:t>
      </w:r>
      <w:r w:rsidR="00870AC9">
        <w:t xml:space="preserve"> trainings</w:t>
      </w:r>
      <w:r w:rsidRPr="00323AE7">
        <w:t>.</w:t>
      </w:r>
      <w:sdt>
        <w:sdtPr>
          <w:id w:val="164062162"/>
          <w:citation/>
        </w:sdtPr>
        <w:sdtContent>
          <w:r w:rsidR="00784BA7">
            <w:fldChar w:fldCharType="begin"/>
          </w:r>
          <w:r w:rsidR="00784BA7">
            <w:instrText xml:space="preserve"> CITATION Des20 \l 2057 </w:instrText>
          </w:r>
          <w:r w:rsidR="00784BA7">
            <w:fldChar w:fldCharType="separate"/>
          </w:r>
          <w:r w:rsidR="003C0AC6">
            <w:rPr>
              <w:noProof/>
            </w:rPr>
            <w:t xml:space="preserve"> </w:t>
          </w:r>
          <w:r w:rsidR="003C0AC6" w:rsidRPr="003C0AC6">
            <w:rPr>
              <w:noProof/>
            </w:rPr>
            <w:t>[14]</w:t>
          </w:r>
          <w:r w:rsidR="00784BA7">
            <w:fldChar w:fldCharType="end"/>
          </w:r>
        </w:sdtContent>
      </w:sdt>
    </w:p>
    <w:p w:rsidR="00FF1349" w:rsidRPr="00323AE7" w:rsidRDefault="00FF1349">
      <w:pPr>
        <w:spacing w:line="240" w:lineRule="auto"/>
      </w:pPr>
      <w:r w:rsidRPr="00323AE7">
        <w:br w:type="page"/>
      </w:r>
    </w:p>
    <w:p w:rsidR="00AC65C7" w:rsidRPr="00323AE7" w:rsidRDefault="00C267B3" w:rsidP="00C267B3">
      <w:pPr>
        <w:pStyle w:val="Heading3"/>
      </w:pPr>
      <w:bookmarkStart w:id="49" w:name="_Toc40757712"/>
      <w:bookmarkStart w:id="50" w:name="_Toc41358050"/>
      <w:r w:rsidRPr="00323AE7">
        <w:lastRenderedPageBreak/>
        <w:t xml:space="preserve">The </w:t>
      </w:r>
      <w:r w:rsidR="00D30F1F">
        <w:t>A</w:t>
      </w:r>
      <w:r w:rsidRPr="00323AE7">
        <w:t xml:space="preserve">gent </w:t>
      </w:r>
      <w:r w:rsidR="00D30F1F">
        <w:t>S</w:t>
      </w:r>
      <w:r w:rsidRPr="00323AE7">
        <w:t>cript</w:t>
      </w:r>
      <w:r w:rsidR="00073F27" w:rsidRPr="00323AE7">
        <w:t>s</w:t>
      </w:r>
      <w:bookmarkEnd w:id="49"/>
      <w:bookmarkEnd w:id="50"/>
    </w:p>
    <w:p w:rsidR="00C267B3" w:rsidRPr="00323AE7" w:rsidRDefault="00C267B3" w:rsidP="00C267B3"/>
    <w:p w:rsidR="003F5797" w:rsidRPr="00323AE7" w:rsidRDefault="003F5797" w:rsidP="003F5797">
      <w:r w:rsidRPr="00323AE7">
        <w:t xml:space="preserve">The agent scripts all inherit from the Agent class, a ML-Agents parent class that contains certain functions such as </w:t>
      </w:r>
      <w:proofErr w:type="spellStart"/>
      <w:r w:rsidRPr="00323AE7">
        <w:t>AddReward</w:t>
      </w:r>
      <w:proofErr w:type="spellEnd"/>
      <w:r w:rsidRPr="00323AE7">
        <w:t xml:space="preserve">, Done and </w:t>
      </w:r>
      <w:proofErr w:type="spellStart"/>
      <w:r w:rsidRPr="00323AE7">
        <w:t>TotalSteps</w:t>
      </w:r>
      <w:proofErr w:type="spellEnd"/>
      <w:r w:rsidRPr="00323AE7">
        <w:t xml:space="preserve">. The Agent class in turn inherits from the </w:t>
      </w:r>
      <w:proofErr w:type="spellStart"/>
      <w:r w:rsidRPr="00323AE7">
        <w:t>MonoBehaviour</w:t>
      </w:r>
      <w:proofErr w:type="spellEnd"/>
      <w:r w:rsidRPr="00323AE7">
        <w:t xml:space="preserve"> class, the standard class to define how </w:t>
      </w:r>
      <w:proofErr w:type="spellStart"/>
      <w:r w:rsidRPr="00323AE7">
        <w:t>GameObjects</w:t>
      </w:r>
      <w:proofErr w:type="spellEnd"/>
      <w:r w:rsidRPr="00323AE7">
        <w:t xml:space="preserve"> behave under certain circumstances.</w:t>
      </w:r>
    </w:p>
    <w:p w:rsidR="003F5797" w:rsidRPr="00323AE7" w:rsidRDefault="003F5797" w:rsidP="003F5797"/>
    <w:p w:rsidR="003F5797" w:rsidRPr="00323AE7" w:rsidRDefault="003F5797" w:rsidP="003F5797">
      <w:r w:rsidRPr="00323AE7">
        <w:t xml:space="preserve">Aside from the Start method, which may be added to every </w:t>
      </w:r>
      <w:proofErr w:type="spellStart"/>
      <w:r w:rsidRPr="00323AE7">
        <w:t>MonoBehaviour</w:t>
      </w:r>
      <w:proofErr w:type="spellEnd"/>
      <w:r w:rsidRPr="00323AE7">
        <w:t xml:space="preserve"> class, which is mainly used to load, assign or trigger certain events that are to happen when the game is started, the inheriting agent mainly has three important methods:</w:t>
      </w:r>
    </w:p>
    <w:p w:rsidR="00AD7EAC" w:rsidRPr="00323AE7" w:rsidRDefault="00AD7EAC" w:rsidP="00AD7EAC">
      <w:pPr>
        <w:pStyle w:val="Heading4"/>
      </w:pPr>
      <w:r w:rsidRPr="00323AE7">
        <w:t xml:space="preserve">Agent </w:t>
      </w:r>
      <w:r w:rsidR="00D30F1F">
        <w:t>R</w:t>
      </w:r>
      <w:r w:rsidRPr="00323AE7">
        <w:t>esetting</w:t>
      </w:r>
    </w:p>
    <w:p w:rsidR="00AD7EAC" w:rsidRPr="00323AE7" w:rsidRDefault="00AD7EAC" w:rsidP="00AD7EAC"/>
    <w:p w:rsidR="003F5797" w:rsidRPr="00323AE7" w:rsidRDefault="003F5797" w:rsidP="003F5797">
      <w:proofErr w:type="gramStart"/>
      <w:r w:rsidRPr="00323AE7">
        <w:t>First of all</w:t>
      </w:r>
      <w:proofErr w:type="gramEnd"/>
      <w:r w:rsidRPr="00323AE7">
        <w:t xml:space="preserve">, it is important to be able to reset agents when they reach crucial </w:t>
      </w:r>
      <w:r w:rsidR="00FF1349" w:rsidRPr="00323AE7">
        <w:t xml:space="preserve">user defined points, or the </w:t>
      </w:r>
      <w:r w:rsidR="00506534" w:rsidRPr="00323AE7">
        <w:t>“</w:t>
      </w:r>
      <w:r w:rsidR="00FF1349" w:rsidRPr="00323AE7">
        <w:t>Done</w:t>
      </w:r>
      <w:r w:rsidR="00506534" w:rsidRPr="00323AE7">
        <w:t>”</w:t>
      </w:r>
      <w:r w:rsidR="00FF1349" w:rsidRPr="00323AE7">
        <w:t xml:space="preserve"> function is called. Aside from user defined actions such as the one seen below, where the agent’s position is reset to a spawn point, health is restored and some values are given to scripts keeping track of important statistics, the method also resets the current step count of the agent.</w:t>
      </w:r>
    </w:p>
    <w:p w:rsidR="003F5797" w:rsidRPr="00323AE7" w:rsidRDefault="003F5797" w:rsidP="003F5797"/>
    <w:p w:rsidR="008F6E54" w:rsidRDefault="00FF1349" w:rsidP="008F6E54">
      <w:pPr>
        <w:keepNext/>
      </w:pPr>
      <w:r w:rsidRPr="00323AE7">
        <w:rPr>
          <w:noProof/>
        </w:rPr>
        <w:drawing>
          <wp:inline distT="0" distB="0" distL="0" distR="0" wp14:anchorId="07031134" wp14:editId="1BB7B20A">
            <wp:extent cx="6011545" cy="1457325"/>
            <wp:effectExtent l="0" t="0" r="825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1545" cy="1457325"/>
                    </a:xfrm>
                    <a:prstGeom prst="rect">
                      <a:avLst/>
                    </a:prstGeom>
                    <a:noFill/>
                    <a:ln>
                      <a:noFill/>
                    </a:ln>
                  </pic:spPr>
                </pic:pic>
              </a:graphicData>
            </a:graphic>
          </wp:inline>
        </w:drawing>
      </w:r>
    </w:p>
    <w:p w:rsidR="00FF1349" w:rsidRPr="00323AE7" w:rsidRDefault="008F6E54" w:rsidP="008F6E54">
      <w:pPr>
        <w:pStyle w:val="Caption"/>
      </w:pPr>
      <w:bookmarkStart w:id="51" w:name="_Toc41384750"/>
      <w:r>
        <w:t xml:space="preserve">Image </w:t>
      </w:r>
      <w:r>
        <w:fldChar w:fldCharType="begin"/>
      </w:r>
      <w:r>
        <w:instrText xml:space="preserve"> SEQ Image \* ARABIC </w:instrText>
      </w:r>
      <w:r>
        <w:fldChar w:fldCharType="separate"/>
      </w:r>
      <w:r w:rsidR="00697FE1">
        <w:rPr>
          <w:noProof/>
        </w:rPr>
        <w:t>7</w:t>
      </w:r>
      <w:r>
        <w:fldChar w:fldCharType="end"/>
      </w:r>
      <w:r>
        <w:t xml:space="preserve">: </w:t>
      </w:r>
      <w:proofErr w:type="spellStart"/>
      <w:r>
        <w:t>AgentReset</w:t>
      </w:r>
      <w:bookmarkEnd w:id="51"/>
      <w:proofErr w:type="spellEnd"/>
    </w:p>
    <w:p w:rsidR="00FF1349" w:rsidRPr="00323AE7" w:rsidRDefault="00FF1349" w:rsidP="003F5797">
      <w:r w:rsidRPr="00323AE7">
        <w:t xml:space="preserve">For the character agents seen in the project, the </w:t>
      </w:r>
      <w:proofErr w:type="spellStart"/>
      <w:r w:rsidRPr="00323AE7">
        <w:t>AgentReset</w:t>
      </w:r>
      <w:proofErr w:type="spellEnd"/>
      <w:r w:rsidRPr="00323AE7">
        <w:t xml:space="preserve"> method is called through the Done function whenever the agent dies and/or directly when the </w:t>
      </w:r>
      <w:proofErr w:type="spellStart"/>
      <w:r w:rsidRPr="00323AE7">
        <w:t>MaxStep</w:t>
      </w:r>
      <w:proofErr w:type="spellEnd"/>
      <w:r w:rsidRPr="00323AE7">
        <w:t xml:space="preserve"> parameter set in the inspector is reached.</w:t>
      </w:r>
    </w:p>
    <w:p w:rsidR="003F5797" w:rsidRPr="00323AE7" w:rsidRDefault="003F5797" w:rsidP="003F5797"/>
    <w:p w:rsidR="00FF1349" w:rsidRPr="00323AE7" w:rsidRDefault="008F6E54" w:rsidP="003F5797">
      <w:r>
        <w:rPr>
          <w:noProof/>
        </w:rPr>
        <mc:AlternateContent>
          <mc:Choice Requires="wps">
            <w:drawing>
              <wp:anchor distT="0" distB="0" distL="114300" distR="114300" simplePos="0" relativeHeight="251718656" behindDoc="1" locked="0" layoutInCell="1" allowOverlap="1" wp14:anchorId="7A029F96" wp14:editId="51B1312E">
                <wp:simplePos x="0" y="0"/>
                <wp:positionH relativeFrom="column">
                  <wp:posOffset>2428875</wp:posOffset>
                </wp:positionH>
                <wp:positionV relativeFrom="paragraph">
                  <wp:posOffset>2145030</wp:posOffset>
                </wp:positionV>
                <wp:extent cx="3442970" cy="635"/>
                <wp:effectExtent l="0" t="0" r="0" b="0"/>
                <wp:wrapTight wrapText="bothSides">
                  <wp:wrapPolygon edited="0">
                    <wp:start x="0" y="0"/>
                    <wp:lineTo x="0" y="21600"/>
                    <wp:lineTo x="21600" y="21600"/>
                    <wp:lineTo x="21600" y="0"/>
                  </wp:wrapPolygon>
                </wp:wrapTight>
                <wp:docPr id="51" name="Text Box 51"/>
                <wp:cNvGraphicFramePr/>
                <a:graphic xmlns:a="http://schemas.openxmlformats.org/drawingml/2006/main">
                  <a:graphicData uri="http://schemas.microsoft.com/office/word/2010/wordprocessingShape">
                    <wps:wsp>
                      <wps:cNvSpPr txBox="1"/>
                      <wps:spPr>
                        <a:xfrm>
                          <a:off x="0" y="0"/>
                          <a:ext cx="3442970" cy="635"/>
                        </a:xfrm>
                        <a:prstGeom prst="rect">
                          <a:avLst/>
                        </a:prstGeom>
                        <a:solidFill>
                          <a:prstClr val="white"/>
                        </a:solidFill>
                        <a:ln>
                          <a:noFill/>
                        </a:ln>
                      </wps:spPr>
                      <wps:txbx>
                        <w:txbxContent>
                          <w:p w:rsidR="006B3506" w:rsidRPr="00A672C8" w:rsidRDefault="006B3506" w:rsidP="008F6E54">
                            <w:pPr>
                              <w:pStyle w:val="Caption"/>
                              <w:rPr>
                                <w:noProof/>
                                <w:sz w:val="19"/>
                              </w:rPr>
                            </w:pPr>
                            <w:bookmarkStart w:id="52" w:name="_Toc41384751"/>
                            <w:r>
                              <w:t xml:space="preserve">Image </w:t>
                            </w:r>
                            <w:r>
                              <w:fldChar w:fldCharType="begin"/>
                            </w:r>
                            <w:r>
                              <w:instrText xml:space="preserve"> SEQ Image \* ARABIC </w:instrText>
                            </w:r>
                            <w:r>
                              <w:fldChar w:fldCharType="separate"/>
                            </w:r>
                            <w:r>
                              <w:rPr>
                                <w:noProof/>
                              </w:rPr>
                              <w:t>8</w:t>
                            </w:r>
                            <w:r>
                              <w:fldChar w:fldCharType="end"/>
                            </w:r>
                            <w:r>
                              <w:t>: Agent Parameters in the inspector</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29F96" id="Text Box 51" o:spid="_x0000_s1031" type="#_x0000_t202" style="position:absolute;margin-left:191.25pt;margin-top:168.9pt;width:271.1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" stroked="f">
                <v:textbox style="mso-fit-shape-to-text:t" inset="0,0,0,0">
                  <w:txbxContent>
                    <w:p w:rsidR="006B3506" w:rsidRPr="00A672C8" w:rsidRDefault="006B3506" w:rsidP="008F6E54">
                      <w:pPr>
                        <w:pStyle w:val="Caption"/>
                        <w:rPr>
                          <w:noProof/>
                          <w:sz w:val="19"/>
                        </w:rPr>
                      </w:pPr>
                      <w:bookmarkStart w:id="53" w:name="_Toc41384751"/>
                      <w:r>
                        <w:t xml:space="preserve">Image </w:t>
                      </w:r>
                      <w:r>
                        <w:fldChar w:fldCharType="begin"/>
                      </w:r>
                      <w:r>
                        <w:instrText xml:space="preserve"> SEQ Image \* ARABIC </w:instrText>
                      </w:r>
                      <w:r>
                        <w:fldChar w:fldCharType="separate"/>
                      </w:r>
                      <w:r>
                        <w:rPr>
                          <w:noProof/>
                        </w:rPr>
                        <w:t>8</w:t>
                      </w:r>
                      <w:r>
                        <w:fldChar w:fldCharType="end"/>
                      </w:r>
                      <w:r>
                        <w:t>: Agent Parameters in the inspector</w:t>
                      </w:r>
                      <w:bookmarkEnd w:id="53"/>
                    </w:p>
                  </w:txbxContent>
                </v:textbox>
                <w10:wrap type="tight"/>
              </v:shape>
            </w:pict>
          </mc:Fallback>
        </mc:AlternateContent>
      </w:r>
      <w:r w:rsidR="00FA5FDF" w:rsidRPr="00323AE7">
        <w:rPr>
          <w:noProof/>
        </w:rPr>
        <w:drawing>
          <wp:anchor distT="0" distB="0" distL="114300" distR="114300" simplePos="0" relativeHeight="251662336" behindDoc="1" locked="0" layoutInCell="1" allowOverlap="1">
            <wp:simplePos x="0" y="0"/>
            <wp:positionH relativeFrom="margin">
              <wp:posOffset>2428875</wp:posOffset>
            </wp:positionH>
            <wp:positionV relativeFrom="paragraph">
              <wp:posOffset>49530</wp:posOffset>
            </wp:positionV>
            <wp:extent cx="3442970" cy="2038350"/>
            <wp:effectExtent l="0" t="0" r="0" b="635"/>
            <wp:wrapTight wrapText="bothSides">
              <wp:wrapPolygon edited="0">
                <wp:start x="0" y="0"/>
                <wp:lineTo x="0" y="21403"/>
                <wp:lineTo x="21479" y="21403"/>
                <wp:lineTo x="2147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297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1349" w:rsidRPr="00323AE7">
        <w:t xml:space="preserve">The picture on the left shows the assignable values in the unity editor of a warrior’s </w:t>
      </w:r>
      <w:proofErr w:type="spellStart"/>
      <w:r w:rsidR="00FF1349" w:rsidRPr="00323AE7">
        <w:t>WarriorAgent</w:t>
      </w:r>
      <w:proofErr w:type="spellEnd"/>
      <w:r w:rsidR="00FF1349" w:rsidRPr="00323AE7">
        <w:t xml:space="preserve"> script which serves as an example child of the </w:t>
      </w:r>
      <w:proofErr w:type="spellStart"/>
      <w:r w:rsidR="00FF1349" w:rsidRPr="00323AE7">
        <w:t>BasicAgent</w:t>
      </w:r>
      <w:proofErr w:type="spellEnd"/>
      <w:r w:rsidR="00FF1349" w:rsidRPr="00323AE7">
        <w:t xml:space="preserve"> class, which in turn inherits from the Agent class.</w:t>
      </w:r>
    </w:p>
    <w:p w:rsidR="00FF1349" w:rsidRPr="00323AE7" w:rsidRDefault="00FF1349" w:rsidP="003F5797"/>
    <w:p w:rsidR="00AD7EAC" w:rsidRPr="00323AE7" w:rsidRDefault="00AD7EAC" w:rsidP="003F5797">
      <w:r w:rsidRPr="00323AE7">
        <w:t xml:space="preserve">Aside from values required for the game mechanics, such as the agent’s health, the arena prefab which defines to which of the many arena instances the warrior belongs and the Team ID, which is required to enable </w:t>
      </w:r>
      <w:proofErr w:type="spellStart"/>
      <w:r w:rsidRPr="00323AE7">
        <w:t>SelfPlay</w:t>
      </w:r>
      <w:proofErr w:type="spellEnd"/>
      <w:r w:rsidRPr="00323AE7">
        <w:t xml:space="preserve"> and determine which characters are on </w:t>
      </w:r>
      <w:r w:rsidR="00FA5FDF">
        <w:t>what</w:t>
      </w:r>
      <w:r w:rsidRPr="00323AE7">
        <w:t xml:space="preserve"> team, the editor shows one important variable, the Max Step count. </w:t>
      </w:r>
    </w:p>
    <w:p w:rsidR="00AD7EAC" w:rsidRPr="00323AE7" w:rsidRDefault="00AD7EAC" w:rsidP="003F5797">
      <w:r w:rsidRPr="00323AE7">
        <w:t>This variable is important seeing it defines the number of steps an agent may take until it automatically resets during training – this exists among other reasons so that a</w:t>
      </w:r>
      <w:r w:rsidR="00FA5FDF">
        <w:t>n</w:t>
      </w:r>
      <w:r w:rsidRPr="00323AE7">
        <w:t xml:space="preserve"> agent which would be stuck in an unwanted state is able to reset and try again with an updated policy.</w:t>
      </w:r>
      <w:sdt>
        <w:sdtPr>
          <w:id w:val="-998115457"/>
          <w:citation/>
        </w:sdtPr>
        <w:sdtContent>
          <w:r w:rsidR="00784BA7">
            <w:fldChar w:fldCharType="begin"/>
          </w:r>
          <w:r w:rsidR="00784BA7">
            <w:instrText xml:space="preserve"> CITATION Des20 \l 2057 </w:instrText>
          </w:r>
          <w:r w:rsidR="00784BA7">
            <w:fldChar w:fldCharType="separate"/>
          </w:r>
          <w:r w:rsidR="003C0AC6">
            <w:rPr>
              <w:noProof/>
            </w:rPr>
            <w:t xml:space="preserve"> </w:t>
          </w:r>
          <w:r w:rsidR="003C0AC6" w:rsidRPr="003C0AC6">
            <w:rPr>
              <w:noProof/>
            </w:rPr>
            <w:t>[14]</w:t>
          </w:r>
          <w:r w:rsidR="00784BA7">
            <w:fldChar w:fldCharType="end"/>
          </w:r>
        </w:sdtContent>
      </w:sdt>
    </w:p>
    <w:p w:rsidR="00AD7EAC" w:rsidRPr="00323AE7" w:rsidRDefault="00AD7EAC" w:rsidP="00AD7EAC">
      <w:r w:rsidRPr="00323AE7">
        <w:br w:type="page"/>
      </w:r>
    </w:p>
    <w:p w:rsidR="00AD7EAC" w:rsidRPr="00323AE7" w:rsidRDefault="00AD7EAC" w:rsidP="00AD7EAC">
      <w:pPr>
        <w:pStyle w:val="Heading4"/>
      </w:pPr>
      <w:r w:rsidRPr="00323AE7">
        <w:lastRenderedPageBreak/>
        <w:t>Observations</w:t>
      </w:r>
    </w:p>
    <w:p w:rsidR="00AD7EAC" w:rsidRPr="00323AE7" w:rsidRDefault="00AD7EAC" w:rsidP="00AD7EAC"/>
    <w:p w:rsidR="00AD7EAC" w:rsidRPr="00323AE7" w:rsidRDefault="00AD7EAC" w:rsidP="00AD7EAC">
      <w:r w:rsidRPr="00323AE7">
        <w:t xml:space="preserve">Together with the method </w:t>
      </w:r>
      <w:r w:rsidR="00C11B75" w:rsidRPr="00323AE7">
        <w:t>responsible</w:t>
      </w:r>
      <w:r w:rsidRPr="00323AE7">
        <w:t xml:space="preserve"> for the agent</w:t>
      </w:r>
      <w:r w:rsidR="00C11B75" w:rsidRPr="00323AE7">
        <w:t>’</w:t>
      </w:r>
      <w:r w:rsidRPr="00323AE7">
        <w:t xml:space="preserve">s actions, the method defining what kind of values the agent </w:t>
      </w:r>
      <w:proofErr w:type="gramStart"/>
      <w:r w:rsidRPr="00323AE7">
        <w:t>is able to</w:t>
      </w:r>
      <w:proofErr w:type="gramEnd"/>
      <w:r w:rsidRPr="00323AE7">
        <w:t xml:space="preserve"> monitor is probably one of the most important aspects to work on when trying to improve the agent’s learning behaviour.</w:t>
      </w:r>
    </w:p>
    <w:p w:rsidR="00AD7EAC" w:rsidRPr="00323AE7" w:rsidRDefault="008F6E54" w:rsidP="00AD7EAC">
      <w:r>
        <w:rPr>
          <w:noProof/>
        </w:rPr>
        <mc:AlternateContent>
          <mc:Choice Requires="wps">
            <w:drawing>
              <wp:anchor distT="0" distB="0" distL="114300" distR="114300" simplePos="0" relativeHeight="251720704" behindDoc="1" locked="0" layoutInCell="1" allowOverlap="1" wp14:anchorId="1B98986D" wp14:editId="481C59F3">
                <wp:simplePos x="0" y="0"/>
                <wp:positionH relativeFrom="column">
                  <wp:posOffset>0</wp:posOffset>
                </wp:positionH>
                <wp:positionV relativeFrom="paragraph">
                  <wp:posOffset>1304290</wp:posOffset>
                </wp:positionV>
                <wp:extent cx="6011545" cy="635"/>
                <wp:effectExtent l="0" t="0" r="0" b="0"/>
                <wp:wrapTight wrapText="bothSides">
                  <wp:wrapPolygon edited="0">
                    <wp:start x="0" y="0"/>
                    <wp:lineTo x="0" y="21600"/>
                    <wp:lineTo x="21600" y="21600"/>
                    <wp:lineTo x="21600" y="0"/>
                  </wp:wrapPolygon>
                </wp:wrapTight>
                <wp:docPr id="52" name="Text Box 52"/>
                <wp:cNvGraphicFramePr/>
                <a:graphic xmlns:a="http://schemas.openxmlformats.org/drawingml/2006/main">
                  <a:graphicData uri="http://schemas.microsoft.com/office/word/2010/wordprocessingShape">
                    <wps:wsp>
                      <wps:cNvSpPr txBox="1"/>
                      <wps:spPr>
                        <a:xfrm>
                          <a:off x="0" y="0"/>
                          <a:ext cx="6011545" cy="635"/>
                        </a:xfrm>
                        <a:prstGeom prst="rect">
                          <a:avLst/>
                        </a:prstGeom>
                        <a:solidFill>
                          <a:prstClr val="white"/>
                        </a:solidFill>
                        <a:ln>
                          <a:noFill/>
                        </a:ln>
                      </wps:spPr>
                      <wps:txbx>
                        <w:txbxContent>
                          <w:p w:rsidR="006B3506" w:rsidRPr="000E19E8" w:rsidRDefault="006B3506" w:rsidP="008F6E54">
                            <w:pPr>
                              <w:pStyle w:val="Caption"/>
                              <w:rPr>
                                <w:noProof/>
                                <w:sz w:val="19"/>
                              </w:rPr>
                            </w:pPr>
                            <w:bookmarkStart w:id="54" w:name="_Toc41384752"/>
                            <w:r>
                              <w:t xml:space="preserve">Image </w:t>
                            </w:r>
                            <w:r>
                              <w:fldChar w:fldCharType="begin"/>
                            </w:r>
                            <w:r>
                              <w:instrText xml:space="preserve"> SEQ Image \* ARABIC </w:instrText>
                            </w:r>
                            <w:r>
                              <w:fldChar w:fldCharType="separate"/>
                            </w:r>
                            <w:r>
                              <w:rPr>
                                <w:noProof/>
                              </w:rPr>
                              <w:t>9</w:t>
                            </w:r>
                            <w:r>
                              <w:fldChar w:fldCharType="end"/>
                            </w:r>
                            <w:r>
                              <w:t xml:space="preserve">: </w:t>
                            </w:r>
                            <w:proofErr w:type="spellStart"/>
                            <w:r>
                              <w:t>CollectObservations</w:t>
                            </w:r>
                            <w:bookmarkEnd w:id="5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98986D" id="Text Box 52" o:spid="_x0000_s1032" type="#_x0000_t202" style="position:absolute;margin-left:0;margin-top:102.7pt;width:473.35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cYiLwIAAGYEAAAOAAAAZHJzL2Uyb0RvYy54bWysVMGO2jAQvVfqP1i+lwAtq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" stroked="f">
                <v:textbox style="mso-fit-shape-to-text:t" inset="0,0,0,0">
                  <w:txbxContent>
                    <w:p w:rsidR="006B3506" w:rsidRPr="000E19E8" w:rsidRDefault="006B3506" w:rsidP="008F6E54">
                      <w:pPr>
                        <w:pStyle w:val="Caption"/>
                        <w:rPr>
                          <w:noProof/>
                          <w:sz w:val="19"/>
                        </w:rPr>
                      </w:pPr>
                      <w:bookmarkStart w:id="55" w:name="_Toc41384752"/>
                      <w:r>
                        <w:t xml:space="preserve">Image </w:t>
                      </w:r>
                      <w:r>
                        <w:fldChar w:fldCharType="begin"/>
                      </w:r>
                      <w:r>
                        <w:instrText xml:space="preserve"> SEQ Image \* ARABIC </w:instrText>
                      </w:r>
                      <w:r>
                        <w:fldChar w:fldCharType="separate"/>
                      </w:r>
                      <w:r>
                        <w:rPr>
                          <w:noProof/>
                        </w:rPr>
                        <w:t>9</w:t>
                      </w:r>
                      <w:r>
                        <w:fldChar w:fldCharType="end"/>
                      </w:r>
                      <w:r>
                        <w:t xml:space="preserve">: </w:t>
                      </w:r>
                      <w:proofErr w:type="spellStart"/>
                      <w:r>
                        <w:t>CollectObservations</w:t>
                      </w:r>
                      <w:bookmarkEnd w:id="55"/>
                      <w:proofErr w:type="spellEnd"/>
                    </w:p>
                  </w:txbxContent>
                </v:textbox>
                <w10:wrap type="tight"/>
              </v:shape>
            </w:pict>
          </mc:Fallback>
        </mc:AlternateContent>
      </w:r>
      <w:r w:rsidR="00AD7EAC" w:rsidRPr="00323AE7">
        <w:rPr>
          <w:noProof/>
        </w:rPr>
        <w:drawing>
          <wp:anchor distT="0" distB="0" distL="114300" distR="114300" simplePos="0" relativeHeight="251663360" behindDoc="1" locked="0" layoutInCell="1" allowOverlap="1">
            <wp:simplePos x="0" y="0"/>
            <wp:positionH relativeFrom="margin">
              <wp:align>left</wp:align>
            </wp:positionH>
            <wp:positionV relativeFrom="paragraph">
              <wp:posOffset>245110</wp:posOffset>
            </wp:positionV>
            <wp:extent cx="6011545" cy="1002030"/>
            <wp:effectExtent l="0" t="0" r="8255" b="7620"/>
            <wp:wrapTight wrapText="bothSides">
              <wp:wrapPolygon edited="0">
                <wp:start x="0" y="0"/>
                <wp:lineTo x="0" y="21354"/>
                <wp:lineTo x="21561" y="21354"/>
                <wp:lineTo x="2156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1545" cy="1002030"/>
                    </a:xfrm>
                    <a:prstGeom prst="rect">
                      <a:avLst/>
                    </a:prstGeom>
                    <a:noFill/>
                    <a:ln>
                      <a:noFill/>
                    </a:ln>
                  </pic:spPr>
                </pic:pic>
              </a:graphicData>
            </a:graphic>
          </wp:anchor>
        </w:drawing>
      </w:r>
    </w:p>
    <w:p w:rsidR="00AD7EAC" w:rsidRPr="00323AE7" w:rsidRDefault="00AD7EAC" w:rsidP="00AD7EAC"/>
    <w:p w:rsidR="00160E8B" w:rsidRPr="00323AE7" w:rsidRDefault="00AD7EAC" w:rsidP="00AD7EAC">
      <w:r w:rsidRPr="00323AE7">
        <w:t xml:space="preserve">The </w:t>
      </w:r>
      <w:proofErr w:type="spellStart"/>
      <w:r w:rsidRPr="00323AE7">
        <w:t>CollectObservations</w:t>
      </w:r>
      <w:proofErr w:type="spellEnd"/>
      <w:r w:rsidRPr="00323AE7">
        <w:t xml:space="preserve"> method is called each step and generates a vector of a size depending on the amo</w:t>
      </w:r>
      <w:r w:rsidR="00C11B75" w:rsidRPr="00323AE7">
        <w:t>unt</w:t>
      </w:r>
      <w:r w:rsidRPr="00323AE7">
        <w:t xml:space="preserve"> of values added to it t</w:t>
      </w:r>
      <w:r w:rsidR="00C11B75" w:rsidRPr="00323AE7">
        <w:t>h</w:t>
      </w:r>
      <w:r w:rsidRPr="00323AE7">
        <w:t xml:space="preserve">rough </w:t>
      </w:r>
      <w:proofErr w:type="spellStart"/>
      <w:r w:rsidRPr="00323AE7">
        <w:t>AddVectorOb</w:t>
      </w:r>
      <w:r w:rsidR="00160E8B" w:rsidRPr="00323AE7">
        <w:t>s</w:t>
      </w:r>
      <w:proofErr w:type="spellEnd"/>
      <w:r w:rsidR="00160E8B" w:rsidRPr="00323AE7">
        <w:t xml:space="preserve">. </w:t>
      </w:r>
    </w:p>
    <w:p w:rsidR="00AD7EAC" w:rsidRPr="00323AE7" w:rsidRDefault="00160E8B" w:rsidP="00AD7EAC">
      <w:r w:rsidRPr="00323AE7">
        <w:t xml:space="preserve">As seen above, the vector size generated is four – it is also possible to add more complex values to the vector such as a coordinate, which can be three dimensional as well. If instead of the two single values, the enemy’s local position </w:t>
      </w:r>
      <w:proofErr w:type="gramStart"/>
      <w:r w:rsidRPr="00323AE7">
        <w:t>as a whole would</w:t>
      </w:r>
      <w:proofErr w:type="gramEnd"/>
      <w:r w:rsidRPr="00323AE7">
        <w:t xml:space="preserve"> be added, the z value would be included as well, resulting in a vector of size three without any other observations. If the same was done for the transform’s local position, the observation vector’s size would be six, which for a 2D game would expand the observation space needlessly.</w:t>
      </w:r>
      <w:sdt>
        <w:sdtPr>
          <w:id w:val="-497414191"/>
          <w:citation/>
        </w:sdtPr>
        <w:sdtContent>
          <w:r w:rsidR="00784BA7">
            <w:fldChar w:fldCharType="begin"/>
          </w:r>
          <w:r w:rsidR="00784BA7">
            <w:instrText xml:space="preserve"> CITATION Des20 \l 2057 </w:instrText>
          </w:r>
          <w:r w:rsidR="00784BA7">
            <w:fldChar w:fldCharType="separate"/>
          </w:r>
          <w:r w:rsidR="003C0AC6">
            <w:rPr>
              <w:noProof/>
            </w:rPr>
            <w:t xml:space="preserve"> </w:t>
          </w:r>
          <w:r w:rsidR="003C0AC6" w:rsidRPr="003C0AC6">
            <w:rPr>
              <w:noProof/>
            </w:rPr>
            <w:t>[14]</w:t>
          </w:r>
          <w:r w:rsidR="00784BA7">
            <w:fldChar w:fldCharType="end"/>
          </w:r>
        </w:sdtContent>
      </w:sdt>
    </w:p>
    <w:p w:rsidR="00160E8B" w:rsidRPr="00323AE7" w:rsidRDefault="00160E8B" w:rsidP="00AD7EAC"/>
    <w:p w:rsidR="00A2653E" w:rsidRPr="00323AE7" w:rsidRDefault="00160E8B" w:rsidP="00160E8B">
      <w:r w:rsidRPr="00323AE7">
        <w:t xml:space="preserve">The transform corresponds to the </w:t>
      </w:r>
      <w:proofErr w:type="spellStart"/>
      <w:r w:rsidRPr="00323AE7">
        <w:t>GameObject</w:t>
      </w:r>
      <w:proofErr w:type="spellEnd"/>
      <w:r w:rsidRPr="00323AE7">
        <w:t xml:space="preserve"> the script is attached to, meaning it</w:t>
      </w:r>
      <w:r w:rsidR="00C11B75" w:rsidRPr="00323AE7">
        <w:t>’</w:t>
      </w:r>
      <w:r w:rsidRPr="00323AE7">
        <w:t>s the agent</w:t>
      </w:r>
      <w:r w:rsidR="00C11B75" w:rsidRPr="00323AE7">
        <w:t>’</w:t>
      </w:r>
      <w:r w:rsidRPr="00323AE7">
        <w:t xml:space="preserve">s own local position. The </w:t>
      </w:r>
      <w:proofErr w:type="spellStart"/>
      <w:r w:rsidRPr="00323AE7">
        <w:t>LocalPosition</w:t>
      </w:r>
      <w:proofErr w:type="spellEnd"/>
      <w:r w:rsidRPr="00323AE7">
        <w:t xml:space="preserve"> differs from the global position by the difference in origin, which with the local position is the one of its paren</w:t>
      </w:r>
      <w:r w:rsidR="007F0D6E">
        <w:t>t-</w:t>
      </w:r>
      <w:r w:rsidR="00C11B75" w:rsidRPr="00323AE7">
        <w:t>object</w:t>
      </w:r>
      <w:r w:rsidRPr="00323AE7">
        <w:t>. In the case of the agents, this is the arena prefab instance, allowing for easy distinguishing between</w:t>
      </w:r>
      <w:r w:rsidR="00A2653E" w:rsidRPr="00323AE7">
        <w:t xml:space="preserve"> the various agents regarding which arena they belong to, whom they interact with and where they should respawn.</w:t>
      </w:r>
      <w:sdt>
        <w:sdtPr>
          <w:id w:val="-796460254"/>
          <w:citation/>
        </w:sdtPr>
        <w:sdtContent>
          <w:r w:rsidR="00784BA7">
            <w:fldChar w:fldCharType="begin"/>
          </w:r>
          <w:r w:rsidR="00784BA7">
            <w:instrText xml:space="preserve"> CITATION Uni201 \l 2057 </w:instrText>
          </w:r>
          <w:r w:rsidR="00784BA7">
            <w:fldChar w:fldCharType="separate"/>
          </w:r>
          <w:r w:rsidR="003C0AC6">
            <w:rPr>
              <w:noProof/>
            </w:rPr>
            <w:t xml:space="preserve"> </w:t>
          </w:r>
          <w:r w:rsidR="003C0AC6" w:rsidRPr="003C0AC6">
            <w:rPr>
              <w:noProof/>
            </w:rPr>
            <w:t>[15]</w:t>
          </w:r>
          <w:r w:rsidR="00784BA7">
            <w:fldChar w:fldCharType="end"/>
          </w:r>
        </w:sdtContent>
      </w:sdt>
    </w:p>
    <w:p w:rsidR="00A2653E" w:rsidRPr="00323AE7" w:rsidRDefault="00A2653E" w:rsidP="00A2653E">
      <w:r w:rsidRPr="00323AE7">
        <w:br w:type="page"/>
      </w:r>
    </w:p>
    <w:p w:rsidR="00A2653E" w:rsidRPr="00323AE7" w:rsidRDefault="00A2653E" w:rsidP="00A2653E">
      <w:pPr>
        <w:pStyle w:val="Heading4"/>
      </w:pPr>
      <w:r w:rsidRPr="00323AE7">
        <w:lastRenderedPageBreak/>
        <w:t>Agent Actions</w:t>
      </w:r>
    </w:p>
    <w:p w:rsidR="00AD7EAC" w:rsidRPr="00323AE7" w:rsidRDefault="00AD7EAC" w:rsidP="00AD7EAC"/>
    <w:p w:rsidR="00A2653E" w:rsidRPr="00323AE7" w:rsidRDefault="00A2653E" w:rsidP="00AD7EAC">
      <w:proofErr w:type="spellStart"/>
      <w:r w:rsidRPr="00323AE7">
        <w:t>AgentAction</w:t>
      </w:r>
      <w:proofErr w:type="spellEnd"/>
      <w:r w:rsidRPr="00323AE7">
        <w:t xml:space="preserve"> is a bit more complicated than </w:t>
      </w:r>
      <w:proofErr w:type="spellStart"/>
      <w:r w:rsidRPr="00323AE7">
        <w:t>CollectObservations</w:t>
      </w:r>
      <w:proofErr w:type="spellEnd"/>
      <w:r w:rsidRPr="00323AE7">
        <w:t xml:space="preserve">, but it basically revolves around the float array </w:t>
      </w:r>
      <w:proofErr w:type="spellStart"/>
      <w:r w:rsidRPr="00323AE7">
        <w:t>vectorAction</w:t>
      </w:r>
      <w:proofErr w:type="spellEnd"/>
      <w:r w:rsidRPr="00323AE7">
        <w:t xml:space="preserve">, which will be of the size defined in the </w:t>
      </w:r>
      <w:proofErr w:type="spellStart"/>
      <w:r w:rsidRPr="00323AE7">
        <w:t>BehaviourParameters</w:t>
      </w:r>
      <w:proofErr w:type="spellEnd"/>
      <w:r w:rsidRPr="00323AE7">
        <w:t xml:space="preserve"> as seen earlier.</w:t>
      </w:r>
    </w:p>
    <w:p w:rsidR="00A2653E" w:rsidRPr="00323AE7" w:rsidRDefault="00A2653E" w:rsidP="00AD7EAC">
      <w:r w:rsidRPr="00323AE7">
        <w:t>Like already mentioned, the algorithm returns a float value between -1 and 1 for each position in the action vector on each decision step, which unless configured otherwise, is each step.</w:t>
      </w:r>
    </w:p>
    <w:p w:rsidR="00A2653E" w:rsidRPr="00323AE7" w:rsidRDefault="00A2653E" w:rsidP="00AD7EAC"/>
    <w:p w:rsidR="00A2653E" w:rsidRDefault="00A2653E" w:rsidP="00AD7EAC">
      <w:r w:rsidRPr="00323AE7">
        <w:t>From that point on, it is the game developers job to make use of the algorithms output, by defining ways to translate the values into actions happening in the game environment, which then usually alter the observation vector the algorithm receives on the next step – trough a change of the agent’s position for example.</w:t>
      </w:r>
      <w:r w:rsidR="00784BA7">
        <w:t xml:space="preserve"> </w:t>
      </w:r>
      <w:sdt>
        <w:sdtPr>
          <w:id w:val="-744885736"/>
          <w:citation/>
        </w:sdtPr>
        <w:sdtContent>
          <w:r w:rsidR="006A32CC">
            <w:fldChar w:fldCharType="begin"/>
          </w:r>
          <w:r w:rsidR="006A32CC">
            <w:instrText xml:space="preserve"> CITATION Des20 \l 2057 </w:instrText>
          </w:r>
          <w:r w:rsidR="006A32CC">
            <w:fldChar w:fldCharType="separate"/>
          </w:r>
          <w:r w:rsidR="003C0AC6" w:rsidRPr="003C0AC6">
            <w:rPr>
              <w:noProof/>
            </w:rPr>
            <w:t>[14]</w:t>
          </w:r>
          <w:r w:rsidR="006A32CC">
            <w:fldChar w:fldCharType="end"/>
          </w:r>
        </w:sdtContent>
      </w:sdt>
    </w:p>
    <w:p w:rsidR="00784BA7" w:rsidRDefault="008F6E54" w:rsidP="00AD7EAC">
      <w:r>
        <w:rPr>
          <w:noProof/>
        </w:rPr>
        <mc:AlternateContent>
          <mc:Choice Requires="wps">
            <w:drawing>
              <wp:anchor distT="0" distB="0" distL="114300" distR="114300" simplePos="0" relativeHeight="251722752" behindDoc="1" locked="0" layoutInCell="1" allowOverlap="1" wp14:anchorId="2EDC3B40" wp14:editId="51D9BFCB">
                <wp:simplePos x="0" y="0"/>
                <wp:positionH relativeFrom="column">
                  <wp:posOffset>0</wp:posOffset>
                </wp:positionH>
                <wp:positionV relativeFrom="paragraph">
                  <wp:posOffset>3389630</wp:posOffset>
                </wp:positionV>
                <wp:extent cx="5699760" cy="635"/>
                <wp:effectExtent l="0" t="0" r="0" b="0"/>
                <wp:wrapTight wrapText="bothSides">
                  <wp:wrapPolygon edited="0">
                    <wp:start x="0" y="0"/>
                    <wp:lineTo x="0" y="21600"/>
                    <wp:lineTo x="21600" y="21600"/>
                    <wp:lineTo x="21600" y="0"/>
                  </wp:wrapPolygon>
                </wp:wrapTight>
                <wp:docPr id="53" name="Text Box 53"/>
                <wp:cNvGraphicFramePr/>
                <a:graphic xmlns:a="http://schemas.openxmlformats.org/drawingml/2006/main">
                  <a:graphicData uri="http://schemas.microsoft.com/office/word/2010/wordprocessingShape">
                    <wps:wsp>
                      <wps:cNvSpPr txBox="1"/>
                      <wps:spPr>
                        <a:xfrm>
                          <a:off x="0" y="0"/>
                          <a:ext cx="5699760" cy="635"/>
                        </a:xfrm>
                        <a:prstGeom prst="rect">
                          <a:avLst/>
                        </a:prstGeom>
                        <a:solidFill>
                          <a:prstClr val="white"/>
                        </a:solidFill>
                        <a:ln>
                          <a:noFill/>
                        </a:ln>
                      </wps:spPr>
                      <wps:txbx>
                        <w:txbxContent>
                          <w:p w:rsidR="006B3506" w:rsidRPr="00FA33CD" w:rsidRDefault="006B3506" w:rsidP="008F6E54">
                            <w:pPr>
                              <w:pStyle w:val="Caption"/>
                              <w:rPr>
                                <w:noProof/>
                                <w:sz w:val="19"/>
                              </w:rPr>
                            </w:pPr>
                            <w:bookmarkStart w:id="56" w:name="_Toc41384753"/>
                            <w:r>
                              <w:t xml:space="preserve">Image </w:t>
                            </w:r>
                            <w:r>
                              <w:fldChar w:fldCharType="begin"/>
                            </w:r>
                            <w:r>
                              <w:instrText xml:space="preserve"> SEQ Image \* ARABIC </w:instrText>
                            </w:r>
                            <w:r>
                              <w:fldChar w:fldCharType="separate"/>
                            </w:r>
                            <w:r>
                              <w:rPr>
                                <w:noProof/>
                              </w:rPr>
                              <w:t>10</w:t>
                            </w:r>
                            <w:r>
                              <w:fldChar w:fldCharType="end"/>
                            </w:r>
                            <w:r>
                              <w:t xml:space="preserve">: </w:t>
                            </w:r>
                            <w:proofErr w:type="spellStart"/>
                            <w:r>
                              <w:t>AgentAction</w:t>
                            </w:r>
                            <w:proofErr w:type="spellEnd"/>
                            <w:r>
                              <w:t xml:space="preserve"> example of the </w:t>
                            </w:r>
                            <w:proofErr w:type="spellStart"/>
                            <w:r>
                              <w:t>WarriorAgent</w:t>
                            </w:r>
                            <w:bookmarkEnd w:id="5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DC3B40" id="Text Box 53" o:spid="_x0000_s1033" type="#_x0000_t202" style="position:absolute;margin-left:0;margin-top:266.9pt;width:448.8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" stroked="f">
                <v:textbox style="mso-fit-shape-to-text:t" inset="0,0,0,0">
                  <w:txbxContent>
                    <w:p w:rsidR="006B3506" w:rsidRPr="00FA33CD" w:rsidRDefault="006B3506" w:rsidP="008F6E54">
                      <w:pPr>
                        <w:pStyle w:val="Caption"/>
                        <w:rPr>
                          <w:noProof/>
                          <w:sz w:val="19"/>
                        </w:rPr>
                      </w:pPr>
                      <w:bookmarkStart w:id="57" w:name="_Toc41384753"/>
                      <w:r>
                        <w:t xml:space="preserve">Image </w:t>
                      </w:r>
                      <w:r>
                        <w:fldChar w:fldCharType="begin"/>
                      </w:r>
                      <w:r>
                        <w:instrText xml:space="preserve"> SEQ Image \* ARABIC </w:instrText>
                      </w:r>
                      <w:r>
                        <w:fldChar w:fldCharType="separate"/>
                      </w:r>
                      <w:r>
                        <w:rPr>
                          <w:noProof/>
                        </w:rPr>
                        <w:t>10</w:t>
                      </w:r>
                      <w:r>
                        <w:fldChar w:fldCharType="end"/>
                      </w:r>
                      <w:r>
                        <w:t xml:space="preserve">: </w:t>
                      </w:r>
                      <w:proofErr w:type="spellStart"/>
                      <w:r>
                        <w:t>AgentAction</w:t>
                      </w:r>
                      <w:proofErr w:type="spellEnd"/>
                      <w:r>
                        <w:t xml:space="preserve"> example of the </w:t>
                      </w:r>
                      <w:proofErr w:type="spellStart"/>
                      <w:r>
                        <w:t>WarriorAgent</w:t>
                      </w:r>
                      <w:bookmarkEnd w:id="57"/>
                      <w:proofErr w:type="spellEnd"/>
                    </w:p>
                  </w:txbxContent>
                </v:textbox>
                <w10:wrap type="tight"/>
              </v:shape>
            </w:pict>
          </mc:Fallback>
        </mc:AlternateContent>
      </w:r>
      <w:r w:rsidR="00784BA7" w:rsidRPr="00323AE7">
        <w:rPr>
          <w:noProof/>
        </w:rPr>
        <w:drawing>
          <wp:anchor distT="0" distB="0" distL="114300" distR="114300" simplePos="0" relativeHeight="251664384" behindDoc="1" locked="0" layoutInCell="1" allowOverlap="1">
            <wp:simplePos x="0" y="0"/>
            <wp:positionH relativeFrom="margin">
              <wp:align>left</wp:align>
            </wp:positionH>
            <wp:positionV relativeFrom="paragraph">
              <wp:posOffset>189230</wp:posOffset>
            </wp:positionV>
            <wp:extent cx="5699760" cy="3143250"/>
            <wp:effectExtent l="0" t="0" r="0" b="0"/>
            <wp:wrapTight wrapText="bothSides">
              <wp:wrapPolygon edited="0">
                <wp:start x="0" y="0"/>
                <wp:lineTo x="0" y="21469"/>
                <wp:lineTo x="21513" y="21469"/>
                <wp:lineTo x="2151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9760" cy="3143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2653E" w:rsidRDefault="00784BA7" w:rsidP="00AD7EAC">
      <w:r>
        <w:t>T</w:t>
      </w:r>
      <w:r w:rsidR="00A2653E" w:rsidRPr="00323AE7">
        <w:t xml:space="preserve">he </w:t>
      </w:r>
      <w:proofErr w:type="spellStart"/>
      <w:r w:rsidR="00A2653E" w:rsidRPr="00323AE7">
        <w:t>AgentAction</w:t>
      </w:r>
      <w:proofErr w:type="spellEnd"/>
      <w:r w:rsidR="00A2653E" w:rsidRPr="00323AE7">
        <w:t xml:space="preserve"> taken from the </w:t>
      </w:r>
      <w:proofErr w:type="spellStart"/>
      <w:r w:rsidR="00A2653E" w:rsidRPr="00323AE7">
        <w:t>WarriorAgent</w:t>
      </w:r>
      <w:proofErr w:type="spellEnd"/>
      <w:r w:rsidR="00A2653E" w:rsidRPr="00323AE7">
        <w:t xml:space="preserve"> script seen in the above picture receives an actio</w:t>
      </w:r>
      <w:r w:rsidR="00CD3603" w:rsidRPr="00323AE7">
        <w:t>n vector of size four, where the first two values are translated into the character’s movement, by defining the current step</w:t>
      </w:r>
      <w:r w:rsidR="006C43EE">
        <w:t>’s</w:t>
      </w:r>
      <w:r w:rsidR="00CD3603" w:rsidRPr="00323AE7">
        <w:t xml:space="preserve"> movement direction, which can be understood as a vector containing an x and y direction: Positive x: walk right, negative x: walk left, positive y: walk up, negative y: walk down.</w:t>
      </w:r>
    </w:p>
    <w:p w:rsidR="006C43EE" w:rsidRPr="00323AE7" w:rsidRDefault="006C43EE" w:rsidP="00AD7EAC"/>
    <w:p w:rsidR="00CD3603" w:rsidRPr="00323AE7" w:rsidRDefault="00CD3603" w:rsidP="00AD7EAC">
      <w:r w:rsidRPr="00323AE7">
        <w:t>The values are normalized to ensure that the agent always runs at the same speed, independent of the vector action</w:t>
      </w:r>
      <w:r w:rsidR="006C43EE">
        <w:t xml:space="preserve"> value</w:t>
      </w:r>
      <w:r w:rsidRPr="00323AE7">
        <w:t xml:space="preserve">’s </w:t>
      </w:r>
      <w:r w:rsidR="00C11B75" w:rsidRPr="00323AE7">
        <w:t>strength</w:t>
      </w:r>
      <w:r w:rsidRPr="00323AE7">
        <w:t>. This means that the output value in the action vector for positions zero and one only distinguish between three situations: negative movement, no movement and positive movement – while this does not reduce the amount of possible outputs, it splits them into three categories, meaning that, seeing the chance for negative and positive movement are both close to 50 percent, the set of possible actions may be split into a good</w:t>
      </w:r>
      <w:r w:rsidR="00BB2643" w:rsidRPr="00323AE7">
        <w:t xml:space="preserve"> (beneficiary)</w:t>
      </w:r>
      <w:r w:rsidRPr="00323AE7">
        <w:t xml:space="preserve"> and a bad action on each step. This in turn means that </w:t>
      </w:r>
      <w:r w:rsidR="00C11B75" w:rsidRPr="00323AE7">
        <w:t>t</w:t>
      </w:r>
      <w:r w:rsidRPr="00323AE7">
        <w:t>he agent is way more likely to find a</w:t>
      </w:r>
      <w:r w:rsidR="00BB2643" w:rsidRPr="00323AE7">
        <w:t xml:space="preserve"> beneficiary action compared to a value, where each state from -1 to 1 means something entirely different, such as a coordinate output</w:t>
      </w:r>
      <w:r w:rsidR="006C43EE">
        <w:t xml:space="preserve"> required for targeting</w:t>
      </w:r>
      <w:r w:rsidR="00BB2643" w:rsidRPr="00323AE7">
        <w:t>.</w:t>
      </w:r>
      <w:r w:rsidRPr="00323AE7">
        <w:t xml:space="preserve"> </w:t>
      </w:r>
    </w:p>
    <w:p w:rsidR="00BB2643" w:rsidRPr="00323AE7" w:rsidRDefault="00BB2643" w:rsidP="00AD7EAC"/>
    <w:p w:rsidR="00BB2643" w:rsidRPr="00323AE7" w:rsidRDefault="00BB2643" w:rsidP="00AD7EAC">
      <w:r w:rsidRPr="00323AE7">
        <w:t>The remaining two action vector values are mapped to a trigger-</w:t>
      </w:r>
      <w:r w:rsidR="007006BE">
        <w:t>B</w:t>
      </w:r>
      <w:r w:rsidR="00C11B75" w:rsidRPr="00323AE7">
        <w:t>oolean</w:t>
      </w:r>
      <w:r w:rsidRPr="00323AE7">
        <w:t xml:space="preserve">. If the algorithm decides one of these </w:t>
      </w:r>
      <w:r w:rsidR="007006BE">
        <w:t xml:space="preserve">float </w:t>
      </w:r>
      <w:r w:rsidRPr="00323AE7">
        <w:t xml:space="preserve">values to be equal or above 0.5, the </w:t>
      </w:r>
      <w:r w:rsidR="00C11B75" w:rsidRPr="00323AE7">
        <w:t>Boolean</w:t>
      </w:r>
      <w:r w:rsidRPr="00323AE7">
        <w:t xml:space="preserve"> is set to true, in which case a skill is used.</w:t>
      </w:r>
    </w:p>
    <w:p w:rsidR="00467F01" w:rsidRDefault="00467F01">
      <w:pPr>
        <w:spacing w:line="240" w:lineRule="auto"/>
      </w:pPr>
      <w:r>
        <w:br w:type="page"/>
      </w:r>
    </w:p>
    <w:p w:rsidR="00BB2643" w:rsidRPr="00323AE7" w:rsidRDefault="00BB2643" w:rsidP="00AD7EAC">
      <w:r w:rsidRPr="00323AE7">
        <w:lastRenderedPageBreak/>
        <w:t xml:space="preserve">It </w:t>
      </w:r>
      <w:r w:rsidR="006E3318" w:rsidRPr="00323AE7">
        <w:t>is</w:t>
      </w:r>
      <w:r w:rsidRPr="00323AE7">
        <w:t xml:space="preserve"> possible to generate way more complex constructs than displayed in the agent script above. </w:t>
      </w:r>
    </w:p>
    <w:p w:rsidR="00BB2643" w:rsidRPr="00323AE7" w:rsidRDefault="00BB2643" w:rsidP="00AD7EAC">
      <w:r w:rsidRPr="00323AE7">
        <w:t>The charge attack, for example, is aimed at an enemy – it would however be possible to aim it at a target coordinate instead, meaning that two more action vector values would be required to define the coordinate’s x and y position. Like mentioned, this would give the agent more freedom, but also a larger set of actions, which in turn leads to a more complex and longer training.</w:t>
      </w:r>
    </w:p>
    <w:p w:rsidR="00BB2643" w:rsidRPr="00323AE7" w:rsidRDefault="00BB2643" w:rsidP="00AD7EAC">
      <w:r w:rsidRPr="00323AE7">
        <w:t>With limited computing power, however, it is crucial to keep the actions as straight-forward as possible and make the action vector only as big as really required.</w:t>
      </w:r>
    </w:p>
    <w:p w:rsidR="00497AF9" w:rsidRPr="00323AE7" w:rsidRDefault="00497AF9">
      <w:pPr>
        <w:spacing w:line="240" w:lineRule="auto"/>
      </w:pPr>
      <w:r w:rsidRPr="00323AE7">
        <w:t xml:space="preserve">The </w:t>
      </w:r>
      <w:proofErr w:type="spellStart"/>
      <w:r w:rsidRPr="00323AE7">
        <w:t>boolean</w:t>
      </w:r>
      <w:proofErr w:type="spellEnd"/>
      <w:r w:rsidRPr="00323AE7">
        <w:t xml:space="preserve"> toggle comes in handy in various situations – the piece of code below lets the healer </w:t>
      </w:r>
      <w:r w:rsidR="006E3318" w:rsidRPr="00323AE7">
        <w:t xml:space="preserve">agent </w:t>
      </w:r>
      <w:r w:rsidRPr="00323AE7">
        <w:t>change between targeting its next ability at an ally or at an enemy.</w:t>
      </w:r>
    </w:p>
    <w:p w:rsidR="00497AF9" w:rsidRPr="00323AE7" w:rsidRDefault="00497AF9">
      <w:pPr>
        <w:spacing w:line="240" w:lineRule="auto"/>
      </w:pPr>
    </w:p>
    <w:p w:rsidR="00497AF9" w:rsidRPr="00323AE7" w:rsidRDefault="005E705C">
      <w:pPr>
        <w:spacing w:line="240" w:lineRule="auto"/>
      </w:pPr>
      <w:r>
        <w:rPr>
          <w:noProof/>
        </w:rPr>
        <mc:AlternateContent>
          <mc:Choice Requires="wps">
            <w:drawing>
              <wp:anchor distT="0" distB="0" distL="114300" distR="114300" simplePos="0" relativeHeight="251724800" behindDoc="1" locked="0" layoutInCell="1" allowOverlap="1" wp14:anchorId="6294ADED" wp14:editId="7CE14A57">
                <wp:simplePos x="0" y="0"/>
                <wp:positionH relativeFrom="column">
                  <wp:posOffset>28575</wp:posOffset>
                </wp:positionH>
                <wp:positionV relativeFrom="paragraph">
                  <wp:posOffset>975995</wp:posOffset>
                </wp:positionV>
                <wp:extent cx="3438525" cy="635"/>
                <wp:effectExtent l="0" t="0" r="0" b="0"/>
                <wp:wrapTight wrapText="bothSides">
                  <wp:wrapPolygon edited="0">
                    <wp:start x="0" y="0"/>
                    <wp:lineTo x="0" y="21600"/>
                    <wp:lineTo x="21600" y="21600"/>
                    <wp:lineTo x="21600" y="0"/>
                  </wp:wrapPolygon>
                </wp:wrapTight>
                <wp:docPr id="54" name="Text Box 54"/>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wps:spPr>
                      <wps:txbx>
                        <w:txbxContent>
                          <w:p w:rsidR="006B3506" w:rsidRPr="00942AC0" w:rsidRDefault="006B3506" w:rsidP="005E705C">
                            <w:pPr>
                              <w:pStyle w:val="Caption"/>
                              <w:rPr>
                                <w:noProof/>
                                <w:sz w:val="19"/>
                              </w:rPr>
                            </w:pPr>
                            <w:bookmarkStart w:id="58" w:name="_Toc41384754"/>
                            <w:r>
                              <w:t xml:space="preserve">Image </w:t>
                            </w:r>
                            <w:r>
                              <w:fldChar w:fldCharType="begin"/>
                            </w:r>
                            <w:r>
                              <w:instrText xml:space="preserve"> SEQ Image \* ARABIC </w:instrText>
                            </w:r>
                            <w:r>
                              <w:fldChar w:fldCharType="separate"/>
                            </w:r>
                            <w:r>
                              <w:rPr>
                                <w:noProof/>
                              </w:rPr>
                              <w:t>11</w:t>
                            </w:r>
                            <w:r>
                              <w:fldChar w:fldCharType="end"/>
                            </w:r>
                            <w:r>
                              <w:t>: Boolean Trigger showing the healer's targeting mechanism</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4ADED" id="Text Box 54" o:spid="_x0000_s1034" type="#_x0000_t202" style="position:absolute;margin-left:2.25pt;margin-top:76.85pt;width:270.75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" stroked="f">
                <v:textbox style="mso-fit-shape-to-text:t" inset="0,0,0,0">
                  <w:txbxContent>
                    <w:p w:rsidR="006B3506" w:rsidRPr="00942AC0" w:rsidRDefault="006B3506" w:rsidP="005E705C">
                      <w:pPr>
                        <w:pStyle w:val="Caption"/>
                        <w:rPr>
                          <w:noProof/>
                          <w:sz w:val="19"/>
                        </w:rPr>
                      </w:pPr>
                      <w:bookmarkStart w:id="59" w:name="_Toc41384754"/>
                      <w:r>
                        <w:t xml:space="preserve">Image </w:t>
                      </w:r>
                      <w:r>
                        <w:fldChar w:fldCharType="begin"/>
                      </w:r>
                      <w:r>
                        <w:instrText xml:space="preserve"> SEQ Image \* ARABIC </w:instrText>
                      </w:r>
                      <w:r>
                        <w:fldChar w:fldCharType="separate"/>
                      </w:r>
                      <w:r>
                        <w:rPr>
                          <w:noProof/>
                        </w:rPr>
                        <w:t>11</w:t>
                      </w:r>
                      <w:r>
                        <w:fldChar w:fldCharType="end"/>
                      </w:r>
                      <w:r>
                        <w:t>: Boolean Trigger showing the healer's targeting mechanism</w:t>
                      </w:r>
                      <w:bookmarkEnd w:id="59"/>
                    </w:p>
                  </w:txbxContent>
                </v:textbox>
                <w10:wrap type="tight"/>
              </v:shape>
            </w:pict>
          </mc:Fallback>
        </mc:AlternateContent>
      </w:r>
      <w:r w:rsidR="00497AF9" w:rsidRPr="00323AE7">
        <w:rPr>
          <w:noProof/>
        </w:rPr>
        <w:drawing>
          <wp:anchor distT="0" distB="0" distL="114300" distR="114300" simplePos="0" relativeHeight="251665408" behindDoc="1" locked="0" layoutInCell="1" allowOverlap="1">
            <wp:simplePos x="0" y="0"/>
            <wp:positionH relativeFrom="margin">
              <wp:posOffset>28575</wp:posOffset>
            </wp:positionH>
            <wp:positionV relativeFrom="paragraph">
              <wp:posOffset>7620</wp:posOffset>
            </wp:positionV>
            <wp:extent cx="3438525" cy="911225"/>
            <wp:effectExtent l="0" t="0" r="9525" b="3175"/>
            <wp:wrapTight wrapText="bothSides">
              <wp:wrapPolygon edited="0">
                <wp:start x="0" y="0"/>
                <wp:lineTo x="0" y="21224"/>
                <wp:lineTo x="21540" y="21224"/>
                <wp:lineTo x="2154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8525" cy="91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97AF9" w:rsidRPr="00323AE7" w:rsidRDefault="00497AF9">
      <w:pPr>
        <w:spacing w:line="240" w:lineRule="auto"/>
      </w:pPr>
    </w:p>
    <w:p w:rsidR="00497AF9" w:rsidRPr="00323AE7" w:rsidRDefault="00497AF9">
      <w:pPr>
        <w:spacing w:line="240" w:lineRule="auto"/>
      </w:pPr>
    </w:p>
    <w:p w:rsidR="00BB2643" w:rsidRPr="00323AE7" w:rsidRDefault="00BB2643" w:rsidP="00AD7EAC"/>
    <w:p w:rsidR="00497AF9" w:rsidRPr="00323AE7" w:rsidRDefault="00497AF9" w:rsidP="00AD7EAC"/>
    <w:p w:rsidR="00497AF9" w:rsidRPr="00323AE7" w:rsidRDefault="00497AF9" w:rsidP="00AD7EAC"/>
    <w:p w:rsidR="00497AF9" w:rsidRDefault="00497AF9" w:rsidP="00AD7EAC"/>
    <w:p w:rsidR="009C2006" w:rsidRDefault="009C2006" w:rsidP="00AD7EAC"/>
    <w:p w:rsidR="009C2006" w:rsidRDefault="009C2006" w:rsidP="00AD7EAC"/>
    <w:p w:rsidR="009C2006" w:rsidRPr="00323AE7" w:rsidRDefault="009C2006" w:rsidP="00AD7EAC"/>
    <w:p w:rsidR="00497AF9" w:rsidRPr="00323AE7" w:rsidRDefault="00497AF9" w:rsidP="00AD7EAC">
      <w:r w:rsidRPr="00323AE7">
        <w:t>The Magician’s Agent script contains a variety of ways to shoot a firebolt:</w:t>
      </w:r>
    </w:p>
    <w:p w:rsidR="00497AF9" w:rsidRPr="00323AE7" w:rsidRDefault="005E705C" w:rsidP="00AD7EAC">
      <w:r>
        <w:rPr>
          <w:noProof/>
        </w:rPr>
        <mc:AlternateContent>
          <mc:Choice Requires="wps">
            <w:drawing>
              <wp:anchor distT="0" distB="0" distL="114300" distR="114300" simplePos="0" relativeHeight="251726848" behindDoc="1" locked="0" layoutInCell="1" allowOverlap="1" wp14:anchorId="7F360283" wp14:editId="560B5B6B">
                <wp:simplePos x="0" y="0"/>
                <wp:positionH relativeFrom="column">
                  <wp:posOffset>0</wp:posOffset>
                </wp:positionH>
                <wp:positionV relativeFrom="paragraph">
                  <wp:posOffset>1497965</wp:posOffset>
                </wp:positionV>
                <wp:extent cx="6011545" cy="635"/>
                <wp:effectExtent l="0" t="0" r="0" b="0"/>
                <wp:wrapTight wrapText="bothSides">
                  <wp:wrapPolygon edited="0">
                    <wp:start x="0" y="0"/>
                    <wp:lineTo x="0" y="21600"/>
                    <wp:lineTo x="21600" y="21600"/>
                    <wp:lineTo x="21600" y="0"/>
                  </wp:wrapPolygon>
                </wp:wrapTight>
                <wp:docPr id="67" name="Text Box 67"/>
                <wp:cNvGraphicFramePr/>
                <a:graphic xmlns:a="http://schemas.openxmlformats.org/drawingml/2006/main">
                  <a:graphicData uri="http://schemas.microsoft.com/office/word/2010/wordprocessingShape">
                    <wps:wsp>
                      <wps:cNvSpPr txBox="1"/>
                      <wps:spPr>
                        <a:xfrm>
                          <a:off x="0" y="0"/>
                          <a:ext cx="6011545" cy="635"/>
                        </a:xfrm>
                        <a:prstGeom prst="rect">
                          <a:avLst/>
                        </a:prstGeom>
                        <a:solidFill>
                          <a:prstClr val="white"/>
                        </a:solidFill>
                        <a:ln>
                          <a:noFill/>
                        </a:ln>
                      </wps:spPr>
                      <wps:txbx>
                        <w:txbxContent>
                          <w:p w:rsidR="006B3506" w:rsidRPr="00927D55" w:rsidRDefault="006B3506" w:rsidP="005E705C">
                            <w:pPr>
                              <w:pStyle w:val="Caption"/>
                              <w:rPr>
                                <w:noProof/>
                                <w:sz w:val="19"/>
                              </w:rPr>
                            </w:pPr>
                            <w:bookmarkStart w:id="60" w:name="_Toc41384755"/>
                            <w:r>
                              <w:t xml:space="preserve">Image </w:t>
                            </w:r>
                            <w:r>
                              <w:fldChar w:fldCharType="begin"/>
                            </w:r>
                            <w:r>
                              <w:instrText xml:space="preserve"> SEQ Image \* ARABIC </w:instrText>
                            </w:r>
                            <w:r>
                              <w:fldChar w:fldCharType="separate"/>
                            </w:r>
                            <w:r>
                              <w:rPr>
                                <w:noProof/>
                              </w:rPr>
                              <w:t>12</w:t>
                            </w:r>
                            <w:r>
                              <w:fldChar w:fldCharType="end"/>
                            </w:r>
                            <w:r>
                              <w:t xml:space="preserve">: Ways to shoot a </w:t>
                            </w:r>
                            <w:proofErr w:type="spellStart"/>
                            <w:r>
                              <w:t>FireBolt</w:t>
                            </w:r>
                            <w:bookmarkEnd w:id="6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360283" id="Text Box 67" o:spid="_x0000_s1035" type="#_x0000_t202" style="position:absolute;margin-left:0;margin-top:117.95pt;width:473.3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" stroked="f">
                <v:textbox style="mso-fit-shape-to-text:t" inset="0,0,0,0">
                  <w:txbxContent>
                    <w:p w:rsidR="006B3506" w:rsidRPr="00927D55" w:rsidRDefault="006B3506" w:rsidP="005E705C">
                      <w:pPr>
                        <w:pStyle w:val="Caption"/>
                        <w:rPr>
                          <w:noProof/>
                          <w:sz w:val="19"/>
                        </w:rPr>
                      </w:pPr>
                      <w:bookmarkStart w:id="61" w:name="_Toc41384755"/>
                      <w:r>
                        <w:t xml:space="preserve">Image </w:t>
                      </w:r>
                      <w:r>
                        <w:fldChar w:fldCharType="begin"/>
                      </w:r>
                      <w:r>
                        <w:instrText xml:space="preserve"> SEQ Image \* ARABIC </w:instrText>
                      </w:r>
                      <w:r>
                        <w:fldChar w:fldCharType="separate"/>
                      </w:r>
                      <w:r>
                        <w:rPr>
                          <w:noProof/>
                        </w:rPr>
                        <w:t>12</w:t>
                      </w:r>
                      <w:r>
                        <w:fldChar w:fldCharType="end"/>
                      </w:r>
                      <w:r>
                        <w:t xml:space="preserve">: Ways to shoot a </w:t>
                      </w:r>
                      <w:proofErr w:type="spellStart"/>
                      <w:r>
                        <w:t>FireBolt</w:t>
                      </w:r>
                      <w:bookmarkEnd w:id="61"/>
                      <w:proofErr w:type="spellEnd"/>
                    </w:p>
                  </w:txbxContent>
                </v:textbox>
                <w10:wrap type="tight"/>
              </v:shape>
            </w:pict>
          </mc:Fallback>
        </mc:AlternateContent>
      </w:r>
      <w:r w:rsidR="00497AF9" w:rsidRPr="00323AE7">
        <w:rPr>
          <w:noProof/>
        </w:rPr>
        <w:drawing>
          <wp:anchor distT="0" distB="0" distL="114300" distR="114300" simplePos="0" relativeHeight="251666432" behindDoc="1" locked="0" layoutInCell="1" allowOverlap="1">
            <wp:simplePos x="0" y="0"/>
            <wp:positionH relativeFrom="margin">
              <wp:align>left</wp:align>
            </wp:positionH>
            <wp:positionV relativeFrom="paragraph">
              <wp:posOffset>256540</wp:posOffset>
            </wp:positionV>
            <wp:extent cx="6011545" cy="1184275"/>
            <wp:effectExtent l="0" t="0" r="8255" b="0"/>
            <wp:wrapTight wrapText="bothSides">
              <wp:wrapPolygon edited="0">
                <wp:start x="0" y="0"/>
                <wp:lineTo x="0" y="21195"/>
                <wp:lineTo x="21561" y="21195"/>
                <wp:lineTo x="2156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1545" cy="1184275"/>
                    </a:xfrm>
                    <a:prstGeom prst="rect">
                      <a:avLst/>
                    </a:prstGeom>
                    <a:noFill/>
                    <a:ln>
                      <a:noFill/>
                    </a:ln>
                  </pic:spPr>
                </pic:pic>
              </a:graphicData>
            </a:graphic>
          </wp:anchor>
        </w:drawing>
      </w:r>
    </w:p>
    <w:p w:rsidR="00497AF9" w:rsidRPr="00323AE7" w:rsidRDefault="00497AF9" w:rsidP="00AD7EAC">
      <w:r w:rsidRPr="00323AE7">
        <w:t xml:space="preserve">At a time, only one of the four blast </w:t>
      </w:r>
      <w:r w:rsidR="000C68E1" w:rsidRPr="00323AE7">
        <w:t>method</w:t>
      </w:r>
      <w:r w:rsidRPr="00323AE7">
        <w:t xml:space="preserve"> variants should be enabled – while the </w:t>
      </w:r>
      <w:r w:rsidR="006E3318" w:rsidRPr="00323AE7">
        <w:t xml:space="preserve">two </w:t>
      </w:r>
      <w:r w:rsidRPr="00323AE7">
        <w:t xml:space="preserve">bottom most functions don’t require any input in the form of an action vector entry, the angular blast requires one, and the </w:t>
      </w:r>
      <w:r w:rsidR="00C11B75" w:rsidRPr="00323AE7">
        <w:t>vectoral</w:t>
      </w:r>
      <w:r w:rsidRPr="00323AE7">
        <w:t xml:space="preserve"> blast requires two. In both cases the </w:t>
      </w:r>
      <w:r w:rsidR="007B52C1" w:rsidRPr="00323AE7">
        <w:t>minus one</w:t>
      </w:r>
      <w:r w:rsidRPr="00323AE7">
        <w:t xml:space="preserve"> to </w:t>
      </w:r>
      <w:r w:rsidR="007B52C1" w:rsidRPr="00323AE7">
        <w:t>one</w:t>
      </w:r>
      <w:r w:rsidRPr="00323AE7">
        <w:t xml:space="preserve"> </w:t>
      </w:r>
      <w:r w:rsidR="007006BE">
        <w:t xml:space="preserve">possible action vector </w:t>
      </w:r>
      <w:r w:rsidRPr="00323AE7">
        <w:t>values</w:t>
      </w:r>
      <w:r w:rsidR="007B52C1" w:rsidRPr="00323AE7">
        <w:t xml:space="preserve"> are then interpreted by the </w:t>
      </w:r>
      <w:proofErr w:type="spellStart"/>
      <w:r w:rsidR="007B52C1" w:rsidRPr="00323AE7">
        <w:t>FireBolt</w:t>
      </w:r>
      <w:proofErr w:type="spellEnd"/>
      <w:r w:rsidR="007B52C1" w:rsidRPr="00323AE7">
        <w:t xml:space="preserve"> script’s corresponding method.</w:t>
      </w:r>
    </w:p>
    <w:p w:rsidR="00497AF9" w:rsidRPr="00323AE7" w:rsidRDefault="00497AF9" w:rsidP="00AD7EAC"/>
    <w:p w:rsidR="00A665B8" w:rsidRPr="00323AE7" w:rsidRDefault="00A665B8">
      <w:pPr>
        <w:spacing w:line="240" w:lineRule="auto"/>
      </w:pPr>
      <w:r w:rsidRPr="00323AE7">
        <w:br w:type="page"/>
      </w:r>
    </w:p>
    <w:p w:rsidR="00A665B8" w:rsidRPr="00323AE7" w:rsidRDefault="00A665B8" w:rsidP="00A665B8">
      <w:pPr>
        <w:pStyle w:val="Heading1"/>
      </w:pPr>
      <w:bookmarkStart w:id="62" w:name="_Toc40722740"/>
      <w:bookmarkStart w:id="63" w:name="_Toc40757713"/>
      <w:bookmarkStart w:id="64" w:name="_Toc41358051"/>
      <w:r w:rsidRPr="00323AE7">
        <w:lastRenderedPageBreak/>
        <w:t xml:space="preserve">The </w:t>
      </w:r>
      <w:r w:rsidR="00D30F1F">
        <w:t>G</w:t>
      </w:r>
      <w:r w:rsidRPr="00323AE7">
        <w:t xml:space="preserve">ame </w:t>
      </w:r>
      <w:r w:rsidR="00D30F1F">
        <w:t>E</w:t>
      </w:r>
      <w:r w:rsidRPr="00323AE7">
        <w:t>nvironment</w:t>
      </w:r>
      <w:bookmarkEnd w:id="62"/>
      <w:bookmarkEnd w:id="63"/>
      <w:bookmarkEnd w:id="64"/>
    </w:p>
    <w:p w:rsidR="00A665B8" w:rsidRPr="00323AE7" w:rsidRDefault="00A665B8" w:rsidP="00A665B8">
      <w:r w:rsidRPr="00323AE7">
        <w:t>In addition to the components required for the reinforcement learning listed in the previ</w:t>
      </w:r>
      <w:r w:rsidR="00C11B75" w:rsidRPr="00323AE7">
        <w:t>o</w:t>
      </w:r>
      <w:r w:rsidRPr="00323AE7">
        <w:t>us chapter, there are a certain few important components worth having a look at to get a better grasp of</w:t>
      </w:r>
      <w:r w:rsidR="00AB5BA3" w:rsidRPr="00323AE7">
        <w:t xml:space="preserve"> how the game is set up. In the current state, the game </w:t>
      </w:r>
      <w:proofErr w:type="gramStart"/>
      <w:r w:rsidR="00AB5BA3" w:rsidRPr="00323AE7">
        <w:t>as a whole serves</w:t>
      </w:r>
      <w:proofErr w:type="gramEnd"/>
      <w:r w:rsidR="00AB5BA3" w:rsidRPr="00323AE7">
        <w:t xml:space="preserve"> as a training environment, which is why distinguishing the following parts may seem redundant. The reason behind this is, however, that these parts aren’t specifically required for</w:t>
      </w:r>
      <w:r w:rsidR="00FB1032">
        <w:t xml:space="preserve"> </w:t>
      </w:r>
      <w:r w:rsidR="00AB5BA3" w:rsidRPr="00323AE7">
        <w:t>machine learning, meaning that the game environment could be replaced trough any other and in turn could exist without anything machine learning oriented in them.</w:t>
      </w:r>
    </w:p>
    <w:p w:rsidR="000E2B68" w:rsidRPr="00323AE7" w:rsidRDefault="000E2B68" w:rsidP="000E2B68">
      <w:pPr>
        <w:pStyle w:val="Heading2"/>
      </w:pPr>
      <w:bookmarkStart w:id="65" w:name="_Toc40757714"/>
      <w:bookmarkStart w:id="66" w:name="_Toc41358052"/>
      <w:r w:rsidRPr="00323AE7">
        <w:t>The Gym</w:t>
      </w:r>
      <w:bookmarkEnd w:id="65"/>
      <w:bookmarkEnd w:id="66"/>
    </w:p>
    <w:p w:rsidR="000E2B68" w:rsidRPr="00323AE7" w:rsidRDefault="000E2B68" w:rsidP="000E2B68"/>
    <w:p w:rsidR="000E2B68" w:rsidRPr="00323AE7" w:rsidRDefault="000E2B68" w:rsidP="000E2B68">
      <w:r w:rsidRPr="00323AE7">
        <w:rPr>
          <w:noProof/>
        </w:rPr>
        <w:drawing>
          <wp:anchor distT="0" distB="0" distL="114300" distR="114300" simplePos="0" relativeHeight="251673600" behindDoc="1" locked="0" layoutInCell="1" allowOverlap="1" wp14:anchorId="5E499C4B" wp14:editId="48FDC748">
            <wp:simplePos x="0" y="0"/>
            <wp:positionH relativeFrom="margin">
              <wp:align>left</wp:align>
            </wp:positionH>
            <wp:positionV relativeFrom="paragraph">
              <wp:posOffset>8890</wp:posOffset>
            </wp:positionV>
            <wp:extent cx="2543175" cy="2352040"/>
            <wp:effectExtent l="0" t="0" r="9525" b="0"/>
            <wp:wrapTight wrapText="bothSides">
              <wp:wrapPolygon edited="0">
                <wp:start x="0" y="0"/>
                <wp:lineTo x="0" y="21343"/>
                <wp:lineTo x="21519" y="21343"/>
                <wp:lineTo x="2151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43175"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3AE7">
        <w:t xml:space="preserve">The gym is the collection of all arenas, the entire environment used to train the agents. It is simply </w:t>
      </w:r>
      <w:r w:rsidR="00FB1032">
        <w:t xml:space="preserve">a </w:t>
      </w:r>
      <w:proofErr w:type="spellStart"/>
      <w:r w:rsidRPr="00323AE7">
        <w:t>GameObject</w:t>
      </w:r>
      <w:proofErr w:type="spellEnd"/>
      <w:r w:rsidRPr="00323AE7">
        <w:t xml:space="preserve"> serving as a parent to all arenas – it contains a statistics script used to collect and evaluate data from all arenas. In its current state, it only saves the value of the highest killing spree achieved by an agent during the entire training or play session.</w:t>
      </w:r>
    </w:p>
    <w:p w:rsidR="000E2B68" w:rsidRPr="00323AE7" w:rsidRDefault="000E2B68" w:rsidP="000E2B68"/>
    <w:p w:rsidR="000E2B68" w:rsidRPr="00323AE7" w:rsidRDefault="000E2B68" w:rsidP="000E2B68"/>
    <w:p w:rsidR="000E2B68" w:rsidRDefault="000E2B68" w:rsidP="000E2B68"/>
    <w:p w:rsidR="009C2006" w:rsidRDefault="009C2006" w:rsidP="000E2B68"/>
    <w:p w:rsidR="009C2006" w:rsidRDefault="009C2006" w:rsidP="000E2B68"/>
    <w:p w:rsidR="009C2006" w:rsidRPr="00323AE7" w:rsidRDefault="009C2006" w:rsidP="000E2B68"/>
    <w:p w:rsidR="000E2B68" w:rsidRPr="00323AE7" w:rsidRDefault="005E705C" w:rsidP="000E2B68">
      <w:r>
        <w:rPr>
          <w:noProof/>
        </w:rPr>
        <mc:AlternateContent>
          <mc:Choice Requires="wps">
            <w:drawing>
              <wp:anchor distT="0" distB="0" distL="114300" distR="114300" simplePos="0" relativeHeight="251728896" behindDoc="1" locked="0" layoutInCell="1" allowOverlap="1" wp14:anchorId="5BC534CE" wp14:editId="3787A84A">
                <wp:simplePos x="0" y="0"/>
                <wp:positionH relativeFrom="column">
                  <wp:posOffset>2695575</wp:posOffset>
                </wp:positionH>
                <wp:positionV relativeFrom="paragraph">
                  <wp:posOffset>3810</wp:posOffset>
                </wp:positionV>
                <wp:extent cx="2543175" cy="635"/>
                <wp:effectExtent l="0" t="0" r="0" b="0"/>
                <wp:wrapTight wrapText="bothSides">
                  <wp:wrapPolygon edited="0">
                    <wp:start x="0" y="0"/>
                    <wp:lineTo x="0" y="21600"/>
                    <wp:lineTo x="21600" y="21600"/>
                    <wp:lineTo x="21600" y="0"/>
                  </wp:wrapPolygon>
                </wp:wrapTight>
                <wp:docPr id="86" name="Text Box 86"/>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wps:spPr>
                      <wps:txbx>
                        <w:txbxContent>
                          <w:p w:rsidR="006B3506" w:rsidRPr="00F87BF3" w:rsidRDefault="006B3506" w:rsidP="005E705C">
                            <w:pPr>
                              <w:pStyle w:val="Caption"/>
                              <w:rPr>
                                <w:noProof/>
                                <w:sz w:val="19"/>
                              </w:rPr>
                            </w:pPr>
                            <w:bookmarkStart w:id="67" w:name="_Toc41384756"/>
                            <w:r>
                              <w:t xml:space="preserve">Image </w:t>
                            </w:r>
                            <w:r>
                              <w:fldChar w:fldCharType="begin"/>
                            </w:r>
                            <w:r>
                              <w:instrText xml:space="preserve"> SEQ Image \* ARABIC </w:instrText>
                            </w:r>
                            <w:r>
                              <w:fldChar w:fldCharType="separate"/>
                            </w:r>
                            <w:r>
                              <w:rPr>
                                <w:noProof/>
                              </w:rPr>
                              <w:t>13</w:t>
                            </w:r>
                            <w:r>
                              <w:fldChar w:fldCharType="end"/>
                            </w:r>
                            <w:r>
                              <w:t>: The Gym</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C534CE" id="Text Box 86" o:spid="_x0000_s1036" type="#_x0000_t202" style="position:absolute;margin-left:212.25pt;margin-top:.3pt;width:200.25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ZplMAIAAGcEAAAOAAAAZHJzL2Uyb0RvYy54bWysVMGO2jAQvVfqP1i+lwBb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" stroked="f">
                <v:textbox style="mso-fit-shape-to-text:t" inset="0,0,0,0">
                  <w:txbxContent>
                    <w:p w:rsidR="006B3506" w:rsidRPr="00F87BF3" w:rsidRDefault="006B3506" w:rsidP="005E705C">
                      <w:pPr>
                        <w:pStyle w:val="Caption"/>
                        <w:rPr>
                          <w:noProof/>
                          <w:sz w:val="19"/>
                        </w:rPr>
                      </w:pPr>
                      <w:bookmarkStart w:id="68" w:name="_Toc41384756"/>
                      <w:r>
                        <w:t xml:space="preserve">Image </w:t>
                      </w:r>
                      <w:r>
                        <w:fldChar w:fldCharType="begin"/>
                      </w:r>
                      <w:r>
                        <w:instrText xml:space="preserve"> SEQ Image \* ARABIC </w:instrText>
                      </w:r>
                      <w:r>
                        <w:fldChar w:fldCharType="separate"/>
                      </w:r>
                      <w:r>
                        <w:rPr>
                          <w:noProof/>
                        </w:rPr>
                        <w:t>13</w:t>
                      </w:r>
                      <w:r>
                        <w:fldChar w:fldCharType="end"/>
                      </w:r>
                      <w:r>
                        <w:t>: The Gym</w:t>
                      </w:r>
                      <w:bookmarkEnd w:id="68"/>
                    </w:p>
                  </w:txbxContent>
                </v:textbox>
                <w10:wrap type="tight"/>
              </v:shape>
            </w:pict>
          </mc:Fallback>
        </mc:AlternateContent>
      </w:r>
    </w:p>
    <w:p w:rsidR="000E2B68" w:rsidRPr="00323AE7" w:rsidRDefault="000E2B68" w:rsidP="000E2B68"/>
    <w:p w:rsidR="009C2006" w:rsidRPr="00323AE7" w:rsidRDefault="009C2006" w:rsidP="00A665B8"/>
    <w:p w:rsidR="00AB5BA3" w:rsidRPr="00323AE7" w:rsidRDefault="00AB5BA3" w:rsidP="00AB5BA3">
      <w:pPr>
        <w:pStyle w:val="Heading2"/>
      </w:pPr>
      <w:bookmarkStart w:id="69" w:name="_Toc40757715"/>
      <w:bookmarkStart w:id="70" w:name="_Toc41358053"/>
      <w:r w:rsidRPr="00323AE7">
        <w:t>The Arena</w:t>
      </w:r>
      <w:bookmarkEnd w:id="69"/>
      <w:bookmarkEnd w:id="70"/>
    </w:p>
    <w:p w:rsidR="00AB5BA3" w:rsidRPr="00323AE7" w:rsidRDefault="005E705C" w:rsidP="00AB5BA3">
      <w:r>
        <w:rPr>
          <w:noProof/>
        </w:rPr>
        <mc:AlternateContent>
          <mc:Choice Requires="wps">
            <w:drawing>
              <wp:anchor distT="0" distB="0" distL="114300" distR="114300" simplePos="0" relativeHeight="251734016" behindDoc="1" locked="0" layoutInCell="1" allowOverlap="1" wp14:anchorId="3F4137E5" wp14:editId="440A146C">
                <wp:simplePos x="0" y="0"/>
                <wp:positionH relativeFrom="column">
                  <wp:posOffset>3175</wp:posOffset>
                </wp:positionH>
                <wp:positionV relativeFrom="paragraph">
                  <wp:posOffset>1528445</wp:posOffset>
                </wp:positionV>
                <wp:extent cx="5981700" cy="635"/>
                <wp:effectExtent l="0" t="0" r="0" b="0"/>
                <wp:wrapTight wrapText="bothSides">
                  <wp:wrapPolygon edited="0">
                    <wp:start x="0" y="0"/>
                    <wp:lineTo x="0" y="21600"/>
                    <wp:lineTo x="21600" y="21600"/>
                    <wp:lineTo x="21600" y="0"/>
                  </wp:wrapPolygon>
                </wp:wrapTight>
                <wp:docPr id="89" name="Text Box 89"/>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rsidR="006B3506" w:rsidRPr="007C246A" w:rsidRDefault="006B3506" w:rsidP="005E705C">
                            <w:pPr>
                              <w:pStyle w:val="Caption"/>
                              <w:rPr>
                                <w:noProof/>
                                <w:sz w:val="19"/>
                              </w:rPr>
                            </w:pPr>
                            <w:bookmarkStart w:id="71" w:name="_Toc41384757"/>
                            <w:r>
                              <w:t xml:space="preserve">Image </w:t>
                            </w:r>
                            <w:r>
                              <w:fldChar w:fldCharType="begin"/>
                            </w:r>
                            <w:r>
                              <w:instrText xml:space="preserve"> SEQ Image \* ARABIC </w:instrText>
                            </w:r>
                            <w:r>
                              <w:fldChar w:fldCharType="separate"/>
                            </w:r>
                            <w:r>
                              <w:rPr>
                                <w:noProof/>
                              </w:rPr>
                              <w:t>14</w:t>
                            </w:r>
                            <w:r>
                              <w:fldChar w:fldCharType="end"/>
                            </w:r>
                            <w:r>
                              <w:t>: The arena in its various states</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137E5" id="Text Box 89" o:spid="_x0000_s1037" type="#_x0000_t202" style="position:absolute;margin-left:.25pt;margin-top:120.35pt;width:471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" stroked="f">
                <v:textbox style="mso-fit-shape-to-text:t" inset="0,0,0,0">
                  <w:txbxContent>
                    <w:p w:rsidR="006B3506" w:rsidRPr="007C246A" w:rsidRDefault="006B3506" w:rsidP="005E705C">
                      <w:pPr>
                        <w:pStyle w:val="Caption"/>
                        <w:rPr>
                          <w:noProof/>
                          <w:sz w:val="19"/>
                        </w:rPr>
                      </w:pPr>
                      <w:bookmarkStart w:id="72" w:name="_Toc41384757"/>
                      <w:r>
                        <w:t xml:space="preserve">Image </w:t>
                      </w:r>
                      <w:r>
                        <w:fldChar w:fldCharType="begin"/>
                      </w:r>
                      <w:r>
                        <w:instrText xml:space="preserve"> SEQ Image \* ARABIC </w:instrText>
                      </w:r>
                      <w:r>
                        <w:fldChar w:fldCharType="separate"/>
                      </w:r>
                      <w:r>
                        <w:rPr>
                          <w:noProof/>
                        </w:rPr>
                        <w:t>14</w:t>
                      </w:r>
                      <w:r>
                        <w:fldChar w:fldCharType="end"/>
                      </w:r>
                      <w:r>
                        <w:t>: The arena in its various states</w:t>
                      </w:r>
                      <w:bookmarkEnd w:id="72"/>
                    </w:p>
                  </w:txbxContent>
                </v:textbox>
                <w10:wrap type="tight"/>
              </v:shape>
            </w:pict>
          </mc:Fallback>
        </mc:AlternateContent>
      </w:r>
      <w:r>
        <w:rPr>
          <w:noProof/>
        </w:rPr>
        <w:drawing>
          <wp:anchor distT="0" distB="0" distL="114300" distR="114300" simplePos="0" relativeHeight="251731968" behindDoc="1" locked="0" layoutInCell="1" allowOverlap="1">
            <wp:simplePos x="0" y="0"/>
            <wp:positionH relativeFrom="column">
              <wp:posOffset>3175</wp:posOffset>
            </wp:positionH>
            <wp:positionV relativeFrom="paragraph">
              <wp:posOffset>4445</wp:posOffset>
            </wp:positionV>
            <wp:extent cx="5981700" cy="1466850"/>
            <wp:effectExtent l="0" t="0" r="0" b="0"/>
            <wp:wrapTight wrapText="bothSides">
              <wp:wrapPolygon edited="0">
                <wp:start x="0" y="0"/>
                <wp:lineTo x="0" y="21319"/>
                <wp:lineTo x="21531" y="21319"/>
                <wp:lineTo x="21531"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81700" cy="1466850"/>
                    </a:xfrm>
                    <a:prstGeom prst="rect">
                      <a:avLst/>
                    </a:prstGeom>
                    <a:noFill/>
                    <a:ln>
                      <a:noFill/>
                    </a:ln>
                  </pic:spPr>
                </pic:pic>
              </a:graphicData>
            </a:graphic>
          </wp:anchor>
        </w:drawing>
      </w:r>
      <w:r w:rsidR="00F65C28" w:rsidRPr="00323AE7">
        <w:t xml:space="preserve">The </w:t>
      </w:r>
      <w:r>
        <w:t xml:space="preserve">image </w:t>
      </w:r>
      <w:r w:rsidR="00F65C28" w:rsidRPr="00323AE7">
        <w:t>show</w:t>
      </w:r>
      <w:r>
        <w:t>s</w:t>
      </w:r>
      <w:r w:rsidR="00F65C28" w:rsidRPr="00323AE7">
        <w:t xml:space="preserve"> the arena prefabs in various versions used during the training period.</w:t>
      </w:r>
      <w:r>
        <w:t xml:space="preserve"> T</w:t>
      </w:r>
      <w:r w:rsidR="00F65C28" w:rsidRPr="00323AE7">
        <w:t>he first arena</w:t>
      </w:r>
      <w:r>
        <w:t xml:space="preserve"> on the left</w:t>
      </w:r>
      <w:r w:rsidR="00F65C28" w:rsidRPr="00323AE7">
        <w:t xml:space="preserve"> was empty, while the walls mainly served to stop the agents from leaving the area and to enable multiple parallel arenas without, for example, agents from arena one fighting against agents from arena five.</w:t>
      </w:r>
    </w:p>
    <w:p w:rsidR="00F65C28" w:rsidRPr="00323AE7" w:rsidRDefault="00F65C28" w:rsidP="00AB5BA3"/>
    <w:p w:rsidR="00F65C28" w:rsidRPr="00323AE7" w:rsidRDefault="00F65C28" w:rsidP="00AB5BA3">
      <w:r w:rsidRPr="00323AE7">
        <w:t>In further updates,</w:t>
      </w:r>
      <w:r w:rsidR="005E705C">
        <w:t xml:space="preserve"> as seen on the arena in the middle,</w:t>
      </w:r>
      <w:r w:rsidRPr="00323AE7">
        <w:t xml:space="preserve"> trees were added, which could be toggled to spawn at random locations either at the start of the training and/or change locations during </w:t>
      </w:r>
      <w:r w:rsidR="00FB1032">
        <w:t>it</w:t>
      </w:r>
      <w:r w:rsidRPr="00323AE7">
        <w:t>. The agents themselves spawned at random locations within the initial square area of the arena.</w:t>
      </w:r>
    </w:p>
    <w:p w:rsidR="00F65C28" w:rsidRPr="00323AE7" w:rsidRDefault="00F65C28" w:rsidP="00AB5BA3"/>
    <w:p w:rsidR="00F65C28" w:rsidRPr="00323AE7" w:rsidRDefault="005E705C" w:rsidP="00AB5BA3">
      <w:r>
        <w:t>The arena to the right shows</w:t>
      </w:r>
      <w:r w:rsidR="00F65C28" w:rsidRPr="00323AE7">
        <w:t xml:space="preserve"> </w:t>
      </w:r>
      <w:r>
        <w:t xml:space="preserve">the </w:t>
      </w:r>
      <w:r w:rsidR="00F65C28" w:rsidRPr="00323AE7">
        <w:t xml:space="preserve">four spawn areas </w:t>
      </w:r>
      <w:r>
        <w:t xml:space="preserve">that </w:t>
      </w:r>
      <w:r w:rsidR="00F65C28" w:rsidRPr="00323AE7">
        <w:t>were added to it</w:t>
      </w:r>
      <w:r>
        <w:t>.</w:t>
      </w:r>
      <w:r w:rsidR="00F65C28" w:rsidRPr="00323AE7">
        <w:t xml:space="preserve"> </w:t>
      </w:r>
      <w:r>
        <w:t>The</w:t>
      </w:r>
      <w:r w:rsidR="00F65C28" w:rsidRPr="00323AE7">
        <w:t xml:space="preserve"> agents were set to randomly reappear in any one of them during training and game play. This served as an additional challenge to overcome.</w:t>
      </w:r>
    </w:p>
    <w:p w:rsidR="00F65C28" w:rsidRPr="00323AE7" w:rsidRDefault="005E705C" w:rsidP="00AB5BA3">
      <w:r>
        <w:rPr>
          <w:noProof/>
        </w:rPr>
        <w:lastRenderedPageBreak/>
        <mc:AlternateContent>
          <mc:Choice Requires="wps">
            <w:drawing>
              <wp:anchor distT="0" distB="0" distL="114300" distR="114300" simplePos="0" relativeHeight="251736064" behindDoc="1" locked="0" layoutInCell="1" allowOverlap="1" wp14:anchorId="1653D219" wp14:editId="28AFD955">
                <wp:simplePos x="0" y="0"/>
                <wp:positionH relativeFrom="column">
                  <wp:posOffset>4848225</wp:posOffset>
                </wp:positionH>
                <wp:positionV relativeFrom="paragraph">
                  <wp:posOffset>1676400</wp:posOffset>
                </wp:positionV>
                <wp:extent cx="1163320" cy="635"/>
                <wp:effectExtent l="0" t="0" r="0" b="0"/>
                <wp:wrapTight wrapText="bothSides">
                  <wp:wrapPolygon edited="0">
                    <wp:start x="0" y="0"/>
                    <wp:lineTo x="0" y="21600"/>
                    <wp:lineTo x="21600" y="21600"/>
                    <wp:lineTo x="21600" y="0"/>
                  </wp:wrapPolygon>
                </wp:wrapTight>
                <wp:docPr id="90" name="Text Box 90"/>
                <wp:cNvGraphicFramePr/>
                <a:graphic xmlns:a="http://schemas.openxmlformats.org/drawingml/2006/main">
                  <a:graphicData uri="http://schemas.microsoft.com/office/word/2010/wordprocessingShape">
                    <wps:wsp>
                      <wps:cNvSpPr txBox="1"/>
                      <wps:spPr>
                        <a:xfrm>
                          <a:off x="0" y="0"/>
                          <a:ext cx="1163320" cy="635"/>
                        </a:xfrm>
                        <a:prstGeom prst="rect">
                          <a:avLst/>
                        </a:prstGeom>
                        <a:solidFill>
                          <a:prstClr val="white"/>
                        </a:solidFill>
                        <a:ln>
                          <a:noFill/>
                        </a:ln>
                      </wps:spPr>
                      <wps:txbx>
                        <w:txbxContent>
                          <w:p w:rsidR="006B3506" w:rsidRPr="0051087B" w:rsidRDefault="006B3506" w:rsidP="005E705C">
                            <w:pPr>
                              <w:pStyle w:val="Caption"/>
                              <w:rPr>
                                <w:noProof/>
                                <w:sz w:val="19"/>
                              </w:rPr>
                            </w:pPr>
                            <w:bookmarkStart w:id="73" w:name="_Toc41384758"/>
                            <w:r>
                              <w:t xml:space="preserve">Image </w:t>
                            </w:r>
                            <w:r>
                              <w:fldChar w:fldCharType="begin"/>
                            </w:r>
                            <w:r>
                              <w:instrText xml:space="preserve"> SEQ Image \* ARABIC </w:instrText>
                            </w:r>
                            <w:r>
                              <w:fldChar w:fldCharType="separate"/>
                            </w:r>
                            <w:r>
                              <w:rPr>
                                <w:noProof/>
                              </w:rPr>
                              <w:t>15</w:t>
                            </w:r>
                            <w:r>
                              <w:fldChar w:fldCharType="end"/>
                            </w:r>
                            <w:r>
                              <w:t>: Unity hierarchy showing the gym with its arena-prefab children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53D219" id="Text Box 90" o:spid="_x0000_s1038" type="#_x0000_t202" style="position:absolute;margin-left:381.75pt;margin-top:132pt;width:91.6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" stroked="f">
                <v:textbox style="mso-fit-shape-to-text:t" inset="0,0,0,0">
                  <w:txbxContent>
                    <w:p w:rsidR="006B3506" w:rsidRPr="0051087B" w:rsidRDefault="006B3506" w:rsidP="005E705C">
                      <w:pPr>
                        <w:pStyle w:val="Caption"/>
                        <w:rPr>
                          <w:noProof/>
                          <w:sz w:val="19"/>
                        </w:rPr>
                      </w:pPr>
                      <w:bookmarkStart w:id="74" w:name="_Toc41384758"/>
                      <w:r>
                        <w:t xml:space="preserve">Image </w:t>
                      </w:r>
                      <w:r>
                        <w:fldChar w:fldCharType="begin"/>
                      </w:r>
                      <w:r>
                        <w:instrText xml:space="preserve"> SEQ Image \* ARABIC </w:instrText>
                      </w:r>
                      <w:r>
                        <w:fldChar w:fldCharType="separate"/>
                      </w:r>
                      <w:r>
                        <w:rPr>
                          <w:noProof/>
                        </w:rPr>
                        <w:t>15</w:t>
                      </w:r>
                      <w:r>
                        <w:fldChar w:fldCharType="end"/>
                      </w:r>
                      <w:r>
                        <w:t>: Unity hierarchy showing the gym with its arena-prefab children</w:t>
                      </w:r>
                      <w:bookmarkEnd w:id="74"/>
                    </w:p>
                  </w:txbxContent>
                </v:textbox>
                <w10:wrap type="tight"/>
              </v:shape>
            </w:pict>
          </mc:Fallback>
        </mc:AlternateContent>
      </w:r>
      <w:r w:rsidR="00CB423A" w:rsidRPr="00323AE7">
        <w:rPr>
          <w:noProof/>
        </w:rPr>
        <w:drawing>
          <wp:anchor distT="0" distB="0" distL="114300" distR="114300" simplePos="0" relativeHeight="251670528" behindDoc="1" locked="0" layoutInCell="1" allowOverlap="1">
            <wp:simplePos x="0" y="0"/>
            <wp:positionH relativeFrom="margin">
              <wp:align>right</wp:align>
            </wp:positionH>
            <wp:positionV relativeFrom="paragraph">
              <wp:posOffset>47625</wp:posOffset>
            </wp:positionV>
            <wp:extent cx="1163320" cy="1571625"/>
            <wp:effectExtent l="0" t="0" r="0" b="9525"/>
            <wp:wrapTight wrapText="bothSides">
              <wp:wrapPolygon edited="0">
                <wp:start x="0" y="0"/>
                <wp:lineTo x="0" y="21469"/>
                <wp:lineTo x="21223" y="21469"/>
                <wp:lineTo x="2122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63320" cy="1571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5C28" w:rsidRPr="00323AE7">
        <w:t>The arena, at any given state was a so-called prefab, allow</w:t>
      </w:r>
      <w:r w:rsidR="00046E64">
        <w:t>ing</w:t>
      </w:r>
      <w:r w:rsidR="00F65C28" w:rsidRPr="00323AE7">
        <w:t xml:space="preserve"> for easier duplication and management of </w:t>
      </w:r>
      <w:r w:rsidR="00046E64">
        <w:t>its</w:t>
      </w:r>
      <w:r w:rsidR="00F65C28" w:rsidRPr="00323AE7">
        <w:t xml:space="preserve"> contents – especially when having multiple arenas active at the same time, which should all be identical.</w:t>
      </w:r>
      <w:r w:rsidR="00CB423A" w:rsidRPr="00323AE7">
        <w:t xml:space="preserve"> To change something on an instantiated are</w:t>
      </w:r>
      <w:r w:rsidR="00046E64">
        <w:t>n</w:t>
      </w:r>
      <w:r w:rsidR="00CB423A" w:rsidRPr="00323AE7">
        <w:t>a, it is possible to do so directly by clicking on one of the</w:t>
      </w:r>
      <w:r w:rsidR="004E16E7">
        <w:t xml:space="preserve">m </w:t>
      </w:r>
      <w:r w:rsidR="00CB423A" w:rsidRPr="00323AE7">
        <w:t xml:space="preserve">in the hierarchy window as seen in the picture on the right. </w:t>
      </w:r>
      <w:r w:rsidR="00C11B75" w:rsidRPr="00323AE7">
        <w:t>Committing</w:t>
      </w:r>
      <w:r w:rsidR="00CB423A" w:rsidRPr="00323AE7">
        <w:t xml:space="preserve"> a change here, </w:t>
      </w:r>
      <w:r w:rsidR="00C11B75" w:rsidRPr="00323AE7">
        <w:t>however,</w:t>
      </w:r>
      <w:r w:rsidR="00CB423A" w:rsidRPr="00323AE7">
        <w:t xml:space="preserve"> only applies it to the selected arena. The blue font means that the selected object is a prefab.</w:t>
      </w:r>
    </w:p>
    <w:p w:rsidR="00CB423A" w:rsidRPr="00323AE7" w:rsidRDefault="00CB423A" w:rsidP="00AB5BA3"/>
    <w:p w:rsidR="00CB423A" w:rsidRPr="00323AE7" w:rsidRDefault="00CB423A" w:rsidP="00AB5BA3">
      <w:r w:rsidRPr="00323AE7">
        <w:t>By clicking on the arena icon in the env folder, however, it is possible to open it into the hierarchy window. Editing it here will apply changes to all instances of the prefab.</w:t>
      </w:r>
      <w:r w:rsidR="00741B83" w:rsidRPr="00323AE7">
        <w:t xml:space="preserve"> (picture below)</w:t>
      </w:r>
    </w:p>
    <w:p w:rsidR="000E2B68" w:rsidRPr="00323AE7" w:rsidRDefault="000E2B68">
      <w:pPr>
        <w:spacing w:line="240" w:lineRule="auto"/>
      </w:pPr>
    </w:p>
    <w:p w:rsidR="000E2B68" w:rsidRPr="00323AE7" w:rsidRDefault="000E2B68">
      <w:pPr>
        <w:spacing w:line="240" w:lineRule="auto"/>
      </w:pPr>
      <w:r w:rsidRPr="00323AE7">
        <w:rPr>
          <w:noProof/>
        </w:rPr>
        <w:drawing>
          <wp:anchor distT="0" distB="0" distL="114300" distR="114300" simplePos="0" relativeHeight="251671552" behindDoc="0" locked="0" layoutInCell="1" allowOverlap="1">
            <wp:simplePos x="0" y="0"/>
            <wp:positionH relativeFrom="margin">
              <wp:posOffset>19050</wp:posOffset>
            </wp:positionH>
            <wp:positionV relativeFrom="paragraph">
              <wp:posOffset>41275</wp:posOffset>
            </wp:positionV>
            <wp:extent cx="1714500" cy="1878330"/>
            <wp:effectExtent l="0" t="0" r="0" b="7620"/>
            <wp:wrapThrough wrapText="bothSides">
              <wp:wrapPolygon edited="0">
                <wp:start x="0" y="0"/>
                <wp:lineTo x="0" y="21469"/>
                <wp:lineTo x="21360" y="21469"/>
                <wp:lineTo x="21360"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14500" cy="1878330"/>
                    </a:xfrm>
                    <a:prstGeom prst="rect">
                      <a:avLst/>
                    </a:prstGeom>
                    <a:noFill/>
                    <a:ln>
                      <a:noFill/>
                    </a:ln>
                  </pic:spPr>
                </pic:pic>
              </a:graphicData>
            </a:graphic>
            <wp14:sizeRelH relativeFrom="page">
              <wp14:pctWidth>0</wp14:pctWidth>
            </wp14:sizeRelH>
            <wp14:sizeRelV relativeFrom="page">
              <wp14:pctHeight>0</wp14:pctHeight>
            </wp14:sizeRelV>
          </wp:anchor>
        </w:drawing>
      </w:r>
      <w:r w:rsidR="00741B83" w:rsidRPr="00323AE7">
        <w:t xml:space="preserve">In addition to the trees seen in the prefab hierarchy, an arena contains all the instantiated </w:t>
      </w:r>
      <w:r w:rsidR="00C11B75" w:rsidRPr="00323AE7">
        <w:t>agent-controlled</w:t>
      </w:r>
      <w:r w:rsidR="00741B83" w:rsidRPr="00323AE7">
        <w:t xml:space="preserve"> character entities, whereas the </w:t>
      </w:r>
      <w:r w:rsidR="00C11B75" w:rsidRPr="00323AE7">
        <w:t>greyed-out</w:t>
      </w:r>
      <w:r w:rsidR="00741B83" w:rsidRPr="00323AE7">
        <w:t xml:space="preserve"> ones (Mage blue and red) are in a disabled state. </w:t>
      </w:r>
    </w:p>
    <w:p w:rsidR="00741B83" w:rsidRPr="00323AE7" w:rsidRDefault="00741B83">
      <w:pPr>
        <w:spacing w:line="240" w:lineRule="auto"/>
      </w:pPr>
    </w:p>
    <w:p w:rsidR="00741B83" w:rsidRPr="00323AE7" w:rsidRDefault="00741B83">
      <w:pPr>
        <w:spacing w:line="240" w:lineRule="auto"/>
      </w:pPr>
    </w:p>
    <w:p w:rsidR="00741B83" w:rsidRPr="00323AE7" w:rsidRDefault="00741B83">
      <w:pPr>
        <w:spacing w:line="240" w:lineRule="auto"/>
      </w:pPr>
    </w:p>
    <w:p w:rsidR="00741B83" w:rsidRPr="00323AE7" w:rsidRDefault="00741B83">
      <w:pPr>
        <w:spacing w:line="240" w:lineRule="auto"/>
      </w:pPr>
    </w:p>
    <w:p w:rsidR="00741B83" w:rsidRPr="00323AE7" w:rsidRDefault="005E705C">
      <w:pPr>
        <w:spacing w:line="240" w:lineRule="auto"/>
      </w:pPr>
      <w:r>
        <w:rPr>
          <w:noProof/>
        </w:rPr>
        <mc:AlternateContent>
          <mc:Choice Requires="wps">
            <w:drawing>
              <wp:anchor distT="0" distB="0" distL="114300" distR="114300" simplePos="0" relativeHeight="251738112" behindDoc="0" locked="0" layoutInCell="1" allowOverlap="1" wp14:anchorId="5C028BF6" wp14:editId="68C03501">
                <wp:simplePos x="0" y="0"/>
                <wp:positionH relativeFrom="column">
                  <wp:posOffset>1857375</wp:posOffset>
                </wp:positionH>
                <wp:positionV relativeFrom="paragraph">
                  <wp:posOffset>59690</wp:posOffset>
                </wp:positionV>
                <wp:extent cx="1714500" cy="635"/>
                <wp:effectExtent l="0" t="0" r="0" b="0"/>
                <wp:wrapThrough wrapText="bothSides">
                  <wp:wrapPolygon edited="0">
                    <wp:start x="0" y="0"/>
                    <wp:lineTo x="0" y="21600"/>
                    <wp:lineTo x="21600" y="21600"/>
                    <wp:lineTo x="21600" y="0"/>
                  </wp:wrapPolygon>
                </wp:wrapThrough>
                <wp:docPr id="91" name="Text Box 91"/>
                <wp:cNvGraphicFramePr/>
                <a:graphic xmlns:a="http://schemas.openxmlformats.org/drawingml/2006/main">
                  <a:graphicData uri="http://schemas.microsoft.com/office/word/2010/wordprocessingShape">
                    <wps:wsp>
                      <wps:cNvSpPr txBox="1"/>
                      <wps:spPr>
                        <a:xfrm>
                          <a:off x="0" y="0"/>
                          <a:ext cx="1714500" cy="635"/>
                        </a:xfrm>
                        <a:prstGeom prst="rect">
                          <a:avLst/>
                        </a:prstGeom>
                        <a:solidFill>
                          <a:prstClr val="white"/>
                        </a:solidFill>
                        <a:ln>
                          <a:noFill/>
                        </a:ln>
                      </wps:spPr>
                      <wps:txbx>
                        <w:txbxContent>
                          <w:p w:rsidR="006B3506" w:rsidRPr="0087132F" w:rsidRDefault="006B3506" w:rsidP="005E705C">
                            <w:pPr>
                              <w:pStyle w:val="Caption"/>
                              <w:rPr>
                                <w:noProof/>
                                <w:sz w:val="19"/>
                              </w:rPr>
                            </w:pPr>
                            <w:bookmarkStart w:id="75" w:name="_Toc41384759"/>
                            <w:r>
                              <w:t xml:space="preserve">Image </w:t>
                            </w:r>
                            <w:r>
                              <w:fldChar w:fldCharType="begin"/>
                            </w:r>
                            <w:r>
                              <w:instrText xml:space="preserve"> SEQ Image \* ARABIC </w:instrText>
                            </w:r>
                            <w:r>
                              <w:fldChar w:fldCharType="separate"/>
                            </w:r>
                            <w:r>
                              <w:rPr>
                                <w:noProof/>
                              </w:rPr>
                              <w:t>16</w:t>
                            </w:r>
                            <w:r>
                              <w:fldChar w:fldCharType="end"/>
                            </w:r>
                            <w:r>
                              <w:t>: Unity hierarchy showing the arena prefab's structure</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028BF6" id="Text Box 91" o:spid="_x0000_s1039" type="#_x0000_t202" style="position:absolute;margin-left:146.25pt;margin-top:4.7pt;width:13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" stroked="f">
                <v:textbox style="mso-fit-shape-to-text:t" inset="0,0,0,0">
                  <w:txbxContent>
                    <w:p w:rsidR="006B3506" w:rsidRPr="0087132F" w:rsidRDefault="006B3506" w:rsidP="005E705C">
                      <w:pPr>
                        <w:pStyle w:val="Caption"/>
                        <w:rPr>
                          <w:noProof/>
                          <w:sz w:val="19"/>
                        </w:rPr>
                      </w:pPr>
                      <w:bookmarkStart w:id="76" w:name="_Toc41384759"/>
                      <w:r>
                        <w:t xml:space="preserve">Image </w:t>
                      </w:r>
                      <w:r>
                        <w:fldChar w:fldCharType="begin"/>
                      </w:r>
                      <w:r>
                        <w:instrText xml:space="preserve"> SEQ Image \* ARABIC </w:instrText>
                      </w:r>
                      <w:r>
                        <w:fldChar w:fldCharType="separate"/>
                      </w:r>
                      <w:r>
                        <w:rPr>
                          <w:noProof/>
                        </w:rPr>
                        <w:t>16</w:t>
                      </w:r>
                      <w:r>
                        <w:fldChar w:fldCharType="end"/>
                      </w:r>
                      <w:r>
                        <w:t>: Unity hierarchy showing the arena prefab's structure</w:t>
                      </w:r>
                      <w:bookmarkEnd w:id="76"/>
                    </w:p>
                  </w:txbxContent>
                </v:textbox>
                <w10:wrap type="through"/>
              </v:shape>
            </w:pict>
          </mc:Fallback>
        </mc:AlternateContent>
      </w:r>
    </w:p>
    <w:p w:rsidR="00741B83" w:rsidRPr="00323AE7" w:rsidRDefault="00741B83">
      <w:pPr>
        <w:spacing w:line="240" w:lineRule="auto"/>
      </w:pPr>
    </w:p>
    <w:p w:rsidR="00741B83" w:rsidRPr="00323AE7" w:rsidRDefault="00741B83">
      <w:pPr>
        <w:spacing w:line="240" w:lineRule="auto"/>
      </w:pPr>
    </w:p>
    <w:p w:rsidR="00741B83" w:rsidRPr="00323AE7" w:rsidRDefault="00741B83">
      <w:pPr>
        <w:spacing w:line="240" w:lineRule="auto"/>
      </w:pPr>
    </w:p>
    <w:p w:rsidR="00741B83" w:rsidRPr="00323AE7" w:rsidRDefault="00741B83">
      <w:pPr>
        <w:spacing w:line="240" w:lineRule="auto"/>
      </w:pPr>
    </w:p>
    <w:p w:rsidR="00741B83" w:rsidRPr="00323AE7" w:rsidRDefault="00741B83">
      <w:pPr>
        <w:spacing w:line="240" w:lineRule="auto"/>
      </w:pPr>
    </w:p>
    <w:p w:rsidR="00741B83" w:rsidRPr="00323AE7" w:rsidRDefault="00741B83" w:rsidP="00741B83">
      <w:pPr>
        <w:pStyle w:val="Heading2"/>
      </w:pPr>
      <w:bookmarkStart w:id="77" w:name="_Toc40757716"/>
      <w:bookmarkStart w:id="78" w:name="_Toc41358054"/>
      <w:r w:rsidRPr="00323AE7">
        <w:t xml:space="preserve">The </w:t>
      </w:r>
      <w:proofErr w:type="spellStart"/>
      <w:r w:rsidR="00D30F1F">
        <w:t>CS</w:t>
      </w:r>
      <w:r w:rsidRPr="00323AE7">
        <w:t>haracters</w:t>
      </w:r>
      <w:bookmarkEnd w:id="77"/>
      <w:bookmarkEnd w:id="78"/>
      <w:proofErr w:type="spellEnd"/>
    </w:p>
    <w:p w:rsidR="00741B83" w:rsidRPr="00323AE7" w:rsidRDefault="005E705C" w:rsidP="00741B83">
      <w:r>
        <w:rPr>
          <w:noProof/>
        </w:rPr>
        <mc:AlternateContent>
          <mc:Choice Requires="wps">
            <w:drawing>
              <wp:anchor distT="0" distB="0" distL="114300" distR="114300" simplePos="0" relativeHeight="251740160" behindDoc="1" locked="0" layoutInCell="1" allowOverlap="1" wp14:anchorId="5A028B45" wp14:editId="2EA5B813">
                <wp:simplePos x="0" y="0"/>
                <wp:positionH relativeFrom="column">
                  <wp:posOffset>3420745</wp:posOffset>
                </wp:positionH>
                <wp:positionV relativeFrom="paragraph">
                  <wp:posOffset>3678555</wp:posOffset>
                </wp:positionV>
                <wp:extent cx="2590800" cy="635"/>
                <wp:effectExtent l="0" t="0" r="0" b="0"/>
                <wp:wrapTight wrapText="bothSides">
                  <wp:wrapPolygon edited="0">
                    <wp:start x="0" y="0"/>
                    <wp:lineTo x="0" y="21600"/>
                    <wp:lineTo x="21600" y="21600"/>
                    <wp:lineTo x="21600" y="0"/>
                  </wp:wrapPolygon>
                </wp:wrapTight>
                <wp:docPr id="92" name="Text Box 92"/>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rsidR="006B3506" w:rsidRPr="007E602D" w:rsidRDefault="006B3506" w:rsidP="005E705C">
                            <w:pPr>
                              <w:pStyle w:val="Caption"/>
                              <w:rPr>
                                <w:noProof/>
                                <w:sz w:val="19"/>
                              </w:rPr>
                            </w:pPr>
                            <w:bookmarkStart w:id="79" w:name="_Toc41384760"/>
                            <w:r>
                              <w:t xml:space="preserve">Image </w:t>
                            </w:r>
                            <w:r>
                              <w:fldChar w:fldCharType="begin"/>
                            </w:r>
                            <w:r>
                              <w:instrText xml:space="preserve"> SEQ Image \* ARABIC </w:instrText>
                            </w:r>
                            <w:r>
                              <w:fldChar w:fldCharType="separate"/>
                            </w:r>
                            <w:r>
                              <w:rPr>
                                <w:noProof/>
                              </w:rPr>
                              <w:t>17</w:t>
                            </w:r>
                            <w:r>
                              <w:fldChar w:fldCharType="end"/>
                            </w:r>
                            <w:r>
                              <w:t>: Unity inspector showing the components of a character</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28B45" id="Text Box 92" o:spid="_x0000_s1040" type="#_x0000_t202" style="position:absolute;margin-left:269.35pt;margin-top:289.65pt;width:204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" stroked="f">
                <v:textbox style="mso-fit-shape-to-text:t" inset="0,0,0,0">
                  <w:txbxContent>
                    <w:p w:rsidR="006B3506" w:rsidRPr="007E602D" w:rsidRDefault="006B3506" w:rsidP="005E705C">
                      <w:pPr>
                        <w:pStyle w:val="Caption"/>
                        <w:rPr>
                          <w:noProof/>
                          <w:sz w:val="19"/>
                        </w:rPr>
                      </w:pPr>
                      <w:bookmarkStart w:id="80" w:name="_Toc41384760"/>
                      <w:r>
                        <w:t xml:space="preserve">Image </w:t>
                      </w:r>
                      <w:r>
                        <w:fldChar w:fldCharType="begin"/>
                      </w:r>
                      <w:r>
                        <w:instrText xml:space="preserve"> SEQ Image \* ARABIC </w:instrText>
                      </w:r>
                      <w:r>
                        <w:fldChar w:fldCharType="separate"/>
                      </w:r>
                      <w:r>
                        <w:rPr>
                          <w:noProof/>
                        </w:rPr>
                        <w:t>17</w:t>
                      </w:r>
                      <w:r>
                        <w:fldChar w:fldCharType="end"/>
                      </w:r>
                      <w:r>
                        <w:t>: Unity inspector showing the components of a character</w:t>
                      </w:r>
                      <w:bookmarkEnd w:id="80"/>
                    </w:p>
                  </w:txbxContent>
                </v:textbox>
                <w10:wrap type="tight"/>
              </v:shape>
            </w:pict>
          </mc:Fallback>
        </mc:AlternateContent>
      </w:r>
      <w:r w:rsidR="00A315AB" w:rsidRPr="00323AE7">
        <w:rPr>
          <w:noProof/>
        </w:rPr>
        <w:drawing>
          <wp:anchor distT="0" distB="0" distL="114300" distR="114300" simplePos="0" relativeHeight="251677696" behindDoc="1" locked="0" layoutInCell="1" allowOverlap="1">
            <wp:simplePos x="0" y="0"/>
            <wp:positionH relativeFrom="margin">
              <wp:align>right</wp:align>
            </wp:positionH>
            <wp:positionV relativeFrom="paragraph">
              <wp:posOffset>18415</wp:posOffset>
            </wp:positionV>
            <wp:extent cx="2590800" cy="3602990"/>
            <wp:effectExtent l="0" t="0" r="0" b="0"/>
            <wp:wrapTight wrapText="bothSides">
              <wp:wrapPolygon edited="0">
                <wp:start x="0" y="0"/>
                <wp:lineTo x="0" y="21471"/>
                <wp:lineTo x="21441" y="21471"/>
                <wp:lineTo x="2144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90800" cy="3602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49B9" w:rsidRPr="00323AE7">
        <w:t>Clicking onto a character in the hierarchy opens it in the inspector window depicted on the right.</w:t>
      </w:r>
    </w:p>
    <w:p w:rsidR="00C249B9" w:rsidRPr="00323AE7" w:rsidRDefault="00C249B9" w:rsidP="00741B83"/>
    <w:p w:rsidR="00A315AB" w:rsidRPr="00323AE7" w:rsidRDefault="00A315AB" w:rsidP="00741B83">
      <w:r w:rsidRPr="00323AE7">
        <w:rPr>
          <w:noProof/>
        </w:rPr>
        <w:drawing>
          <wp:anchor distT="0" distB="0" distL="114300" distR="114300" simplePos="0" relativeHeight="251678720" behindDoc="1" locked="0" layoutInCell="1" allowOverlap="1">
            <wp:simplePos x="0" y="0"/>
            <wp:positionH relativeFrom="margin">
              <wp:align>right</wp:align>
            </wp:positionH>
            <wp:positionV relativeFrom="paragraph">
              <wp:posOffset>125095</wp:posOffset>
            </wp:positionV>
            <wp:extent cx="1060450" cy="1295400"/>
            <wp:effectExtent l="0" t="0" r="6350" b="0"/>
            <wp:wrapTight wrapText="bothSides">
              <wp:wrapPolygon edited="0">
                <wp:start x="0" y="0"/>
                <wp:lineTo x="0" y="21282"/>
                <wp:lineTo x="21341" y="21282"/>
                <wp:lineTo x="2134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60450"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3AE7">
        <w:t xml:space="preserve">The Character itself is a </w:t>
      </w:r>
      <w:proofErr w:type="spellStart"/>
      <w:r w:rsidRPr="00323AE7">
        <w:t>GameObject</w:t>
      </w:r>
      <w:proofErr w:type="spellEnd"/>
      <w:r w:rsidRPr="00323AE7">
        <w:t>.</w:t>
      </w:r>
    </w:p>
    <w:p w:rsidR="00C249B9" w:rsidRPr="00323AE7" w:rsidRDefault="00A315AB" w:rsidP="00741B83">
      <w:r w:rsidRPr="00323AE7">
        <w:t>Every entry in the list is</w:t>
      </w:r>
      <w:r w:rsidR="004E16E7">
        <w:t xml:space="preserve"> a</w:t>
      </w:r>
      <w:r w:rsidRPr="00323AE7">
        <w:t xml:space="preserve"> component – the first few handle the character’s interaction with the game world, how its sprite is rendered and animated. Further it contains the already described components required for reinforcement learning such as the behaviour parameters, decision requester and the healer specific agent script, the </w:t>
      </w:r>
      <w:proofErr w:type="spellStart"/>
      <w:r w:rsidRPr="00323AE7">
        <w:t>HealerAgent</w:t>
      </w:r>
      <w:proofErr w:type="spellEnd"/>
      <w:r w:rsidRPr="00323AE7">
        <w:t xml:space="preserve">. The character stats script </w:t>
      </w:r>
      <w:r w:rsidR="00A43DE8" w:rsidRPr="00323AE7">
        <w:t>was added to gather statistical data on the agent’s performance, such as lifetime and damage done per step.</w:t>
      </w:r>
    </w:p>
    <w:p w:rsidR="00A43DE8" w:rsidRPr="00323AE7" w:rsidRDefault="00A43DE8" w:rsidP="00741B83">
      <w:r w:rsidRPr="00323AE7">
        <w:t xml:space="preserve">The rest of the scripts control the character’s health, movement and current status and allow whoever is in control of it to use any of the attached </w:t>
      </w:r>
      <w:r w:rsidR="00C11B75" w:rsidRPr="00323AE7">
        <w:t>abilities</w:t>
      </w:r>
      <w:r w:rsidRPr="00323AE7">
        <w:t xml:space="preserve"> if defined </w:t>
      </w:r>
      <w:r w:rsidR="00EA12F5">
        <w:t xml:space="preserve">possible </w:t>
      </w:r>
      <w:r w:rsidRPr="00323AE7">
        <w:t>in the controlling script, which in this case is an AI agent trough the Healer Agent script.</w:t>
      </w:r>
    </w:p>
    <w:p w:rsidR="00506534" w:rsidRPr="00323AE7" w:rsidRDefault="00506534" w:rsidP="00506534">
      <w:r w:rsidRPr="00323AE7">
        <w:br w:type="page"/>
      </w:r>
    </w:p>
    <w:p w:rsidR="00A43DE8" w:rsidRPr="00323AE7" w:rsidRDefault="00506534" w:rsidP="00506534">
      <w:pPr>
        <w:pStyle w:val="Heading1"/>
      </w:pPr>
      <w:bookmarkStart w:id="81" w:name="_Toc40722741"/>
      <w:bookmarkStart w:id="82" w:name="_Toc40757717"/>
      <w:bookmarkStart w:id="83" w:name="_Toc41358055"/>
      <w:r w:rsidRPr="00323AE7">
        <w:lastRenderedPageBreak/>
        <w:t xml:space="preserve">Training and </w:t>
      </w:r>
      <w:r w:rsidR="00D30F1F">
        <w:t>I</w:t>
      </w:r>
      <w:r w:rsidRPr="00323AE7">
        <w:t>mproving the AI</w:t>
      </w:r>
      <w:bookmarkEnd w:id="81"/>
      <w:bookmarkEnd w:id="82"/>
      <w:bookmarkEnd w:id="83"/>
    </w:p>
    <w:p w:rsidR="00132445" w:rsidRPr="00132445" w:rsidRDefault="00506534" w:rsidP="00132445">
      <w:pPr>
        <w:pStyle w:val="Heading2"/>
      </w:pPr>
      <w:bookmarkStart w:id="84" w:name="_Toc40757718"/>
      <w:bookmarkStart w:id="85" w:name="_Toc41358056"/>
      <w:proofErr w:type="spellStart"/>
      <w:r w:rsidRPr="00323AE7">
        <w:t>RunBot</w:t>
      </w:r>
      <w:bookmarkEnd w:id="84"/>
      <w:bookmarkEnd w:id="85"/>
      <w:proofErr w:type="spellEnd"/>
    </w:p>
    <w:p w:rsidR="00132445" w:rsidRDefault="005E705C" w:rsidP="00506534">
      <w:r>
        <w:rPr>
          <w:noProof/>
        </w:rPr>
        <mc:AlternateContent>
          <mc:Choice Requires="wps">
            <w:drawing>
              <wp:anchor distT="0" distB="0" distL="114300" distR="114300" simplePos="0" relativeHeight="251742208" behindDoc="1" locked="0" layoutInCell="1" allowOverlap="1" wp14:anchorId="78C984F1" wp14:editId="65FE1233">
                <wp:simplePos x="0" y="0"/>
                <wp:positionH relativeFrom="column">
                  <wp:posOffset>3973195</wp:posOffset>
                </wp:positionH>
                <wp:positionV relativeFrom="paragraph">
                  <wp:posOffset>1849120</wp:posOffset>
                </wp:positionV>
                <wp:extent cx="2028825" cy="635"/>
                <wp:effectExtent l="0" t="0" r="0" b="0"/>
                <wp:wrapTight wrapText="bothSides">
                  <wp:wrapPolygon edited="0">
                    <wp:start x="0" y="0"/>
                    <wp:lineTo x="0" y="21600"/>
                    <wp:lineTo x="21600" y="21600"/>
                    <wp:lineTo x="21600" y="0"/>
                  </wp:wrapPolygon>
                </wp:wrapTight>
                <wp:docPr id="93" name="Text Box 93"/>
                <wp:cNvGraphicFramePr/>
                <a:graphic xmlns:a="http://schemas.openxmlformats.org/drawingml/2006/main">
                  <a:graphicData uri="http://schemas.microsoft.com/office/word/2010/wordprocessingShape">
                    <wps:wsp>
                      <wps:cNvSpPr txBox="1"/>
                      <wps:spPr>
                        <a:xfrm>
                          <a:off x="0" y="0"/>
                          <a:ext cx="2028825" cy="635"/>
                        </a:xfrm>
                        <a:prstGeom prst="rect">
                          <a:avLst/>
                        </a:prstGeom>
                        <a:solidFill>
                          <a:prstClr val="white"/>
                        </a:solidFill>
                        <a:ln>
                          <a:noFill/>
                        </a:ln>
                      </wps:spPr>
                      <wps:txbx>
                        <w:txbxContent>
                          <w:p w:rsidR="006B3506" w:rsidRPr="001A60E9" w:rsidRDefault="006B3506" w:rsidP="005E705C">
                            <w:pPr>
                              <w:pStyle w:val="Caption"/>
                              <w:rPr>
                                <w:noProof/>
                                <w:sz w:val="19"/>
                              </w:rPr>
                            </w:pPr>
                            <w:bookmarkStart w:id="86" w:name="_Toc41384761"/>
                            <w:r>
                              <w:t xml:space="preserve">Image </w:t>
                            </w:r>
                            <w:r>
                              <w:fldChar w:fldCharType="begin"/>
                            </w:r>
                            <w:r>
                              <w:instrText xml:space="preserve"> SEQ Image \* ARABIC </w:instrText>
                            </w:r>
                            <w:r>
                              <w:fldChar w:fldCharType="separate"/>
                            </w:r>
                            <w:r>
                              <w:rPr>
                                <w:noProof/>
                              </w:rPr>
                              <w:t>18</w:t>
                            </w:r>
                            <w:r>
                              <w:fldChar w:fldCharType="end"/>
                            </w:r>
                            <w:r>
                              <w:t xml:space="preserve">: </w:t>
                            </w:r>
                            <w:proofErr w:type="spellStart"/>
                            <w:r>
                              <w:t>RunBot</w:t>
                            </w:r>
                            <w:bookmarkEnd w:id="8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984F1" id="Text Box 93" o:spid="_x0000_s1041" type="#_x0000_t202" style="position:absolute;margin-left:312.85pt;margin-top:145.6pt;width:159.75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" stroked="f">
                <v:textbox style="mso-fit-shape-to-text:t" inset="0,0,0,0">
                  <w:txbxContent>
                    <w:p w:rsidR="006B3506" w:rsidRPr="001A60E9" w:rsidRDefault="006B3506" w:rsidP="005E705C">
                      <w:pPr>
                        <w:pStyle w:val="Caption"/>
                        <w:rPr>
                          <w:noProof/>
                          <w:sz w:val="19"/>
                        </w:rPr>
                      </w:pPr>
                      <w:bookmarkStart w:id="87" w:name="_Toc41384761"/>
                      <w:r>
                        <w:t xml:space="preserve">Image </w:t>
                      </w:r>
                      <w:r>
                        <w:fldChar w:fldCharType="begin"/>
                      </w:r>
                      <w:r>
                        <w:instrText xml:space="preserve"> SEQ Image \* ARABIC </w:instrText>
                      </w:r>
                      <w:r>
                        <w:fldChar w:fldCharType="separate"/>
                      </w:r>
                      <w:r>
                        <w:rPr>
                          <w:noProof/>
                        </w:rPr>
                        <w:t>18</w:t>
                      </w:r>
                      <w:r>
                        <w:fldChar w:fldCharType="end"/>
                      </w:r>
                      <w:r>
                        <w:t xml:space="preserve">: </w:t>
                      </w:r>
                      <w:proofErr w:type="spellStart"/>
                      <w:r>
                        <w:t>RunBot</w:t>
                      </w:r>
                      <w:bookmarkEnd w:id="87"/>
                      <w:proofErr w:type="spellEnd"/>
                    </w:p>
                  </w:txbxContent>
                </v:textbox>
                <w10:wrap type="tight"/>
              </v:shape>
            </w:pict>
          </mc:Fallback>
        </mc:AlternateContent>
      </w:r>
      <w:r w:rsidR="00F855D8" w:rsidRPr="00323AE7">
        <w:rPr>
          <w:noProof/>
        </w:rPr>
        <w:drawing>
          <wp:anchor distT="0" distB="0" distL="114300" distR="114300" simplePos="0" relativeHeight="251679744" behindDoc="1" locked="0" layoutInCell="1" allowOverlap="1">
            <wp:simplePos x="0" y="0"/>
            <wp:positionH relativeFrom="margin">
              <wp:align>right</wp:align>
            </wp:positionH>
            <wp:positionV relativeFrom="paragraph">
              <wp:posOffset>20320</wp:posOffset>
            </wp:positionV>
            <wp:extent cx="2028825" cy="1771650"/>
            <wp:effectExtent l="0" t="0" r="9525" b="0"/>
            <wp:wrapTight wrapText="bothSides">
              <wp:wrapPolygon edited="0">
                <wp:start x="0" y="0"/>
                <wp:lineTo x="0" y="21368"/>
                <wp:lineTo x="21499" y="21368"/>
                <wp:lineTo x="2149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28825" cy="1771650"/>
                    </a:xfrm>
                    <a:prstGeom prst="rect">
                      <a:avLst/>
                    </a:prstGeom>
                    <a:noFill/>
                    <a:ln>
                      <a:noFill/>
                    </a:ln>
                  </pic:spPr>
                </pic:pic>
              </a:graphicData>
            </a:graphic>
          </wp:anchor>
        </w:drawing>
      </w:r>
      <w:r w:rsidR="00506534" w:rsidRPr="00323AE7">
        <w:t xml:space="preserve">Like mentioned in the getting started with reinforcement learning in unity chapter, the first AI </w:t>
      </w:r>
      <w:r w:rsidR="00132445">
        <w:t xml:space="preserve">controlled agent </w:t>
      </w:r>
      <w:r w:rsidR="00506534" w:rsidRPr="00323AE7">
        <w:t xml:space="preserve">created was called the </w:t>
      </w:r>
      <w:proofErr w:type="spellStart"/>
      <w:r w:rsidR="00506534" w:rsidRPr="00323AE7">
        <w:t>RunBot</w:t>
      </w:r>
      <w:proofErr w:type="spellEnd"/>
      <w:r w:rsidR="00506534" w:rsidRPr="00323AE7">
        <w:t xml:space="preserve"> – </w:t>
      </w:r>
      <w:r w:rsidR="00132445">
        <w:t>calling it “</w:t>
      </w:r>
      <w:proofErr w:type="spellStart"/>
      <w:r w:rsidR="00132445">
        <w:t>RunAgent</w:t>
      </w:r>
      <w:proofErr w:type="spellEnd"/>
      <w:r w:rsidR="00132445">
        <w:t>” would have been a better choice.</w:t>
      </w:r>
    </w:p>
    <w:p w:rsidR="00506534" w:rsidRPr="00323AE7" w:rsidRDefault="00132445" w:rsidP="00506534">
      <w:r>
        <w:t>E</w:t>
      </w:r>
      <w:r w:rsidR="00506534" w:rsidRPr="00323AE7">
        <w:t xml:space="preserve">ven though its behaviour was supposedly </w:t>
      </w:r>
      <w:proofErr w:type="gramStart"/>
      <w:r w:rsidR="00506534" w:rsidRPr="00323AE7">
        <w:t>similar to</w:t>
      </w:r>
      <w:proofErr w:type="gramEnd"/>
      <w:r w:rsidR="00506534" w:rsidRPr="00323AE7">
        <w:t xml:space="preserve"> the </w:t>
      </w:r>
      <w:proofErr w:type="spellStart"/>
      <w:r w:rsidR="00506534" w:rsidRPr="00323AE7">
        <w:t>RollerBall</w:t>
      </w:r>
      <w:proofErr w:type="spellEnd"/>
      <w:r w:rsidR="00506534" w:rsidRPr="00323AE7">
        <w:t xml:space="preserve"> example found </w:t>
      </w:r>
      <w:r w:rsidR="00724787">
        <w:t xml:space="preserve">in </w:t>
      </w:r>
      <w:r w:rsidR="00506534" w:rsidRPr="00323AE7">
        <w:t xml:space="preserve">the ML Agent </w:t>
      </w:r>
      <w:r w:rsidR="00724787">
        <w:t>tutorial</w:t>
      </w:r>
      <w:r w:rsidR="00506534" w:rsidRPr="00323AE7">
        <w:t>, it required a few attempts to get</w:t>
      </w:r>
      <w:r w:rsidR="00F855D8" w:rsidRPr="00323AE7">
        <w:t xml:space="preserve"> the agent run towards the door in a steady manner.</w:t>
      </w:r>
    </w:p>
    <w:p w:rsidR="00F855D8" w:rsidRPr="00323AE7" w:rsidRDefault="00F855D8" w:rsidP="00506534">
      <w:r w:rsidRPr="00323AE7">
        <w:t>Having had only one arena instance at the time, even a very simple training took roughly twenty minutes and, at first, the results were so</w:t>
      </w:r>
      <w:r w:rsidR="00126A8F" w:rsidRPr="00323AE7">
        <w:t>-</w:t>
      </w:r>
      <w:r w:rsidRPr="00323AE7">
        <w:t xml:space="preserve">so at best. Usually, the agent would run off towards a wall for roughly ten seconds until it reached its </w:t>
      </w:r>
      <w:proofErr w:type="spellStart"/>
      <w:r w:rsidRPr="00323AE7">
        <w:t>MaxStep</w:t>
      </w:r>
      <w:proofErr w:type="spellEnd"/>
      <w:r w:rsidRPr="00323AE7">
        <w:t xml:space="preserve"> count, at which point it would reset and repeat. Usually, after roughly ten minutes, the agent would sometimes start to find the door, but </w:t>
      </w:r>
      <w:r w:rsidR="00126A8F" w:rsidRPr="00323AE7">
        <w:t>not</w:t>
      </w:r>
      <w:r w:rsidRPr="00323AE7">
        <w:t xml:space="preserve"> on a satisfying basis.</w:t>
      </w:r>
    </w:p>
    <w:p w:rsidR="00F855D8" w:rsidRPr="00323AE7" w:rsidRDefault="00F855D8" w:rsidP="00506534"/>
    <w:p w:rsidR="00F855D8" w:rsidRPr="00323AE7" w:rsidRDefault="00F855D8" w:rsidP="00506534">
      <w:r w:rsidRPr="00323AE7">
        <w:t xml:space="preserve">To counter this, a negative reward was added to the agent based on its distance to the door – this slightly improved things, but the training still felt too slow – in </w:t>
      </w:r>
      <w:r w:rsidR="00126A8F" w:rsidRPr="00323AE7">
        <w:t>retro perspective</w:t>
      </w:r>
      <w:r w:rsidRPr="00323AE7">
        <w:t xml:space="preserve">, considering the fact that there was but single arena containing one agent, the training times could have been worse, </w:t>
      </w:r>
      <w:r w:rsidR="00EA12F5">
        <w:t>for sure.</w:t>
      </w:r>
    </w:p>
    <w:p w:rsidR="00F855D8" w:rsidRPr="00323AE7" w:rsidRDefault="00F855D8" w:rsidP="00506534">
      <w:r w:rsidRPr="00323AE7">
        <w:t>Yet, trying to find a way to improve things,</w:t>
      </w:r>
      <w:r w:rsidR="004A2FFF" w:rsidRPr="00323AE7">
        <w:t xml:space="preserve"> the agent script received a</w:t>
      </w:r>
      <w:r w:rsidRPr="00323AE7">
        <w:t xml:space="preserve"> reset mechanism that would trigger when the bot ran away too far from the door, increasing the speed it would grasp that it’s doing something wrong.</w:t>
      </w:r>
      <w:r w:rsidR="004A2FFF" w:rsidRPr="00323AE7">
        <w:t xml:space="preserve"> With all these changes, the training was able to be completed in roughly 30000 steps, which</w:t>
      </w:r>
      <w:r w:rsidR="00567DB7">
        <w:t>, being quite simple,</w:t>
      </w:r>
      <w:r w:rsidR="004A2FFF" w:rsidRPr="00323AE7">
        <w:t xml:space="preserve"> translated to roughly five minutes.</w:t>
      </w:r>
    </w:p>
    <w:p w:rsidR="004A2FFF" w:rsidRPr="00323AE7" w:rsidRDefault="004A2FFF" w:rsidP="00506534"/>
    <w:p w:rsidR="004A2FFF" w:rsidRPr="00323AE7" w:rsidRDefault="004A2FFF" w:rsidP="00506534">
      <w:r w:rsidRPr="00323AE7">
        <w:t xml:space="preserve">Yet, applying knowledge earned </w:t>
      </w:r>
      <w:r w:rsidR="00126A8F" w:rsidRPr="00323AE7">
        <w:t>throughout</w:t>
      </w:r>
      <w:r w:rsidRPr="00323AE7">
        <w:t xml:space="preserve"> the term, this time could be greatly fractured once more –firstly, a simple environment like the </w:t>
      </w:r>
      <w:proofErr w:type="spellStart"/>
      <w:r w:rsidRPr="00323AE7">
        <w:t>RunBot</w:t>
      </w:r>
      <w:proofErr w:type="spellEnd"/>
      <w:r w:rsidRPr="00323AE7">
        <w:t xml:space="preserve"> would certainly be trainable with at least 32 arenas instead of one and secondly, the </w:t>
      </w:r>
      <w:proofErr w:type="spellStart"/>
      <w:r w:rsidR="00126A8F" w:rsidRPr="00323AE7">
        <w:t>R</w:t>
      </w:r>
      <w:r w:rsidRPr="00323AE7">
        <w:t>un</w:t>
      </w:r>
      <w:r w:rsidR="00126A8F" w:rsidRPr="00323AE7">
        <w:t>B</w:t>
      </w:r>
      <w:r w:rsidRPr="00323AE7">
        <w:t>ot</w:t>
      </w:r>
      <w:proofErr w:type="spellEnd"/>
      <w:r w:rsidRPr="00323AE7">
        <w:t xml:space="preserve"> had an observation vector of size </w:t>
      </w:r>
      <w:r w:rsidR="00BF4349" w:rsidRPr="00323AE7">
        <w:t>nine</w:t>
      </w:r>
      <w:r w:rsidRPr="00323AE7">
        <w:t>, comprising out of a three dimensional vector for both the bot and the door’s position</w:t>
      </w:r>
      <w:r w:rsidR="00BF4349" w:rsidRPr="00323AE7">
        <w:t>, current movement speed in x and y direction</w:t>
      </w:r>
      <w:r w:rsidRPr="00323AE7">
        <w:t xml:space="preserve"> and a float for the distance between the two. A vector of size four for both positions would </w:t>
      </w:r>
      <w:r w:rsidR="003E5E74">
        <w:t>suffice.</w:t>
      </w:r>
    </w:p>
    <w:p w:rsidR="004A2FFF" w:rsidRPr="00323AE7" w:rsidRDefault="004A2FFF" w:rsidP="004A2FFF">
      <w:pPr>
        <w:pStyle w:val="Heading2"/>
      </w:pPr>
      <w:bookmarkStart w:id="88" w:name="_Toc40757719"/>
      <w:bookmarkStart w:id="89" w:name="_Toc41358057"/>
      <w:r w:rsidRPr="00323AE7">
        <w:t xml:space="preserve">Attacking a </w:t>
      </w:r>
      <w:r w:rsidR="00D30F1F">
        <w:t>S</w:t>
      </w:r>
      <w:r w:rsidRPr="00323AE7">
        <w:t xml:space="preserve">tale </w:t>
      </w:r>
      <w:proofErr w:type="spellStart"/>
      <w:r w:rsidR="00D30F1F">
        <w:t>TS</w:t>
      </w:r>
      <w:r w:rsidRPr="00323AE7">
        <w:t>arget</w:t>
      </w:r>
      <w:bookmarkEnd w:id="88"/>
      <w:bookmarkEnd w:id="89"/>
      <w:proofErr w:type="spellEnd"/>
    </w:p>
    <w:p w:rsidR="00BD5F42" w:rsidRPr="00323AE7" w:rsidRDefault="005E705C" w:rsidP="004A2FFF">
      <w:r>
        <w:rPr>
          <w:noProof/>
        </w:rPr>
        <mc:AlternateContent>
          <mc:Choice Requires="wps">
            <w:drawing>
              <wp:anchor distT="0" distB="0" distL="114300" distR="114300" simplePos="0" relativeHeight="251744256" behindDoc="1" locked="0" layoutInCell="1" allowOverlap="1" wp14:anchorId="696846E0" wp14:editId="6073E783">
                <wp:simplePos x="0" y="0"/>
                <wp:positionH relativeFrom="column">
                  <wp:posOffset>47625</wp:posOffset>
                </wp:positionH>
                <wp:positionV relativeFrom="paragraph">
                  <wp:posOffset>1495425</wp:posOffset>
                </wp:positionV>
                <wp:extent cx="1609725" cy="635"/>
                <wp:effectExtent l="0" t="0" r="0" b="0"/>
                <wp:wrapTight wrapText="bothSides">
                  <wp:wrapPolygon edited="0">
                    <wp:start x="0" y="0"/>
                    <wp:lineTo x="0" y="21600"/>
                    <wp:lineTo x="21600" y="21600"/>
                    <wp:lineTo x="21600" y="0"/>
                  </wp:wrapPolygon>
                </wp:wrapTight>
                <wp:docPr id="94" name="Text Box 94"/>
                <wp:cNvGraphicFramePr/>
                <a:graphic xmlns:a="http://schemas.openxmlformats.org/drawingml/2006/main">
                  <a:graphicData uri="http://schemas.microsoft.com/office/word/2010/wordprocessingShape">
                    <wps:wsp>
                      <wps:cNvSpPr txBox="1"/>
                      <wps:spPr>
                        <a:xfrm>
                          <a:off x="0" y="0"/>
                          <a:ext cx="1609725" cy="635"/>
                        </a:xfrm>
                        <a:prstGeom prst="rect">
                          <a:avLst/>
                        </a:prstGeom>
                        <a:solidFill>
                          <a:prstClr val="white"/>
                        </a:solidFill>
                        <a:ln>
                          <a:noFill/>
                        </a:ln>
                      </wps:spPr>
                      <wps:txbx>
                        <w:txbxContent>
                          <w:p w:rsidR="006B3506" w:rsidRPr="00A1002E" w:rsidRDefault="006B3506" w:rsidP="005E705C">
                            <w:pPr>
                              <w:pStyle w:val="Caption"/>
                              <w:rPr>
                                <w:noProof/>
                                <w:sz w:val="19"/>
                              </w:rPr>
                            </w:pPr>
                            <w:bookmarkStart w:id="90" w:name="_Toc41384762"/>
                            <w:r>
                              <w:t xml:space="preserve">Image </w:t>
                            </w:r>
                            <w:r>
                              <w:fldChar w:fldCharType="begin"/>
                            </w:r>
                            <w:r>
                              <w:instrText xml:space="preserve"> SEQ Image \* ARABIC </w:instrText>
                            </w:r>
                            <w:r>
                              <w:fldChar w:fldCharType="separate"/>
                            </w:r>
                            <w:r>
                              <w:rPr>
                                <w:noProof/>
                              </w:rPr>
                              <w:t>19</w:t>
                            </w:r>
                            <w:r>
                              <w:fldChar w:fldCharType="end"/>
                            </w:r>
                            <w:r>
                              <w:t xml:space="preserve">: </w:t>
                            </w:r>
                            <w:proofErr w:type="spellStart"/>
                            <w:r>
                              <w:t>BattleBot</w:t>
                            </w:r>
                            <w:bookmarkEnd w:id="9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846E0" id="Text Box 94" o:spid="_x0000_s1042" type="#_x0000_t202" style="position:absolute;margin-left:3.75pt;margin-top:117.75pt;width:126.75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" stroked="f">
                <v:textbox style="mso-fit-shape-to-text:t" inset="0,0,0,0">
                  <w:txbxContent>
                    <w:p w:rsidR="006B3506" w:rsidRPr="00A1002E" w:rsidRDefault="006B3506" w:rsidP="005E705C">
                      <w:pPr>
                        <w:pStyle w:val="Caption"/>
                        <w:rPr>
                          <w:noProof/>
                          <w:sz w:val="19"/>
                        </w:rPr>
                      </w:pPr>
                      <w:bookmarkStart w:id="91" w:name="_Toc41384762"/>
                      <w:r>
                        <w:t xml:space="preserve">Image </w:t>
                      </w:r>
                      <w:r>
                        <w:fldChar w:fldCharType="begin"/>
                      </w:r>
                      <w:r>
                        <w:instrText xml:space="preserve"> SEQ Image \* ARABIC </w:instrText>
                      </w:r>
                      <w:r>
                        <w:fldChar w:fldCharType="separate"/>
                      </w:r>
                      <w:r>
                        <w:rPr>
                          <w:noProof/>
                        </w:rPr>
                        <w:t>19</w:t>
                      </w:r>
                      <w:r>
                        <w:fldChar w:fldCharType="end"/>
                      </w:r>
                      <w:r>
                        <w:t xml:space="preserve">: </w:t>
                      </w:r>
                      <w:proofErr w:type="spellStart"/>
                      <w:r>
                        <w:t>BattleBot</w:t>
                      </w:r>
                      <w:bookmarkEnd w:id="91"/>
                      <w:proofErr w:type="spellEnd"/>
                    </w:p>
                  </w:txbxContent>
                </v:textbox>
                <w10:wrap type="tight"/>
              </v:shape>
            </w:pict>
          </mc:Fallback>
        </mc:AlternateContent>
      </w:r>
      <w:r w:rsidR="00BD5F42" w:rsidRPr="00323AE7">
        <w:rPr>
          <w:noProof/>
        </w:rPr>
        <w:drawing>
          <wp:anchor distT="0" distB="0" distL="114300" distR="114300" simplePos="0" relativeHeight="251680768" behindDoc="1" locked="0" layoutInCell="1" allowOverlap="1">
            <wp:simplePos x="0" y="0"/>
            <wp:positionH relativeFrom="margin">
              <wp:posOffset>47625</wp:posOffset>
            </wp:positionH>
            <wp:positionV relativeFrom="paragraph">
              <wp:posOffset>41910</wp:posOffset>
            </wp:positionV>
            <wp:extent cx="1609725" cy="1396365"/>
            <wp:effectExtent l="0" t="0" r="0" b="0"/>
            <wp:wrapTight wrapText="bothSides">
              <wp:wrapPolygon edited="0">
                <wp:start x="0" y="0"/>
                <wp:lineTo x="0" y="21217"/>
                <wp:lineTo x="21217" y="21217"/>
                <wp:lineTo x="2121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09725" cy="1396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2FFF" w:rsidRPr="00323AE7">
        <w:t xml:space="preserve">Adapting the PlayerAgent script, which earlier controlled the </w:t>
      </w:r>
      <w:proofErr w:type="spellStart"/>
      <w:r w:rsidR="004A2FFF" w:rsidRPr="00323AE7">
        <w:t>RunBot</w:t>
      </w:r>
      <w:proofErr w:type="spellEnd"/>
      <w:r w:rsidR="004A2FFF" w:rsidRPr="00323AE7">
        <w:t xml:space="preserve"> to allow for a first combat</w:t>
      </w:r>
      <w:r w:rsidR="00BD5F42" w:rsidRPr="00323AE7">
        <w:t>-</w:t>
      </w:r>
      <w:r w:rsidR="004A2FFF" w:rsidRPr="00323AE7">
        <w:t>oriented agent, involved mainly adding two more</w:t>
      </w:r>
      <w:r w:rsidR="00BD5F42" w:rsidRPr="00323AE7">
        <w:t xml:space="preserve"> fields to the action vector, which would enable it to blast a </w:t>
      </w:r>
      <w:proofErr w:type="spellStart"/>
      <w:r w:rsidR="00BD5F42" w:rsidRPr="00323AE7">
        <w:t>FireBolt</w:t>
      </w:r>
      <w:proofErr w:type="spellEnd"/>
      <w:r w:rsidR="00BD5F42" w:rsidRPr="00323AE7">
        <w:t xml:space="preserve"> in walking direction and make use of the </w:t>
      </w:r>
      <w:proofErr w:type="spellStart"/>
      <w:r w:rsidR="00BD5F42" w:rsidRPr="00323AE7">
        <w:t>MultiSlash</w:t>
      </w:r>
      <w:proofErr w:type="spellEnd"/>
      <w:r w:rsidR="00BD5F42" w:rsidRPr="00323AE7">
        <w:t xml:space="preserve"> ability. </w:t>
      </w:r>
    </w:p>
    <w:p w:rsidR="00BD5F42" w:rsidRPr="00323AE7" w:rsidRDefault="00BD5F42" w:rsidP="004A2FFF"/>
    <w:p w:rsidR="004A2FFF" w:rsidRPr="00323AE7" w:rsidRDefault="00683CA6" w:rsidP="004A2FFF">
      <w:r w:rsidRPr="00323AE7">
        <w:rPr>
          <w:noProof/>
        </w:rPr>
        <w:drawing>
          <wp:anchor distT="0" distB="0" distL="114300" distR="114300" simplePos="0" relativeHeight="251681792" behindDoc="1" locked="0" layoutInCell="1" allowOverlap="1" wp14:anchorId="687B1E0E">
            <wp:simplePos x="0" y="0"/>
            <wp:positionH relativeFrom="column">
              <wp:posOffset>4946650</wp:posOffset>
            </wp:positionH>
            <wp:positionV relativeFrom="paragraph">
              <wp:posOffset>12065</wp:posOffset>
            </wp:positionV>
            <wp:extent cx="1057275" cy="694690"/>
            <wp:effectExtent l="0" t="0" r="9525" b="0"/>
            <wp:wrapTight wrapText="bothSides">
              <wp:wrapPolygon edited="0">
                <wp:start x="0" y="0"/>
                <wp:lineTo x="0" y="20731"/>
                <wp:lineTo x="21405" y="20731"/>
                <wp:lineTo x="214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57275" cy="694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705C">
        <w:rPr>
          <w:noProof/>
        </w:rPr>
        <mc:AlternateContent>
          <mc:Choice Requires="wps">
            <w:drawing>
              <wp:anchor distT="0" distB="0" distL="114300" distR="114300" simplePos="0" relativeHeight="251746304" behindDoc="1" locked="0" layoutInCell="1" allowOverlap="1" wp14:anchorId="75B7ED77" wp14:editId="2C1DE0CC">
                <wp:simplePos x="0" y="0"/>
                <wp:positionH relativeFrom="margin">
                  <wp:align>right</wp:align>
                </wp:positionH>
                <wp:positionV relativeFrom="paragraph">
                  <wp:posOffset>707390</wp:posOffset>
                </wp:positionV>
                <wp:extent cx="1057275" cy="361950"/>
                <wp:effectExtent l="0" t="0" r="9525" b="0"/>
                <wp:wrapTight wrapText="bothSides">
                  <wp:wrapPolygon edited="0">
                    <wp:start x="0" y="0"/>
                    <wp:lineTo x="0" y="20463"/>
                    <wp:lineTo x="21405" y="20463"/>
                    <wp:lineTo x="21405" y="0"/>
                    <wp:lineTo x="0" y="0"/>
                  </wp:wrapPolygon>
                </wp:wrapTight>
                <wp:docPr id="95" name="Text Box 95"/>
                <wp:cNvGraphicFramePr/>
                <a:graphic xmlns:a="http://schemas.openxmlformats.org/drawingml/2006/main">
                  <a:graphicData uri="http://schemas.microsoft.com/office/word/2010/wordprocessingShape">
                    <wps:wsp>
                      <wps:cNvSpPr txBox="1"/>
                      <wps:spPr>
                        <a:xfrm>
                          <a:off x="0" y="0"/>
                          <a:ext cx="1057275" cy="361950"/>
                        </a:xfrm>
                        <a:prstGeom prst="rect">
                          <a:avLst/>
                        </a:prstGeom>
                        <a:solidFill>
                          <a:prstClr val="white"/>
                        </a:solidFill>
                        <a:ln>
                          <a:noFill/>
                        </a:ln>
                      </wps:spPr>
                      <wps:txbx>
                        <w:txbxContent>
                          <w:p w:rsidR="006B3506" w:rsidRPr="00301474" w:rsidRDefault="006B3506" w:rsidP="005E705C">
                            <w:pPr>
                              <w:pStyle w:val="Caption"/>
                              <w:rPr>
                                <w:noProof/>
                                <w:sz w:val="19"/>
                              </w:rPr>
                            </w:pPr>
                            <w:bookmarkStart w:id="92" w:name="_Toc41384763"/>
                            <w:r>
                              <w:t xml:space="preserve">Image </w:t>
                            </w:r>
                            <w:r>
                              <w:fldChar w:fldCharType="begin"/>
                            </w:r>
                            <w:r>
                              <w:instrText xml:space="preserve"> SEQ Image \* ARABIC </w:instrText>
                            </w:r>
                            <w:r>
                              <w:fldChar w:fldCharType="separate"/>
                            </w:r>
                            <w:r>
                              <w:rPr>
                                <w:noProof/>
                              </w:rPr>
                              <w:t>20</w:t>
                            </w:r>
                            <w:r>
                              <w:fldChar w:fldCharType="end"/>
                            </w:r>
                            <w:r>
                              <w:t xml:space="preserve">: </w:t>
                            </w:r>
                            <w:proofErr w:type="spellStart"/>
                            <w:r>
                              <w:t>MultiSlash</w:t>
                            </w:r>
                            <w:bookmarkEnd w:id="9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7ED77" id="Text Box 95" o:spid="_x0000_s1043" type="#_x0000_t202" style="position:absolute;margin-left:32.05pt;margin-top:55.7pt;width:83.25pt;height:28.5pt;z-index:-251570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" stroked="f">
                <v:textbox inset="0,0,0,0">
                  <w:txbxContent>
                    <w:p w:rsidR="006B3506" w:rsidRPr="00301474" w:rsidRDefault="006B3506" w:rsidP="005E705C">
                      <w:pPr>
                        <w:pStyle w:val="Caption"/>
                        <w:rPr>
                          <w:noProof/>
                          <w:sz w:val="19"/>
                        </w:rPr>
                      </w:pPr>
                      <w:bookmarkStart w:id="93" w:name="_Toc41384763"/>
                      <w:r>
                        <w:t xml:space="preserve">Image </w:t>
                      </w:r>
                      <w:r>
                        <w:fldChar w:fldCharType="begin"/>
                      </w:r>
                      <w:r>
                        <w:instrText xml:space="preserve"> SEQ Image \* ARABIC </w:instrText>
                      </w:r>
                      <w:r>
                        <w:fldChar w:fldCharType="separate"/>
                      </w:r>
                      <w:r>
                        <w:rPr>
                          <w:noProof/>
                        </w:rPr>
                        <w:t>20</w:t>
                      </w:r>
                      <w:r>
                        <w:fldChar w:fldCharType="end"/>
                      </w:r>
                      <w:r>
                        <w:t xml:space="preserve">: </w:t>
                      </w:r>
                      <w:proofErr w:type="spellStart"/>
                      <w:r>
                        <w:t>MultiSlash</w:t>
                      </w:r>
                      <w:bookmarkEnd w:id="93"/>
                      <w:proofErr w:type="spellEnd"/>
                    </w:p>
                  </w:txbxContent>
                </v:textbox>
                <w10:wrap type="tight" anchorx="margin"/>
              </v:shape>
            </w:pict>
          </mc:Fallback>
        </mc:AlternateContent>
      </w:r>
      <w:r w:rsidR="00BD5F42" w:rsidRPr="00323AE7">
        <w:t xml:space="preserve">The </w:t>
      </w:r>
      <w:proofErr w:type="spellStart"/>
      <w:r w:rsidR="00BD5F42" w:rsidRPr="00323AE7">
        <w:t>MultiSlash</w:t>
      </w:r>
      <w:proofErr w:type="spellEnd"/>
      <w:r w:rsidR="00BD5F42" w:rsidRPr="00323AE7">
        <w:t xml:space="preserve"> ability was already implemented during the project 2 module and basically lets the user attack with its sword in a four hit combo with a short internal cool down – the agent first strikes with its left weapon, then its right for equal damage and then twice for double damage with both weapons. </w:t>
      </w:r>
    </w:p>
    <w:p w:rsidR="00BD5F42" w:rsidRPr="00323AE7" w:rsidRDefault="00BD5F42" w:rsidP="004A2FFF"/>
    <w:p w:rsidR="00BD5F42" w:rsidRPr="00323AE7" w:rsidRDefault="00BD5F42" w:rsidP="004A2FFF">
      <w:r w:rsidRPr="00323AE7">
        <w:t>To be able to train the agent, an old bot enemy was repurposed to serve as a dummy with its movement ability disabled. Rewards for damaging the</w:t>
      </w:r>
      <w:r w:rsidR="00BF4349" w:rsidRPr="00323AE7">
        <w:t xml:space="preserve"> dummy were granted by checking for health</w:t>
      </w:r>
      <w:r w:rsidR="00306515">
        <w:t xml:space="preserve"> changes</w:t>
      </w:r>
      <w:r w:rsidR="00BF4349" w:rsidRPr="00323AE7">
        <w:t xml:space="preserve"> on each frame.</w:t>
      </w:r>
    </w:p>
    <w:p w:rsidR="00BF4349" w:rsidRPr="00323AE7" w:rsidRDefault="00BF4349" w:rsidP="004A2FFF"/>
    <w:p w:rsidR="00BF4349" w:rsidRPr="00323AE7" w:rsidRDefault="00BF4349" w:rsidP="004A2FFF">
      <w:r w:rsidRPr="00323AE7">
        <w:t>At this point</w:t>
      </w:r>
      <w:r w:rsidR="00132057">
        <w:t xml:space="preserve">, thinking </w:t>
      </w:r>
      <w:r w:rsidRPr="00323AE7">
        <w:t xml:space="preserve">that it was beneficial to the agent’s learning process to know as much as possible about the environment, the observation was bloated further. In addition to the nine fields </w:t>
      </w:r>
      <w:r w:rsidR="00190EF8" w:rsidRPr="00323AE7">
        <w:lastRenderedPageBreak/>
        <w:t xml:space="preserve">perceived by the </w:t>
      </w:r>
      <w:proofErr w:type="spellStart"/>
      <w:r w:rsidR="00190EF8" w:rsidRPr="00323AE7">
        <w:t>RunBot</w:t>
      </w:r>
      <w:proofErr w:type="spellEnd"/>
      <w:r w:rsidR="00190EF8" w:rsidRPr="00323AE7">
        <w:t xml:space="preserve">, the target’s health and the agent’s attacking direction object’s position were now monitored, resulting in an observation vector of </w:t>
      </w:r>
      <w:r w:rsidR="00132057">
        <w:t>thirteen</w:t>
      </w:r>
      <w:r w:rsidR="00190EF8" w:rsidRPr="00323AE7">
        <w:t xml:space="preserve"> and a</w:t>
      </w:r>
      <w:r w:rsidR="00132057">
        <w:t>n</w:t>
      </w:r>
      <w:r w:rsidR="00190EF8" w:rsidRPr="00323AE7">
        <w:t xml:space="preserve"> action vector of </w:t>
      </w:r>
      <w:r w:rsidR="00132057">
        <w:t>four</w:t>
      </w:r>
      <w:r w:rsidR="00190EF8" w:rsidRPr="00323AE7">
        <w:t>.</w:t>
      </w:r>
    </w:p>
    <w:p w:rsidR="00190EF8" w:rsidRPr="00323AE7" w:rsidRDefault="00190EF8" w:rsidP="004A2FFF">
      <w:r w:rsidRPr="00323AE7">
        <w:t xml:space="preserve">First attempts to improve the barely learning agent mainly targeted the </w:t>
      </w:r>
      <w:r w:rsidR="00E63D17">
        <w:t>reward</w:t>
      </w:r>
      <w:r w:rsidRPr="00323AE7">
        <w:t xml:space="preserve"> system and training hyperparameters. Increasing rewards to the agent for various actions such as staying close to the dummy and granting a bonus when it dies only provided very small improvements. Increasing the training time by adapting the max steps parameter in the trainer_config file to let the agent </w:t>
      </w:r>
      <w:r w:rsidR="00126A8F" w:rsidRPr="00323AE7">
        <w:t>training</w:t>
      </w:r>
      <w:r w:rsidRPr="00323AE7">
        <w:t xml:space="preserve"> for longer periods up to roughly three hours provided noticeable improvement, however.</w:t>
      </w:r>
    </w:p>
    <w:p w:rsidR="00190EF8" w:rsidRPr="00323AE7" w:rsidRDefault="00190EF8" w:rsidP="004A2FFF"/>
    <w:p w:rsidR="00190EF8" w:rsidRPr="00323AE7" w:rsidRDefault="00190EF8" w:rsidP="004A2FFF">
      <w:r w:rsidRPr="00323AE7">
        <w:t xml:space="preserve">It took a few days until </w:t>
      </w:r>
      <w:r w:rsidR="000B3812">
        <w:t>it became clear</w:t>
      </w:r>
      <w:r w:rsidRPr="00323AE7">
        <w:t xml:space="preserve"> that increased vector sizes aren’t only </w:t>
      </w:r>
      <w:r w:rsidR="000B3812">
        <w:t>beneficial</w:t>
      </w:r>
      <w:r w:rsidRPr="00323AE7">
        <w:t>.</w:t>
      </w:r>
      <w:r w:rsidR="008C6ACC" w:rsidRPr="00323AE7">
        <w:t xml:space="preserve"> At this point a closer look at the agent’s observation vector was taken, leading to trainings with a variety of vector sizes.</w:t>
      </w:r>
    </w:p>
    <w:p w:rsidR="008C6ACC" w:rsidRPr="00323AE7" w:rsidRDefault="008C6ACC" w:rsidP="004A2FFF"/>
    <w:p w:rsidR="008C6ACC" w:rsidRPr="00323AE7" w:rsidRDefault="008C6ACC" w:rsidP="004A2FFF">
      <w:proofErr w:type="gramStart"/>
      <w:r w:rsidRPr="00323AE7">
        <w:t>First of all</w:t>
      </w:r>
      <w:proofErr w:type="gramEnd"/>
      <w:r w:rsidRPr="00323AE7">
        <w:t xml:space="preserve">, the </w:t>
      </w:r>
      <w:r w:rsidR="0030189B">
        <w:t xml:space="preserve">character’s </w:t>
      </w:r>
      <w:r w:rsidRPr="00323AE7">
        <w:t>horizontal and vertical movement speed felt quite obsolete and were removed, reducing the vector size to eleven. Further, the target health was no longer monitored, decreasing the size to ten.</w:t>
      </w:r>
    </w:p>
    <w:p w:rsidR="008C6ACC" w:rsidRPr="00323AE7" w:rsidRDefault="008C6ACC" w:rsidP="004A2FFF">
      <w:r w:rsidRPr="00323AE7">
        <w:t>At this point, the training time was reduced to roughly an hour to be able to see the agent attack the enemy every now and then.</w:t>
      </w:r>
    </w:p>
    <w:p w:rsidR="008C6ACC" w:rsidRPr="00323AE7" w:rsidRDefault="008C6ACC" w:rsidP="004A2FFF"/>
    <w:p w:rsidR="008C6ACC" w:rsidRPr="00323AE7" w:rsidRDefault="008C6ACC" w:rsidP="004A2FFF">
      <w:r w:rsidRPr="00323AE7">
        <w:t xml:space="preserve">Seeing that this didn’t feel satisfying at all, a decision was made to remove the </w:t>
      </w:r>
      <w:proofErr w:type="spellStart"/>
      <w:r w:rsidRPr="00323AE7">
        <w:t>MultiSlash</w:t>
      </w:r>
      <w:proofErr w:type="spellEnd"/>
      <w:r w:rsidRPr="00323AE7">
        <w:t xml:space="preserve"> ability </w:t>
      </w:r>
      <w:r w:rsidR="00E7778A" w:rsidRPr="00323AE7">
        <w:t>entirely and</w:t>
      </w:r>
      <w:r w:rsidRPr="00323AE7">
        <w:t xml:space="preserve"> playing around with the target observations. A few trainings were run, one with only the distance to the target and the three actions, one with the agents three position inputs </w:t>
      </w:r>
      <w:r w:rsidR="0030189B">
        <w:t>plus</w:t>
      </w:r>
      <w:r w:rsidRPr="00323AE7">
        <w:t xml:space="preserve"> the distance and another with both agent and dummy position, without the distance between the two.</w:t>
      </w:r>
    </w:p>
    <w:p w:rsidR="008C6ACC" w:rsidRPr="00323AE7" w:rsidRDefault="008C6ACC" w:rsidP="004A2FFF">
      <w:r w:rsidRPr="00323AE7">
        <w:t>The last option turned out to be the best, probably because the agent just didn</w:t>
      </w:r>
      <w:r w:rsidR="00126A8F" w:rsidRPr="00323AE7">
        <w:t>’</w:t>
      </w:r>
      <w:r w:rsidRPr="00323AE7">
        <w:t>t have any way to tell in which direction it had to shoot or move otherwise.</w:t>
      </w:r>
    </w:p>
    <w:p w:rsidR="008C6ACC" w:rsidRPr="00323AE7" w:rsidRDefault="009A7BA0" w:rsidP="009A7BA0">
      <w:pPr>
        <w:pStyle w:val="Heading2"/>
      </w:pPr>
      <w:bookmarkStart w:id="94" w:name="_Toc40757720"/>
      <w:bookmarkStart w:id="95" w:name="_Toc41358058"/>
      <w:r w:rsidRPr="00323AE7">
        <w:t>Self</w:t>
      </w:r>
      <w:r w:rsidR="00D30F1F">
        <w:t>-</w:t>
      </w:r>
      <w:r w:rsidR="00206885">
        <w:t>P</w:t>
      </w:r>
      <w:r w:rsidRPr="00323AE7">
        <w:t>lay</w:t>
      </w:r>
      <w:bookmarkEnd w:id="94"/>
      <w:bookmarkEnd w:id="95"/>
    </w:p>
    <w:p w:rsidR="009A7BA0" w:rsidRPr="00323AE7" w:rsidRDefault="009A7BA0" w:rsidP="009A7BA0">
      <w:r w:rsidRPr="00323AE7">
        <w:t>Seeing that the previous agent’s training results started to become more and more acceptable, it was time to move on to the next step – to let the agent train against an enemy that fights back.</w:t>
      </w:r>
    </w:p>
    <w:p w:rsidR="009A7BA0" w:rsidRPr="00323AE7" w:rsidRDefault="009A7BA0" w:rsidP="009A7BA0">
      <w:r w:rsidRPr="00323AE7">
        <w:t>Goal here was to not only let the agent fight against a random bot that wouldn’t learn itself, but to let the agent face off against itself.</w:t>
      </w:r>
    </w:p>
    <w:p w:rsidR="005C5DAE" w:rsidRPr="00323AE7" w:rsidRDefault="005C5DAE" w:rsidP="009A7BA0"/>
    <w:p w:rsidR="00086B5A" w:rsidRPr="00323AE7" w:rsidRDefault="005C5DAE" w:rsidP="009A7BA0">
      <w:r w:rsidRPr="00323AE7">
        <w:t>For the two identical agents to be able to interact with each other, quite a few updates to the game’s mechanics had to be made – most of the damaging abilities contained a value to be set in the Unity-inspector</w:t>
      </w:r>
      <w:r w:rsidR="003A540C" w:rsidRPr="00323AE7">
        <w:t xml:space="preserve">, which would then allow the ability scripts to check for what targets were to be affected by it. </w:t>
      </w:r>
    </w:p>
    <w:p w:rsidR="003A540C" w:rsidRPr="00323AE7" w:rsidRDefault="003A540C" w:rsidP="009A7BA0">
      <w:r w:rsidRPr="00323AE7">
        <w:t>The entire system was revamped in</w:t>
      </w:r>
      <w:r w:rsidR="00086B5A" w:rsidRPr="00323AE7">
        <w:t xml:space="preserve"> a</w:t>
      </w:r>
      <w:r w:rsidRPr="00323AE7">
        <w:t xml:space="preserve"> way that the script would compare the </w:t>
      </w:r>
      <w:proofErr w:type="spellStart"/>
      <w:r w:rsidRPr="00323AE7">
        <w:t>GameObject</w:t>
      </w:r>
      <w:proofErr w:type="spellEnd"/>
      <w:r w:rsidR="001761C5" w:rsidRPr="00323AE7">
        <w:t xml:space="preserve"> (transform)</w:t>
      </w:r>
      <w:r w:rsidRPr="00323AE7">
        <w:t xml:space="preserve"> it was attached </w:t>
      </w:r>
      <w:r w:rsidR="001761C5" w:rsidRPr="00323AE7">
        <w:t xml:space="preserve">to with the one of the </w:t>
      </w:r>
      <w:r w:rsidR="00126A8F" w:rsidRPr="00323AE7">
        <w:t>colliders</w:t>
      </w:r>
      <w:r w:rsidR="001761C5" w:rsidRPr="00323AE7">
        <w:t xml:space="preserve"> that was hit by the ability or the ability’s projectile.</w:t>
      </w:r>
    </w:p>
    <w:p w:rsidR="001761C5" w:rsidRPr="00323AE7" w:rsidRDefault="001761C5" w:rsidP="009A7BA0"/>
    <w:p w:rsidR="001761C5" w:rsidRPr="00323AE7" w:rsidRDefault="001761C5" w:rsidP="009A7BA0">
      <w:r w:rsidRPr="00323AE7">
        <w:t xml:space="preserve">After updating the game logic, </w:t>
      </w:r>
      <w:r w:rsidR="00206885">
        <w:t>“</w:t>
      </w:r>
      <w:proofErr w:type="spellStart"/>
      <w:r w:rsidRPr="00323AE7">
        <w:t>SelfPlay</w:t>
      </w:r>
      <w:proofErr w:type="spellEnd"/>
      <w:r w:rsidR="00206885">
        <w:t>”</w:t>
      </w:r>
      <w:r w:rsidRPr="00323AE7">
        <w:t xml:space="preserve">, a feature of ML-Agents became implementable. To do so, a few parameters and values had to be added to the trainer_config file and the agents had to be assigned to teams, by changing one of the two else almost identical agents’ team ID </w:t>
      </w:r>
      <w:r w:rsidR="00A80E92" w:rsidRPr="00323AE7">
        <w:t xml:space="preserve">in the unity inspector under the behaviour parameters </w:t>
      </w:r>
      <w:r w:rsidRPr="00323AE7">
        <w:t>to one.</w:t>
      </w:r>
    </w:p>
    <w:p w:rsidR="002660B6" w:rsidRPr="00323AE7" w:rsidRDefault="002660B6" w:rsidP="009A7BA0"/>
    <w:p w:rsidR="007D71CB" w:rsidRPr="00323AE7" w:rsidRDefault="007D71CB" w:rsidP="009A7BA0">
      <w:r w:rsidRPr="00323AE7">
        <w:t xml:space="preserve">The image below shows the additional lines required </w:t>
      </w:r>
      <w:r w:rsidR="0014492E">
        <w:t xml:space="preserve">for </w:t>
      </w:r>
      <w:r w:rsidR="00206885">
        <w:t>s</w:t>
      </w:r>
      <w:r w:rsidR="0014492E">
        <w:t>elf</w:t>
      </w:r>
      <w:r w:rsidR="00206885">
        <w:t>-p</w:t>
      </w:r>
      <w:r w:rsidR="0014492E">
        <w:t xml:space="preserve">lay </w:t>
      </w:r>
      <w:r w:rsidRPr="00323AE7">
        <w:t xml:space="preserve">in the </w:t>
      </w:r>
      <w:proofErr w:type="spellStart"/>
      <w:r w:rsidRPr="00323AE7">
        <w:t>trainer_</w:t>
      </w:r>
      <w:proofErr w:type="gramStart"/>
      <w:r w:rsidRPr="00323AE7">
        <w:t>config.yaml</w:t>
      </w:r>
      <w:proofErr w:type="spellEnd"/>
      <w:proofErr w:type="gramEnd"/>
      <w:r w:rsidRPr="00323AE7">
        <w:t>.</w:t>
      </w:r>
    </w:p>
    <w:p w:rsidR="007D71CB" w:rsidRPr="00323AE7" w:rsidRDefault="007D71CB" w:rsidP="009A7BA0"/>
    <w:p w:rsidR="002660B6" w:rsidRPr="00323AE7" w:rsidRDefault="002660B6" w:rsidP="009A7BA0">
      <w:r w:rsidRPr="00323AE7">
        <w:rPr>
          <w:noProof/>
        </w:rPr>
        <w:drawing>
          <wp:anchor distT="0" distB="0" distL="114300" distR="114300" simplePos="0" relativeHeight="251682816" behindDoc="1" locked="0" layoutInCell="1" allowOverlap="1">
            <wp:simplePos x="0" y="0"/>
            <wp:positionH relativeFrom="margin">
              <wp:align>left</wp:align>
            </wp:positionH>
            <wp:positionV relativeFrom="paragraph">
              <wp:posOffset>23495</wp:posOffset>
            </wp:positionV>
            <wp:extent cx="3162300" cy="895350"/>
            <wp:effectExtent l="0" t="0" r="0" b="0"/>
            <wp:wrapTight wrapText="bothSides">
              <wp:wrapPolygon edited="0">
                <wp:start x="0" y="0"/>
                <wp:lineTo x="0" y="21140"/>
                <wp:lineTo x="21470" y="21140"/>
                <wp:lineTo x="2147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62300" cy="895350"/>
                    </a:xfrm>
                    <a:prstGeom prst="rect">
                      <a:avLst/>
                    </a:prstGeom>
                    <a:noFill/>
                    <a:ln>
                      <a:noFill/>
                    </a:ln>
                  </pic:spPr>
                </pic:pic>
              </a:graphicData>
            </a:graphic>
          </wp:anchor>
        </w:drawing>
      </w:r>
    </w:p>
    <w:p w:rsidR="002660B6" w:rsidRPr="00323AE7" w:rsidRDefault="002660B6" w:rsidP="009A7BA0"/>
    <w:p w:rsidR="002660B6" w:rsidRPr="00323AE7" w:rsidRDefault="00683CA6" w:rsidP="009A7BA0">
      <w:r>
        <w:rPr>
          <w:noProof/>
        </w:rPr>
        <mc:AlternateContent>
          <mc:Choice Requires="wps">
            <w:drawing>
              <wp:anchor distT="0" distB="0" distL="114300" distR="114300" simplePos="0" relativeHeight="251748352" behindDoc="1" locked="0" layoutInCell="1" allowOverlap="1" wp14:anchorId="7B3D4782" wp14:editId="78ED344B">
                <wp:simplePos x="0" y="0"/>
                <wp:positionH relativeFrom="column">
                  <wp:posOffset>3289300</wp:posOffset>
                </wp:positionH>
                <wp:positionV relativeFrom="paragraph">
                  <wp:posOffset>224155</wp:posOffset>
                </wp:positionV>
                <wp:extent cx="2771775" cy="342900"/>
                <wp:effectExtent l="0" t="0" r="9525" b="0"/>
                <wp:wrapTight wrapText="bothSides">
                  <wp:wrapPolygon edited="0">
                    <wp:start x="0" y="0"/>
                    <wp:lineTo x="0" y="20400"/>
                    <wp:lineTo x="21526" y="20400"/>
                    <wp:lineTo x="21526" y="0"/>
                    <wp:lineTo x="0" y="0"/>
                  </wp:wrapPolygon>
                </wp:wrapTight>
                <wp:docPr id="96" name="Text Box 96"/>
                <wp:cNvGraphicFramePr/>
                <a:graphic xmlns:a="http://schemas.openxmlformats.org/drawingml/2006/main">
                  <a:graphicData uri="http://schemas.microsoft.com/office/word/2010/wordprocessingShape">
                    <wps:wsp>
                      <wps:cNvSpPr txBox="1"/>
                      <wps:spPr>
                        <a:xfrm>
                          <a:off x="0" y="0"/>
                          <a:ext cx="2771775" cy="342900"/>
                        </a:xfrm>
                        <a:prstGeom prst="rect">
                          <a:avLst/>
                        </a:prstGeom>
                        <a:solidFill>
                          <a:prstClr val="white"/>
                        </a:solidFill>
                        <a:ln>
                          <a:noFill/>
                        </a:ln>
                      </wps:spPr>
                      <wps:txbx>
                        <w:txbxContent>
                          <w:p w:rsidR="006B3506" w:rsidRPr="00E51A47" w:rsidRDefault="006B3506" w:rsidP="00683CA6">
                            <w:pPr>
                              <w:pStyle w:val="Caption"/>
                              <w:rPr>
                                <w:noProof/>
                                <w:sz w:val="19"/>
                              </w:rPr>
                            </w:pPr>
                            <w:bookmarkStart w:id="96" w:name="_Toc41384764"/>
                            <w:r>
                              <w:t xml:space="preserve">Image </w:t>
                            </w:r>
                            <w:r>
                              <w:fldChar w:fldCharType="begin"/>
                            </w:r>
                            <w:r>
                              <w:instrText xml:space="preserve"> SEQ Image \* ARABIC </w:instrText>
                            </w:r>
                            <w:r>
                              <w:fldChar w:fldCharType="separate"/>
                            </w:r>
                            <w:r>
                              <w:rPr>
                                <w:noProof/>
                              </w:rPr>
                              <w:t>21</w:t>
                            </w:r>
                            <w:r>
                              <w:fldChar w:fldCharType="end"/>
                            </w:r>
                            <w:r>
                              <w:t>: Self-play parameters in the trainer_config</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D4782" id="Text Box 96" o:spid="_x0000_s1044" type="#_x0000_t202" style="position:absolute;margin-left:259pt;margin-top:17.65pt;width:218.25pt;height:27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" stroked="f">
                <v:textbox inset="0,0,0,0">
                  <w:txbxContent>
                    <w:p w:rsidR="006B3506" w:rsidRPr="00E51A47" w:rsidRDefault="006B3506" w:rsidP="00683CA6">
                      <w:pPr>
                        <w:pStyle w:val="Caption"/>
                        <w:rPr>
                          <w:noProof/>
                          <w:sz w:val="19"/>
                        </w:rPr>
                      </w:pPr>
                      <w:bookmarkStart w:id="97" w:name="_Toc41384764"/>
                      <w:r>
                        <w:t xml:space="preserve">Image </w:t>
                      </w:r>
                      <w:r>
                        <w:fldChar w:fldCharType="begin"/>
                      </w:r>
                      <w:r>
                        <w:instrText xml:space="preserve"> SEQ Image \* ARABIC </w:instrText>
                      </w:r>
                      <w:r>
                        <w:fldChar w:fldCharType="separate"/>
                      </w:r>
                      <w:r>
                        <w:rPr>
                          <w:noProof/>
                        </w:rPr>
                        <w:t>21</w:t>
                      </w:r>
                      <w:r>
                        <w:fldChar w:fldCharType="end"/>
                      </w:r>
                      <w:r>
                        <w:t>: Self-play parameters in the trainer_config</w:t>
                      </w:r>
                      <w:bookmarkEnd w:id="97"/>
                    </w:p>
                  </w:txbxContent>
                </v:textbox>
                <w10:wrap type="tight"/>
              </v:shape>
            </w:pict>
          </mc:Fallback>
        </mc:AlternateContent>
      </w:r>
    </w:p>
    <w:p w:rsidR="00683CA6" w:rsidRDefault="00683CA6" w:rsidP="009A7BA0"/>
    <w:p w:rsidR="007D71CB" w:rsidRPr="00323AE7" w:rsidRDefault="007D71CB" w:rsidP="009A7BA0">
      <w:r w:rsidRPr="00323AE7">
        <w:t xml:space="preserve">The window size defines the number of past </w:t>
      </w:r>
      <w:r w:rsidR="00E7778A" w:rsidRPr="00323AE7">
        <w:t>selves</w:t>
      </w:r>
      <w:r w:rsidRPr="00323AE7">
        <w:t xml:space="preserve"> that are stored and reshuffled to be played against.</w:t>
      </w:r>
    </w:p>
    <w:p w:rsidR="007D71CB" w:rsidRPr="00323AE7" w:rsidRDefault="007D71CB" w:rsidP="009A7BA0">
      <w:r w:rsidRPr="00323AE7">
        <w:t xml:space="preserve">The </w:t>
      </w:r>
      <w:proofErr w:type="spellStart"/>
      <w:r w:rsidRPr="00323AE7">
        <w:t>play_against_current_self_ratio</w:t>
      </w:r>
      <w:proofErr w:type="spellEnd"/>
      <w:r w:rsidRPr="00323AE7">
        <w:t xml:space="preserve"> parameter is quite self-explanatory; it defines how probable it is for the agent to play against another agent whose state, meaning its policy, is the same.</w:t>
      </w:r>
    </w:p>
    <w:p w:rsidR="007D71CB" w:rsidRPr="00323AE7" w:rsidRDefault="007D71CB" w:rsidP="009A7BA0">
      <w:r w:rsidRPr="00323AE7">
        <w:lastRenderedPageBreak/>
        <w:t xml:space="preserve">The </w:t>
      </w:r>
      <w:proofErr w:type="spellStart"/>
      <w:r w:rsidRPr="00323AE7">
        <w:t>save_steps</w:t>
      </w:r>
      <w:proofErr w:type="spellEnd"/>
      <w:r w:rsidRPr="00323AE7">
        <w:t xml:space="preserve"> parameter defines how many steps </w:t>
      </w:r>
      <w:r w:rsidR="0014492E">
        <w:t>are to</w:t>
      </w:r>
      <w:r w:rsidRPr="00323AE7">
        <w:t xml:space="preserve"> be taken by the agent until its policy is saved as the newest one to be added to the window.</w:t>
      </w:r>
      <w:sdt>
        <w:sdtPr>
          <w:id w:val="-1339539111"/>
          <w:citation/>
        </w:sdtPr>
        <w:sdtContent>
          <w:r w:rsidR="006A32CC">
            <w:fldChar w:fldCharType="begin"/>
          </w:r>
          <w:r w:rsidR="006A32CC">
            <w:instrText xml:space="preserve"> CITATION Tra201 \l 2057 </w:instrText>
          </w:r>
          <w:r w:rsidR="006A32CC">
            <w:fldChar w:fldCharType="separate"/>
          </w:r>
          <w:r w:rsidR="003C0AC6">
            <w:rPr>
              <w:noProof/>
            </w:rPr>
            <w:t xml:space="preserve"> </w:t>
          </w:r>
          <w:r w:rsidR="003C0AC6" w:rsidRPr="003C0AC6">
            <w:rPr>
              <w:noProof/>
            </w:rPr>
            <w:t>[12]</w:t>
          </w:r>
          <w:r w:rsidR="006A32CC">
            <w:fldChar w:fldCharType="end"/>
          </w:r>
        </w:sdtContent>
      </w:sdt>
    </w:p>
    <w:p w:rsidR="007D71CB" w:rsidRPr="00323AE7" w:rsidRDefault="007D71CB" w:rsidP="009A7BA0">
      <w:proofErr w:type="spellStart"/>
      <w:r w:rsidRPr="00323AE7">
        <w:t>Swap_steps</w:t>
      </w:r>
      <w:proofErr w:type="spellEnd"/>
      <w:r w:rsidRPr="00323AE7">
        <w:t xml:space="preserve"> determines how frequently the enemy’s policy is changed to another contained in the window. With the parameters </w:t>
      </w:r>
      <w:proofErr w:type="spellStart"/>
      <w:r w:rsidRPr="00323AE7">
        <w:t>configued</w:t>
      </w:r>
      <w:proofErr w:type="spellEnd"/>
      <w:r w:rsidRPr="00323AE7">
        <w:t xml:space="preserve"> as is, an agent should see five swaps before its policy is saved</w:t>
      </w:r>
      <w:r w:rsidR="0012531D" w:rsidRPr="00323AE7">
        <w:t xml:space="preserve">. with a high </w:t>
      </w:r>
      <w:proofErr w:type="spellStart"/>
      <w:r w:rsidR="0012531D" w:rsidRPr="00323AE7">
        <w:t>play_against_current_self_ratio</w:t>
      </w:r>
      <w:proofErr w:type="spellEnd"/>
      <w:r w:rsidR="0012531D" w:rsidRPr="00323AE7">
        <w:t>, the agent is likely to encounter the same policy multiple times before being saved.</w:t>
      </w:r>
    </w:p>
    <w:p w:rsidR="007D71CB" w:rsidRPr="00323AE7" w:rsidRDefault="007D71CB" w:rsidP="009A7BA0"/>
    <w:p w:rsidR="0012531D" w:rsidRPr="00323AE7" w:rsidRDefault="0012531D" w:rsidP="009A7BA0">
      <w:r w:rsidRPr="00323AE7">
        <w:t xml:space="preserve">The </w:t>
      </w:r>
      <w:proofErr w:type="spellStart"/>
      <w:r w:rsidRPr="00323AE7">
        <w:t>swap_steps</w:t>
      </w:r>
      <w:proofErr w:type="spellEnd"/>
      <w:r w:rsidRPr="00323AE7">
        <w:t xml:space="preserve"> parameter was set to match the </w:t>
      </w:r>
      <w:proofErr w:type="spellStart"/>
      <w:r w:rsidRPr="00323AE7">
        <w:t>max_steps</w:t>
      </w:r>
      <w:proofErr w:type="spellEnd"/>
      <w:r w:rsidRPr="00323AE7">
        <w:t xml:space="preserve"> parameter of the agent scripts, this is not a requirement, however. It just </w:t>
      </w:r>
      <w:r w:rsidR="00126A8F" w:rsidRPr="00323AE7">
        <w:t>turned</w:t>
      </w:r>
      <w:r w:rsidRPr="00323AE7">
        <w:t xml:space="preserve"> out to be a good value after training multiple times with various numbers.</w:t>
      </w:r>
    </w:p>
    <w:p w:rsidR="0012531D" w:rsidRPr="00323AE7" w:rsidRDefault="0012531D" w:rsidP="009A7BA0"/>
    <w:p w:rsidR="001761C5" w:rsidRPr="00323AE7" w:rsidRDefault="001761C5" w:rsidP="009A7BA0">
      <w:r w:rsidRPr="00323AE7">
        <w:t xml:space="preserve">To distinguish the agents easier during training, their </w:t>
      </w:r>
      <w:r w:rsidR="0012531D" w:rsidRPr="00323AE7">
        <w:t xml:space="preserve">sprite </w:t>
      </w:r>
      <w:r w:rsidR="00126A8F" w:rsidRPr="00323AE7">
        <w:t>colours</w:t>
      </w:r>
      <w:r w:rsidRPr="00323AE7">
        <w:t xml:space="preserve"> were changed to blue for team zero and red for team one.</w:t>
      </w:r>
      <w:r w:rsidR="0012531D" w:rsidRPr="00323AE7">
        <w:t xml:space="preserve"> </w:t>
      </w:r>
    </w:p>
    <w:p w:rsidR="001761C5" w:rsidRPr="00323AE7" w:rsidRDefault="001761C5" w:rsidP="009A7BA0"/>
    <w:p w:rsidR="003A540C" w:rsidRPr="00323AE7" w:rsidRDefault="00317A0B" w:rsidP="009A7BA0">
      <w:r w:rsidRPr="00323AE7">
        <w:t>The first training went better than expected, however,</w:t>
      </w:r>
      <w:r w:rsidR="0012531D" w:rsidRPr="00323AE7">
        <w:t xml:space="preserve"> no matter what</w:t>
      </w:r>
      <w:r w:rsidRPr="00323AE7">
        <w:t xml:space="preserve"> </w:t>
      </w:r>
      <w:r w:rsidR="0012531D" w:rsidRPr="00323AE7">
        <w:t>was changed, the</w:t>
      </w:r>
      <w:r w:rsidRPr="00323AE7">
        <w:t xml:space="preserve"> agents</w:t>
      </w:r>
      <w:r w:rsidR="0012531D" w:rsidRPr="00323AE7">
        <w:t xml:space="preserve"> seemed to </w:t>
      </w:r>
      <w:r w:rsidR="004F3800">
        <w:t>constantly</w:t>
      </w:r>
      <w:r w:rsidR="0012531D" w:rsidRPr="00323AE7">
        <w:t xml:space="preserve"> develop the tendency to run into a corner and have a blast off until one of the agents’ health dropped to zero, causing it to reset.</w:t>
      </w:r>
    </w:p>
    <w:p w:rsidR="0012531D" w:rsidRPr="00323AE7" w:rsidRDefault="00317A0B" w:rsidP="009A7BA0">
      <w:r w:rsidRPr="00323AE7">
        <w:rPr>
          <w:noProof/>
        </w:rPr>
        <w:drawing>
          <wp:anchor distT="0" distB="0" distL="114300" distR="114300" simplePos="0" relativeHeight="251683840" behindDoc="1" locked="0" layoutInCell="1" allowOverlap="1">
            <wp:simplePos x="0" y="0"/>
            <wp:positionH relativeFrom="margin">
              <wp:posOffset>2413000</wp:posOffset>
            </wp:positionH>
            <wp:positionV relativeFrom="paragraph">
              <wp:posOffset>105410</wp:posOffset>
            </wp:positionV>
            <wp:extent cx="2085975" cy="1316990"/>
            <wp:effectExtent l="0" t="0" r="9525" b="0"/>
            <wp:wrapTight wrapText="bothSides">
              <wp:wrapPolygon edited="0">
                <wp:start x="0" y="0"/>
                <wp:lineTo x="0" y="21246"/>
                <wp:lineTo x="21501" y="21246"/>
                <wp:lineTo x="2150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85975" cy="1316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3AE7">
        <w:rPr>
          <w:noProof/>
        </w:rPr>
        <w:drawing>
          <wp:anchor distT="0" distB="0" distL="114300" distR="114300" simplePos="0" relativeHeight="251684864" behindDoc="1" locked="0" layoutInCell="1" allowOverlap="1">
            <wp:simplePos x="0" y="0"/>
            <wp:positionH relativeFrom="margin">
              <wp:align>left</wp:align>
            </wp:positionH>
            <wp:positionV relativeFrom="paragraph">
              <wp:posOffset>93980</wp:posOffset>
            </wp:positionV>
            <wp:extent cx="2143125" cy="1343025"/>
            <wp:effectExtent l="0" t="0" r="9525" b="9525"/>
            <wp:wrapTight wrapText="bothSides">
              <wp:wrapPolygon edited="0">
                <wp:start x="0" y="0"/>
                <wp:lineTo x="0" y="21447"/>
                <wp:lineTo x="21504" y="21447"/>
                <wp:lineTo x="2150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43125" cy="13430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2531D" w:rsidRPr="00323AE7" w:rsidRDefault="0012531D" w:rsidP="009A7BA0"/>
    <w:p w:rsidR="0012531D" w:rsidRPr="00323AE7" w:rsidRDefault="0012531D" w:rsidP="009A7BA0"/>
    <w:p w:rsidR="0012531D" w:rsidRPr="00323AE7" w:rsidRDefault="0012531D" w:rsidP="009A7BA0"/>
    <w:p w:rsidR="0012531D" w:rsidRPr="00323AE7" w:rsidRDefault="0012531D" w:rsidP="009A7BA0"/>
    <w:p w:rsidR="0012531D" w:rsidRPr="00323AE7" w:rsidRDefault="0012531D" w:rsidP="009A7BA0"/>
    <w:p w:rsidR="0012531D" w:rsidRDefault="0012531D" w:rsidP="009A7BA0"/>
    <w:p w:rsidR="00683CA6" w:rsidRDefault="00683CA6" w:rsidP="009A7BA0"/>
    <w:p w:rsidR="00683CA6" w:rsidRDefault="00683CA6" w:rsidP="009A7BA0"/>
    <w:p w:rsidR="00683CA6" w:rsidRDefault="00683CA6" w:rsidP="009A7BA0">
      <w:r>
        <w:rPr>
          <w:noProof/>
        </w:rPr>
        <mc:AlternateContent>
          <mc:Choice Requires="wps">
            <w:drawing>
              <wp:anchor distT="0" distB="0" distL="114300" distR="114300" simplePos="0" relativeHeight="251750400" behindDoc="1" locked="0" layoutInCell="1" allowOverlap="1" wp14:anchorId="7DED7637" wp14:editId="19DD0DE0">
                <wp:simplePos x="0" y="0"/>
                <wp:positionH relativeFrom="margin">
                  <wp:align>left</wp:align>
                </wp:positionH>
                <wp:positionV relativeFrom="paragraph">
                  <wp:posOffset>59055</wp:posOffset>
                </wp:positionV>
                <wp:extent cx="4495800" cy="285750"/>
                <wp:effectExtent l="0" t="0" r="0" b="0"/>
                <wp:wrapTight wrapText="bothSides">
                  <wp:wrapPolygon edited="0">
                    <wp:start x="0" y="0"/>
                    <wp:lineTo x="0" y="20160"/>
                    <wp:lineTo x="21508" y="20160"/>
                    <wp:lineTo x="21508" y="0"/>
                    <wp:lineTo x="0" y="0"/>
                  </wp:wrapPolygon>
                </wp:wrapTight>
                <wp:docPr id="97" name="Text Box 97"/>
                <wp:cNvGraphicFramePr/>
                <a:graphic xmlns:a="http://schemas.openxmlformats.org/drawingml/2006/main">
                  <a:graphicData uri="http://schemas.microsoft.com/office/word/2010/wordprocessingShape">
                    <wps:wsp>
                      <wps:cNvSpPr txBox="1"/>
                      <wps:spPr>
                        <a:xfrm>
                          <a:off x="0" y="0"/>
                          <a:ext cx="4495800" cy="285750"/>
                        </a:xfrm>
                        <a:prstGeom prst="rect">
                          <a:avLst/>
                        </a:prstGeom>
                        <a:solidFill>
                          <a:prstClr val="white"/>
                        </a:solidFill>
                        <a:ln>
                          <a:noFill/>
                        </a:ln>
                      </wps:spPr>
                      <wps:txbx>
                        <w:txbxContent>
                          <w:p w:rsidR="006B3506" w:rsidRPr="009574A8" w:rsidRDefault="006B3506" w:rsidP="00683CA6">
                            <w:pPr>
                              <w:pStyle w:val="Caption"/>
                              <w:rPr>
                                <w:noProof/>
                                <w:sz w:val="19"/>
                              </w:rPr>
                            </w:pPr>
                            <w:bookmarkStart w:id="98" w:name="_Toc41384765"/>
                            <w:r>
                              <w:t xml:space="preserve">Image </w:t>
                            </w:r>
                            <w:r>
                              <w:fldChar w:fldCharType="begin"/>
                            </w:r>
                            <w:r>
                              <w:instrText xml:space="preserve"> SEQ Image \* ARABIC </w:instrText>
                            </w:r>
                            <w:r>
                              <w:fldChar w:fldCharType="separate"/>
                            </w:r>
                            <w:r>
                              <w:rPr>
                                <w:noProof/>
                              </w:rPr>
                              <w:t>22</w:t>
                            </w:r>
                            <w:r>
                              <w:fldChar w:fldCharType="end"/>
                            </w:r>
                            <w:r>
                              <w:t>: Result of first trainings using self-play</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D7637" id="Text Box 97" o:spid="_x0000_s1045" type="#_x0000_t202" style="position:absolute;margin-left:0;margin-top:4.65pt;width:354pt;height:22.5pt;z-index:-251566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" stroked="f">
                <v:textbox inset="0,0,0,0">
                  <w:txbxContent>
                    <w:p w:rsidR="006B3506" w:rsidRPr="009574A8" w:rsidRDefault="006B3506" w:rsidP="00683CA6">
                      <w:pPr>
                        <w:pStyle w:val="Caption"/>
                        <w:rPr>
                          <w:noProof/>
                          <w:sz w:val="19"/>
                        </w:rPr>
                      </w:pPr>
                      <w:bookmarkStart w:id="99" w:name="_Toc41384765"/>
                      <w:r>
                        <w:t xml:space="preserve">Image </w:t>
                      </w:r>
                      <w:r>
                        <w:fldChar w:fldCharType="begin"/>
                      </w:r>
                      <w:r>
                        <w:instrText xml:space="preserve"> SEQ Image \* ARABIC </w:instrText>
                      </w:r>
                      <w:r>
                        <w:fldChar w:fldCharType="separate"/>
                      </w:r>
                      <w:r>
                        <w:rPr>
                          <w:noProof/>
                        </w:rPr>
                        <w:t>22</w:t>
                      </w:r>
                      <w:r>
                        <w:fldChar w:fldCharType="end"/>
                      </w:r>
                      <w:r>
                        <w:t>: Result of first trainings using self-play</w:t>
                      </w:r>
                      <w:bookmarkEnd w:id="99"/>
                    </w:p>
                  </w:txbxContent>
                </v:textbox>
                <w10:wrap type="tight" anchorx="margin"/>
              </v:shape>
            </w:pict>
          </mc:Fallback>
        </mc:AlternateContent>
      </w:r>
    </w:p>
    <w:p w:rsidR="00683CA6" w:rsidRDefault="00683CA6" w:rsidP="009A7BA0"/>
    <w:p w:rsidR="00683CA6" w:rsidRPr="00323AE7" w:rsidRDefault="00683CA6" w:rsidP="009A7BA0"/>
    <w:p w:rsidR="00C151A1" w:rsidRPr="00323AE7" w:rsidRDefault="00317A0B" w:rsidP="009A7BA0">
      <w:r w:rsidRPr="00323AE7">
        <w:t>At this point it was very hard to tell what issue caused this strange behaviour, a guess was that it was simply too hard to fight against an identical self that would dodge and be able to deal the same amount of damage if both agents behaved in a roughly equal way.</w:t>
      </w:r>
      <w:r w:rsidR="00C151A1" w:rsidRPr="00323AE7">
        <w:t xml:space="preserve"> Standing right next to each other would maximize the probability of being able to hit each other.</w:t>
      </w:r>
    </w:p>
    <w:p w:rsidR="00C151A1" w:rsidRPr="00323AE7" w:rsidRDefault="00C151A1" w:rsidP="009A7BA0"/>
    <w:p w:rsidR="00C151A1" w:rsidRPr="00323AE7" w:rsidRDefault="00C151A1" w:rsidP="009A7BA0">
      <w:r w:rsidRPr="00323AE7">
        <w:t>Thinking that the training was too complex to be mastered in one arena, it was time to expand the training environment to allow for multiple arenas</w:t>
      </w:r>
      <w:r w:rsidR="00F212D5" w:rsidRPr="00323AE7">
        <w:t xml:space="preserve"> – at first, the gym consisted out of </w:t>
      </w:r>
      <w:r w:rsidR="005E7FA4" w:rsidRPr="00323AE7">
        <w:t>twelve</w:t>
      </w:r>
      <w:r w:rsidR="00F212D5" w:rsidRPr="00323AE7">
        <w:t xml:space="preserve"> arenas:</w:t>
      </w:r>
    </w:p>
    <w:p w:rsidR="00F212D5" w:rsidRPr="00323AE7" w:rsidRDefault="00F212D5" w:rsidP="009A7BA0"/>
    <w:p w:rsidR="00F212D5" w:rsidRPr="00323AE7" w:rsidRDefault="00683CA6" w:rsidP="009A7BA0">
      <w:r>
        <w:rPr>
          <w:noProof/>
        </w:rPr>
        <mc:AlternateContent>
          <mc:Choice Requires="wps">
            <w:drawing>
              <wp:anchor distT="0" distB="0" distL="114300" distR="114300" simplePos="0" relativeHeight="251752448" behindDoc="1" locked="0" layoutInCell="1" allowOverlap="1" wp14:anchorId="119E576C" wp14:editId="028C7566">
                <wp:simplePos x="0" y="0"/>
                <wp:positionH relativeFrom="column">
                  <wp:posOffset>0</wp:posOffset>
                </wp:positionH>
                <wp:positionV relativeFrom="paragraph">
                  <wp:posOffset>2511425</wp:posOffset>
                </wp:positionV>
                <wp:extent cx="3200400" cy="635"/>
                <wp:effectExtent l="0" t="0" r="0" b="0"/>
                <wp:wrapTight wrapText="bothSides">
                  <wp:wrapPolygon edited="0">
                    <wp:start x="0" y="0"/>
                    <wp:lineTo x="0" y="21600"/>
                    <wp:lineTo x="21600" y="21600"/>
                    <wp:lineTo x="21600" y="0"/>
                  </wp:wrapPolygon>
                </wp:wrapTight>
                <wp:docPr id="98" name="Text Box 98"/>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rsidR="006B3506" w:rsidRPr="002C7628" w:rsidRDefault="006B3506" w:rsidP="00683CA6">
                            <w:pPr>
                              <w:pStyle w:val="Caption"/>
                              <w:rPr>
                                <w:noProof/>
                                <w:sz w:val="19"/>
                              </w:rPr>
                            </w:pPr>
                            <w:bookmarkStart w:id="100" w:name="_Toc41384766"/>
                            <w:r>
                              <w:t xml:space="preserve">Image </w:t>
                            </w:r>
                            <w:r>
                              <w:fldChar w:fldCharType="begin"/>
                            </w:r>
                            <w:r>
                              <w:instrText xml:space="preserve"> SEQ Image \* ARABIC </w:instrText>
                            </w:r>
                            <w:r>
                              <w:fldChar w:fldCharType="separate"/>
                            </w:r>
                            <w:r>
                              <w:rPr>
                                <w:noProof/>
                              </w:rPr>
                              <w:t>23</w:t>
                            </w:r>
                            <w:r>
                              <w:fldChar w:fldCharType="end"/>
                            </w:r>
                            <w:r>
                              <w:t>: Agents shooting at fixed spawn location</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E576C" id="Text Box 98" o:spid="_x0000_s1046" type="#_x0000_t202" style="position:absolute;margin-left:0;margin-top:197.75pt;width:252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" stroked="f">
                <v:textbox style="mso-fit-shape-to-text:t" inset="0,0,0,0">
                  <w:txbxContent>
                    <w:p w:rsidR="006B3506" w:rsidRPr="002C7628" w:rsidRDefault="006B3506" w:rsidP="00683CA6">
                      <w:pPr>
                        <w:pStyle w:val="Caption"/>
                        <w:rPr>
                          <w:noProof/>
                          <w:sz w:val="19"/>
                        </w:rPr>
                      </w:pPr>
                      <w:bookmarkStart w:id="101" w:name="_Toc41384766"/>
                      <w:r>
                        <w:t xml:space="preserve">Image </w:t>
                      </w:r>
                      <w:r>
                        <w:fldChar w:fldCharType="begin"/>
                      </w:r>
                      <w:r>
                        <w:instrText xml:space="preserve"> SEQ Image \* ARABIC </w:instrText>
                      </w:r>
                      <w:r>
                        <w:fldChar w:fldCharType="separate"/>
                      </w:r>
                      <w:r>
                        <w:rPr>
                          <w:noProof/>
                        </w:rPr>
                        <w:t>23</w:t>
                      </w:r>
                      <w:r>
                        <w:fldChar w:fldCharType="end"/>
                      </w:r>
                      <w:r>
                        <w:t>: Agents shooting at fixed spawn location</w:t>
                      </w:r>
                      <w:bookmarkEnd w:id="101"/>
                    </w:p>
                  </w:txbxContent>
                </v:textbox>
                <w10:wrap type="tight"/>
              </v:shape>
            </w:pict>
          </mc:Fallback>
        </mc:AlternateContent>
      </w:r>
      <w:r w:rsidR="00F212D5" w:rsidRPr="00323AE7">
        <w:rPr>
          <w:noProof/>
        </w:rPr>
        <w:drawing>
          <wp:anchor distT="0" distB="0" distL="114300" distR="114300" simplePos="0" relativeHeight="251685888" behindDoc="1" locked="0" layoutInCell="1" allowOverlap="1">
            <wp:simplePos x="0" y="0"/>
            <wp:positionH relativeFrom="margin">
              <wp:align>left</wp:align>
            </wp:positionH>
            <wp:positionV relativeFrom="paragraph">
              <wp:posOffset>20320</wp:posOffset>
            </wp:positionV>
            <wp:extent cx="3200400" cy="2433955"/>
            <wp:effectExtent l="0" t="0" r="0" b="4445"/>
            <wp:wrapTight wrapText="bothSides">
              <wp:wrapPolygon edited="0">
                <wp:start x="0" y="0"/>
                <wp:lineTo x="0" y="21470"/>
                <wp:lineTo x="21471" y="21470"/>
                <wp:lineTo x="2147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00400" cy="2433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12D5" w:rsidRPr="00323AE7">
        <w:t xml:space="preserve">The agents kept the tendency to storm off to a corner upon respawning, running along the walls to find their counterpart. The first training with multiple arenas was not </w:t>
      </w:r>
      <w:proofErr w:type="gramStart"/>
      <w:r w:rsidR="00F212D5" w:rsidRPr="00323AE7">
        <w:t xml:space="preserve">really </w:t>
      </w:r>
      <w:r w:rsidR="00BF6E1E">
        <w:t>useful</w:t>
      </w:r>
      <w:proofErr w:type="gramEnd"/>
      <w:r w:rsidR="00F212D5" w:rsidRPr="00323AE7">
        <w:t xml:space="preserve">, because the arenas were too close to each other, enabling agents to shoot their projectiles towards enemy agents of different arenas. This was countered by simply moving the arenas further apart. At least the </w:t>
      </w:r>
      <w:proofErr w:type="spellStart"/>
      <w:r w:rsidR="00F212D5" w:rsidRPr="00323AE7">
        <w:t>FireBolts</w:t>
      </w:r>
      <w:proofErr w:type="spellEnd"/>
      <w:r w:rsidR="00F212D5" w:rsidRPr="00323AE7">
        <w:t xml:space="preserve"> were previously updated to check for the team ID when deciding whom to hit and apply damage to.</w:t>
      </w:r>
    </w:p>
    <w:p w:rsidR="009D5BFE" w:rsidRPr="00323AE7" w:rsidRDefault="009D5BFE" w:rsidP="009A7BA0">
      <w:proofErr w:type="gramStart"/>
      <w:r w:rsidRPr="00323AE7">
        <w:t>Later on</w:t>
      </w:r>
      <w:proofErr w:type="gramEnd"/>
      <w:r w:rsidRPr="00323AE7">
        <w:t xml:space="preserve">, the </w:t>
      </w:r>
      <w:proofErr w:type="spellStart"/>
      <w:r w:rsidRPr="00323AE7">
        <w:t>FireBolts</w:t>
      </w:r>
      <w:proofErr w:type="spellEnd"/>
      <w:r w:rsidRPr="00323AE7">
        <w:t xml:space="preserve"> were set to trigger and explode upon colliding with the trees.</w:t>
      </w:r>
    </w:p>
    <w:p w:rsidR="00B65022" w:rsidRDefault="00B65022" w:rsidP="009A7BA0"/>
    <w:p w:rsidR="003214A9" w:rsidRDefault="003214A9" w:rsidP="009A7BA0"/>
    <w:p w:rsidR="003214A9" w:rsidRDefault="003214A9" w:rsidP="009A7BA0"/>
    <w:p w:rsidR="003214A9" w:rsidRDefault="003214A9" w:rsidP="009A7BA0"/>
    <w:p w:rsidR="003214A9" w:rsidRPr="00323AE7" w:rsidRDefault="003214A9" w:rsidP="009A7BA0"/>
    <w:p w:rsidR="00B65022" w:rsidRPr="00323AE7" w:rsidRDefault="00B65022" w:rsidP="009A7BA0">
      <w:r w:rsidRPr="00323AE7">
        <w:lastRenderedPageBreak/>
        <w:t>The agents were set to spa</w:t>
      </w:r>
      <w:r w:rsidR="00E9235F" w:rsidRPr="00323AE7">
        <w:t>wn at a predefined location, which caused the agents to mainly shoot towards them in the middle of the arena</w:t>
      </w:r>
      <w:r w:rsidR="00683CA6">
        <w:t>.</w:t>
      </w:r>
      <w:r w:rsidR="00E9235F" w:rsidRPr="00323AE7">
        <w:t xml:space="preserve"> The agents were hence updated to spawn at a random location within the square.</w:t>
      </w:r>
    </w:p>
    <w:p w:rsidR="00F212D5" w:rsidRPr="00323AE7" w:rsidRDefault="00F212D5" w:rsidP="009A7BA0"/>
    <w:p w:rsidR="00F33266" w:rsidRPr="00323AE7" w:rsidRDefault="005E7FA4" w:rsidP="009A7BA0">
      <w:r w:rsidRPr="00323AE7">
        <w:t xml:space="preserve">With longer trainings, the agents strangely started to stop firing at each other </w:t>
      </w:r>
      <w:r w:rsidR="00126A8F" w:rsidRPr="00323AE7">
        <w:t>altogether</w:t>
      </w:r>
      <w:r w:rsidRPr="00323AE7">
        <w:t xml:space="preserve"> – this was very interesting to observe, it felt like they decided to live together in peace, seeing they instantly regrouped in a corner upon respawning.</w:t>
      </w:r>
    </w:p>
    <w:p w:rsidR="00F33266" w:rsidRPr="00323AE7" w:rsidRDefault="00F33266" w:rsidP="00F33266"/>
    <w:p w:rsidR="00FF31B4" w:rsidRPr="00323AE7" w:rsidRDefault="00FA5C69" w:rsidP="009A7BA0">
      <w:r w:rsidRPr="00323AE7">
        <w:t>A variety of attempts to counter this behaviour were taken at this point, including the removal of the tree</w:t>
      </w:r>
      <w:r w:rsidR="00810A64" w:rsidRPr="00323AE7">
        <w:t>-</w:t>
      </w:r>
      <w:r w:rsidRPr="00323AE7">
        <w:t>walls.</w:t>
      </w:r>
    </w:p>
    <w:p w:rsidR="00FF31B4" w:rsidRPr="00323AE7" w:rsidRDefault="00FF31B4" w:rsidP="009A7BA0"/>
    <w:p w:rsidR="00D80976" w:rsidRPr="00323AE7" w:rsidRDefault="00FF31B4" w:rsidP="009A7BA0">
      <w:r w:rsidRPr="00323AE7">
        <w:t xml:space="preserve">Up to this point, most rewards were set in the PlayerAgent script that remained in control of the agents directly. </w:t>
      </w:r>
    </w:p>
    <w:p w:rsidR="00D80976" w:rsidRPr="00323AE7" w:rsidRDefault="00FF31B4" w:rsidP="009A7BA0">
      <w:r w:rsidRPr="00323AE7">
        <w:t>Instead of always checking whether there was some change on the target’s health</w:t>
      </w:r>
      <w:r w:rsidR="00BF6E1E">
        <w:t xml:space="preserve"> value</w:t>
      </w:r>
      <w:r w:rsidRPr="00323AE7">
        <w:t xml:space="preserve"> by accessing its </w:t>
      </w:r>
      <w:proofErr w:type="spellStart"/>
      <w:r w:rsidRPr="00323AE7">
        <w:t>HealthController</w:t>
      </w:r>
      <w:proofErr w:type="spellEnd"/>
      <w:r w:rsidRPr="00323AE7">
        <w:t xml:space="preserve">, </w:t>
      </w:r>
      <w:r w:rsidR="00682ED3" w:rsidRPr="00323AE7">
        <w:t xml:space="preserve">taking damage had to be updated to directly set rewards to both involved parties – the one causing the damage and the one receiving it. </w:t>
      </w:r>
    </w:p>
    <w:p w:rsidR="00B83505" w:rsidRPr="00323AE7" w:rsidRDefault="00682ED3" w:rsidP="009A7BA0">
      <w:r w:rsidRPr="00323AE7">
        <w:t xml:space="preserve">This was done by updating the </w:t>
      </w:r>
      <w:proofErr w:type="spellStart"/>
      <w:r w:rsidRPr="00323AE7">
        <w:t>HealthController’s</w:t>
      </w:r>
      <w:proofErr w:type="spellEnd"/>
      <w:r w:rsidRPr="00323AE7">
        <w:t xml:space="preserve"> </w:t>
      </w:r>
      <w:proofErr w:type="spellStart"/>
      <w:r w:rsidRPr="00323AE7">
        <w:t>TakeDamage</w:t>
      </w:r>
      <w:proofErr w:type="spellEnd"/>
      <w:r w:rsidRPr="00323AE7">
        <w:t xml:space="preserve"> method to not only receive an int, but also the transform of the one causing the damage</w:t>
      </w:r>
      <w:r w:rsidR="00145386" w:rsidRPr="00323AE7">
        <w:t xml:space="preserve"> and then handling the reward logic</w:t>
      </w:r>
      <w:r w:rsidR="00CD4F4C">
        <w:t xml:space="preserve"> </w:t>
      </w:r>
      <w:r w:rsidR="00145386" w:rsidRPr="00323AE7">
        <w:t>there:</w:t>
      </w:r>
    </w:p>
    <w:p w:rsidR="00810A64" w:rsidRPr="00323AE7" w:rsidRDefault="00810A64" w:rsidP="009A7BA0"/>
    <w:p w:rsidR="005714CF" w:rsidRDefault="00810A64" w:rsidP="005714CF">
      <w:pPr>
        <w:keepNext/>
      </w:pPr>
      <w:r w:rsidRPr="00323AE7">
        <w:rPr>
          <w:noProof/>
        </w:rPr>
        <w:drawing>
          <wp:inline distT="0" distB="0" distL="0" distR="0">
            <wp:extent cx="6010275" cy="1752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10275" cy="1752600"/>
                    </a:xfrm>
                    <a:prstGeom prst="rect">
                      <a:avLst/>
                    </a:prstGeom>
                    <a:noFill/>
                    <a:ln>
                      <a:noFill/>
                    </a:ln>
                  </pic:spPr>
                </pic:pic>
              </a:graphicData>
            </a:graphic>
          </wp:inline>
        </w:drawing>
      </w:r>
    </w:p>
    <w:p w:rsidR="003214A9" w:rsidRDefault="005714CF" w:rsidP="005714CF">
      <w:pPr>
        <w:pStyle w:val="Caption"/>
      </w:pPr>
      <w:bookmarkStart w:id="102" w:name="_Toc41384767"/>
      <w:r>
        <w:t xml:space="preserve">Image </w:t>
      </w:r>
      <w:r>
        <w:fldChar w:fldCharType="begin"/>
      </w:r>
      <w:r>
        <w:instrText xml:space="preserve"> SEQ Image \* ARABIC </w:instrText>
      </w:r>
      <w:r>
        <w:fldChar w:fldCharType="separate"/>
      </w:r>
      <w:r w:rsidR="00697FE1">
        <w:rPr>
          <w:noProof/>
        </w:rPr>
        <w:t>24</w:t>
      </w:r>
      <w:r>
        <w:fldChar w:fldCharType="end"/>
      </w:r>
      <w:r>
        <w:t xml:space="preserve">: Agent rewards in the </w:t>
      </w:r>
      <w:proofErr w:type="spellStart"/>
      <w:r>
        <w:t>HealthController's</w:t>
      </w:r>
      <w:proofErr w:type="spellEnd"/>
      <w:r>
        <w:t xml:space="preserve"> </w:t>
      </w:r>
      <w:proofErr w:type="spellStart"/>
      <w:r>
        <w:t>TakeDamage</w:t>
      </w:r>
      <w:proofErr w:type="spellEnd"/>
      <w:r>
        <w:t xml:space="preserve"> method</w:t>
      </w:r>
      <w:bookmarkEnd w:id="102"/>
    </w:p>
    <w:p w:rsidR="009D7F15" w:rsidRPr="00323AE7" w:rsidRDefault="00E55214" w:rsidP="009A7BA0">
      <w:r w:rsidRPr="00323AE7">
        <w:t xml:space="preserve">The training then vastly improved when a closer look at the observation vector </w:t>
      </w:r>
      <w:r w:rsidR="00255DC5">
        <w:t>was taken:</w:t>
      </w:r>
      <w:r w:rsidRPr="00323AE7">
        <w:t xml:space="preserve"> </w:t>
      </w:r>
      <w:r w:rsidR="00255DC5">
        <w:t>I</w:t>
      </w:r>
      <w:r w:rsidRPr="00323AE7">
        <w:t>nstead of giving the agents 3</w:t>
      </w:r>
      <w:r w:rsidR="00810A64" w:rsidRPr="00323AE7">
        <w:t>-</w:t>
      </w:r>
      <w:r w:rsidRPr="00323AE7">
        <w:t>dimensional position vectors it would be way more efficient to simply pass them the x and y coordinates</w:t>
      </w:r>
      <w:r w:rsidR="00255DC5">
        <w:t xml:space="preserve"> of their local position as explained previously.</w:t>
      </w:r>
      <w:r w:rsidRPr="00323AE7">
        <w:t xml:space="preserve"> By stopping to observe the agents’ health as well as anything else than both positions, the observation vector was reduced to </w:t>
      </w:r>
      <w:r w:rsidR="00606F00" w:rsidRPr="00323AE7">
        <w:t>the</w:t>
      </w:r>
      <w:r w:rsidRPr="00323AE7">
        <w:t xml:space="preserve"> size of four.</w:t>
      </w:r>
    </w:p>
    <w:p w:rsidR="0067191A" w:rsidRPr="00323AE7" w:rsidRDefault="0067191A" w:rsidP="009A7BA0"/>
    <w:p w:rsidR="00467F01" w:rsidRDefault="0067191A" w:rsidP="009A7BA0">
      <w:r w:rsidRPr="00323AE7">
        <w:t xml:space="preserve">To be able to not only visually measure the quality of the agents’ behaviour, it was important to establish a set of metrics; A </w:t>
      </w:r>
      <w:proofErr w:type="spellStart"/>
      <w:r w:rsidRPr="00323AE7">
        <w:t>CharacterStats</w:t>
      </w:r>
      <w:proofErr w:type="spellEnd"/>
      <w:r w:rsidRPr="00323AE7">
        <w:t xml:space="preserve"> script was added to the agents, </w:t>
      </w:r>
      <w:proofErr w:type="spellStart"/>
      <w:r w:rsidRPr="00323AE7">
        <w:t>ArenaBehaviour</w:t>
      </w:r>
      <w:proofErr w:type="spellEnd"/>
      <w:r w:rsidRPr="00323AE7">
        <w:t xml:space="preserve"> to the arenas and </w:t>
      </w:r>
      <w:r w:rsidR="00C00E30" w:rsidRPr="00323AE7">
        <w:t>the “S</w:t>
      </w:r>
      <w:r w:rsidRPr="00323AE7">
        <w:t>tatistics</w:t>
      </w:r>
      <w:r w:rsidR="00C00E30" w:rsidRPr="00323AE7">
        <w:t>”</w:t>
      </w:r>
      <w:r w:rsidRPr="00323AE7">
        <w:t xml:space="preserve"> script to the</w:t>
      </w:r>
      <w:r w:rsidR="00C00E30" w:rsidRPr="00323AE7">
        <w:t xml:space="preserve"> gym. This made it possible to get an overview of how much damage the agents did per steps during training, how much damage was done and taken by single agents and total, how long agents were able to survive, how many victories over other agents they achieved, how many kills in a row they were able to perform and what the highest killing spree was during a training or gameplay. These metrics were then </w:t>
      </w:r>
      <w:r w:rsidR="00BA40CF" w:rsidRPr="00323AE7">
        <w:t>used</w:t>
      </w:r>
      <w:r w:rsidR="00C00E30" w:rsidRPr="00323AE7">
        <w:t xml:space="preserve"> to generate additional rewards based on the agents’ performance.</w:t>
      </w:r>
    </w:p>
    <w:p w:rsidR="00467F01" w:rsidRDefault="00467F01" w:rsidP="00467F01">
      <w:r>
        <w:br w:type="page"/>
      </w:r>
    </w:p>
    <w:p w:rsidR="004457DE" w:rsidRPr="00323AE7" w:rsidRDefault="004457DE" w:rsidP="004457DE">
      <w:pPr>
        <w:pStyle w:val="Heading2"/>
      </w:pPr>
      <w:bookmarkStart w:id="103" w:name="_Toc40757721"/>
      <w:bookmarkStart w:id="104" w:name="_Toc41358059"/>
      <w:r w:rsidRPr="00323AE7">
        <w:lastRenderedPageBreak/>
        <w:t xml:space="preserve">Further </w:t>
      </w:r>
      <w:r w:rsidR="00616017">
        <w:t>I</w:t>
      </w:r>
      <w:r w:rsidRPr="00323AE7">
        <w:t xml:space="preserve">mproving </w:t>
      </w:r>
      <w:r w:rsidR="00616017">
        <w:t>the R</w:t>
      </w:r>
      <w:r w:rsidRPr="00323AE7">
        <w:t xml:space="preserve">eward </w:t>
      </w:r>
      <w:r w:rsidR="00616017">
        <w:t>D</w:t>
      </w:r>
      <w:r w:rsidRPr="00323AE7">
        <w:t>istribution</w:t>
      </w:r>
      <w:bookmarkEnd w:id="103"/>
      <w:bookmarkEnd w:id="104"/>
    </w:p>
    <w:p w:rsidR="004457DE" w:rsidRPr="00323AE7" w:rsidRDefault="004457DE" w:rsidP="004457DE">
      <w:r w:rsidRPr="00323AE7">
        <w:t>Having already made quite a few adaptations to the way rewards were granted to the training agents, but not getting the anticipated changes, it was time to have a more thorough look at the ML-Agents documentation, to see whether there are alternative ways to distribute rewards.</w:t>
      </w:r>
    </w:p>
    <w:p w:rsidR="004457DE" w:rsidRPr="00323AE7" w:rsidRDefault="004457DE" w:rsidP="004457DE"/>
    <w:p w:rsidR="004457DE" w:rsidRPr="00323AE7" w:rsidRDefault="004457DE" w:rsidP="004457DE">
      <w:r w:rsidRPr="00323AE7">
        <w:t>Training so far were all based on the default proximal policy optimization (PPO) algorithm – a second option, the soft actor critic (SAC) promised to</w:t>
      </w:r>
      <w:r w:rsidR="00923319" w:rsidRPr="00323AE7">
        <w:t xml:space="preserve"> vastly improve training speeds</w:t>
      </w:r>
      <w:r w:rsidRPr="00323AE7">
        <w:t xml:space="preserve">, a very tempting promise. The key difference with the SAC algorithm </w:t>
      </w:r>
      <w:r w:rsidR="00255DC5">
        <w:t>is</w:t>
      </w:r>
      <w:r w:rsidR="00923319" w:rsidRPr="00323AE7">
        <w:t xml:space="preserve"> that it uses a sample buffer</w:t>
      </w:r>
      <w:r w:rsidR="009B2AD3" w:rsidRPr="00323AE7">
        <w:t xml:space="preserve"> to evaluate a large amount of observations seen in the past, which may also come from actual gameplay. The algorithm further rewards the agents to try new things, while a variety of parameters allow for customisation of that feature, to define for example, that the agent should change its policy more frequently at the start of an episode and less so when it is about to reset.</w:t>
      </w:r>
      <w:sdt>
        <w:sdtPr>
          <w:id w:val="-128257872"/>
          <w:citation/>
        </w:sdtPr>
        <w:sdtContent>
          <w:r w:rsidR="006A32CC">
            <w:fldChar w:fldCharType="begin"/>
          </w:r>
          <w:r w:rsidR="00313436">
            <w:instrText xml:space="preserve">CITATION 2004 \l 2057 </w:instrText>
          </w:r>
          <w:r w:rsidR="006A32CC">
            <w:fldChar w:fldCharType="separate"/>
          </w:r>
          <w:r w:rsidR="003C0AC6">
            <w:rPr>
              <w:noProof/>
            </w:rPr>
            <w:t xml:space="preserve"> </w:t>
          </w:r>
          <w:r w:rsidR="003C0AC6" w:rsidRPr="003C0AC6">
            <w:rPr>
              <w:noProof/>
            </w:rPr>
            <w:t>[16]</w:t>
          </w:r>
          <w:r w:rsidR="006A32CC">
            <w:fldChar w:fldCharType="end"/>
          </w:r>
        </w:sdtContent>
      </w:sdt>
    </w:p>
    <w:p w:rsidR="00A94817" w:rsidRDefault="009B2AD3" w:rsidP="004457DE">
      <w:r w:rsidRPr="00323AE7">
        <w:t xml:space="preserve">Sadly, trying to make use of the algorithm didn’t work out as planed – the massive calculations with the sample buffer each frame were simply too much to handle for the machine available for training, even when lowering various values that would affect this intensity and setting the environment to train with just a single arena instance. </w:t>
      </w:r>
    </w:p>
    <w:p w:rsidR="009B2AD3" w:rsidRPr="00323AE7" w:rsidRDefault="009B2AD3" w:rsidP="004457DE">
      <w:r w:rsidRPr="00323AE7">
        <w:t xml:space="preserve">Instead a decision was made to continue the focus on improving the agents with the PPO algorithm and, if possible, take another look at SAC </w:t>
      </w:r>
      <w:proofErr w:type="gramStart"/>
      <w:r w:rsidRPr="00323AE7">
        <w:t>at a later time</w:t>
      </w:r>
      <w:proofErr w:type="gramEnd"/>
      <w:r w:rsidRPr="00323AE7">
        <w:t xml:space="preserve"> – due to the covid-19 situation, however</w:t>
      </w:r>
      <w:r w:rsidR="00AE431F" w:rsidRPr="00323AE7">
        <w:t>, access to the BFH’s computers would remain impossible.</w:t>
      </w:r>
    </w:p>
    <w:p w:rsidR="004457DE" w:rsidRPr="00323AE7" w:rsidRDefault="004457DE" w:rsidP="004457DE"/>
    <w:p w:rsidR="00AE431F" w:rsidRPr="00323AE7" w:rsidRDefault="00AE431F" w:rsidP="009A7BA0">
      <w:r w:rsidRPr="00323AE7">
        <w:t xml:space="preserve">Instead, a further look at the ML-Agents </w:t>
      </w:r>
      <w:r w:rsidR="00665278">
        <w:t>forums</w:t>
      </w:r>
      <w:r w:rsidRPr="00323AE7">
        <w:t xml:space="preserve"> provided another lead to make the rewards count for more:</w:t>
      </w:r>
    </w:p>
    <w:p w:rsidR="00BA40CF" w:rsidRPr="00323AE7" w:rsidRDefault="00AE431F" w:rsidP="009A7BA0">
      <w:r w:rsidRPr="00323AE7">
        <w:t xml:space="preserve">The </w:t>
      </w:r>
      <w:proofErr w:type="spellStart"/>
      <w:r w:rsidR="00BA40CF" w:rsidRPr="00323AE7">
        <w:t>SetReward</w:t>
      </w:r>
      <w:proofErr w:type="spellEnd"/>
      <w:r w:rsidRPr="00323AE7">
        <w:t xml:space="preserve"> method</w:t>
      </w:r>
      <w:r w:rsidR="00BA40CF" w:rsidRPr="00323AE7">
        <w:t xml:space="preserve">, which had been used so far, sets the value given as parameter to be the total reward that the agent collects on its next decision step, while </w:t>
      </w:r>
      <w:r w:rsidRPr="00323AE7">
        <w:t xml:space="preserve">the newly discovered </w:t>
      </w:r>
      <w:proofErr w:type="spellStart"/>
      <w:r w:rsidR="00BA40CF" w:rsidRPr="00323AE7">
        <w:t>AddReward</w:t>
      </w:r>
      <w:proofErr w:type="spellEnd"/>
      <w:r w:rsidR="00BA40CF" w:rsidRPr="00323AE7">
        <w:t xml:space="preserve"> adds </w:t>
      </w:r>
      <w:r w:rsidRPr="00323AE7">
        <w:t>it</w:t>
      </w:r>
      <w:r w:rsidR="00BA40CF" w:rsidRPr="00323AE7">
        <w:t xml:space="preserve"> to the total of previously added rewards</w:t>
      </w:r>
      <w:r w:rsidRPr="00323AE7">
        <w:t xml:space="preserve">. These </w:t>
      </w:r>
      <w:r w:rsidR="00BA40CF" w:rsidRPr="00323AE7">
        <w:t>are then collected in the same way.</w:t>
      </w:r>
    </w:p>
    <w:p w:rsidR="00BA40CF" w:rsidRPr="00323AE7" w:rsidRDefault="00BA40CF" w:rsidP="009A7BA0">
      <w:r w:rsidRPr="00323AE7">
        <w:t xml:space="preserve">Having thought that </w:t>
      </w:r>
      <w:proofErr w:type="spellStart"/>
      <w:r w:rsidRPr="00323AE7">
        <w:t>SetReward</w:t>
      </w:r>
      <w:proofErr w:type="spellEnd"/>
      <w:r w:rsidRPr="00323AE7">
        <w:t xml:space="preserve"> was the only way to add rewards up to this point, </w:t>
      </w:r>
      <w:r w:rsidR="00AE431F" w:rsidRPr="00323AE7">
        <w:t>this discovery</w:t>
      </w:r>
      <w:r w:rsidRPr="00323AE7">
        <w:t xml:space="preserve"> was quite </w:t>
      </w:r>
      <w:r w:rsidR="00AE431F" w:rsidRPr="00323AE7">
        <w:t>shocking</w:t>
      </w:r>
      <w:r w:rsidRPr="00323AE7">
        <w:t xml:space="preserve"> – this meant that over half of the rewards the agents were supposed to receive were simply overwritten and lost.</w:t>
      </w:r>
      <w:sdt>
        <w:sdtPr>
          <w:id w:val="-513299870"/>
          <w:citation/>
        </w:sdtPr>
        <w:sdtContent>
          <w:r w:rsidR="00084BBE">
            <w:fldChar w:fldCharType="begin"/>
          </w:r>
          <w:r w:rsidR="00084BBE">
            <w:instrText xml:space="preserve"> CITATION Uni202 \l 2057 </w:instrText>
          </w:r>
          <w:r w:rsidR="00084BBE">
            <w:fldChar w:fldCharType="separate"/>
          </w:r>
          <w:r w:rsidR="003C0AC6">
            <w:rPr>
              <w:noProof/>
            </w:rPr>
            <w:t xml:space="preserve"> </w:t>
          </w:r>
          <w:r w:rsidR="003C0AC6" w:rsidRPr="003C0AC6">
            <w:rPr>
              <w:noProof/>
            </w:rPr>
            <w:t>[17]</w:t>
          </w:r>
          <w:r w:rsidR="00084BBE">
            <w:fldChar w:fldCharType="end"/>
          </w:r>
        </w:sdtContent>
      </w:sdt>
    </w:p>
    <w:p w:rsidR="00AE431F" w:rsidRPr="00323AE7" w:rsidRDefault="00AE431F" w:rsidP="009A7BA0">
      <w:r w:rsidRPr="00323AE7">
        <w:t>New</w:t>
      </w:r>
      <w:r w:rsidR="00931BE5" w:rsidRPr="00323AE7">
        <w:t xml:space="preserve"> trainings showed that the </w:t>
      </w:r>
      <w:r w:rsidRPr="00323AE7">
        <w:t>error</w:t>
      </w:r>
      <w:r w:rsidR="00931BE5" w:rsidRPr="00323AE7">
        <w:t xml:space="preserve"> was by far not as grave as expected. </w:t>
      </w:r>
    </w:p>
    <w:p w:rsidR="00931BE5" w:rsidRPr="00323AE7" w:rsidRDefault="00931BE5" w:rsidP="009A7BA0">
      <w:r w:rsidRPr="00323AE7">
        <w:t xml:space="preserve">A possible reason could be that, given the length of the training and the vast amount of steps taken across the sum of agents, the probability of seeing the right rewards over time was quite high – even with a few rewards gone missing, the agents would still become able to distinguish between good and bad actions. The updated reward giving </w:t>
      </w:r>
      <w:r w:rsidR="00AE431F" w:rsidRPr="00323AE7">
        <w:t>would lead to a noticeable training time reduction</w:t>
      </w:r>
      <w:r w:rsidRPr="00323AE7">
        <w:t>, however.</w:t>
      </w:r>
    </w:p>
    <w:p w:rsidR="00AE431F" w:rsidRPr="00323AE7" w:rsidRDefault="00AE431F" w:rsidP="009A7BA0"/>
    <w:p w:rsidR="00921EE2" w:rsidRPr="00323AE7" w:rsidRDefault="00921EE2" w:rsidP="009A7BA0">
      <w:r w:rsidRPr="00323AE7">
        <w:t xml:space="preserve">During roughly a week of updated trainings, which included balancing of the </w:t>
      </w:r>
      <w:proofErr w:type="spellStart"/>
      <w:r w:rsidRPr="00323AE7">
        <w:t>FireBolt</w:t>
      </w:r>
      <w:proofErr w:type="spellEnd"/>
      <w:r w:rsidRPr="00323AE7">
        <w:t xml:space="preserve"> ability to be more frequent, do less damage, have shorter range and the fired projectiles to travel slower in turn for a slightly reduced cool down and, among other things, testing trainings with the </w:t>
      </w:r>
      <w:proofErr w:type="spellStart"/>
      <w:r w:rsidRPr="00323AE7">
        <w:t>MultiSlash</w:t>
      </w:r>
      <w:proofErr w:type="spellEnd"/>
      <w:r w:rsidRPr="00323AE7">
        <w:t xml:space="preserve"> ability enabled as well, the main goal was to increase the damage the agents did per step</w:t>
      </w:r>
      <w:r w:rsidR="00BA15BB" w:rsidRPr="00323AE7">
        <w:t xml:space="preserve"> (dps)</w:t>
      </w:r>
      <w:r w:rsidRPr="00323AE7">
        <w:t>.</w:t>
      </w:r>
    </w:p>
    <w:p w:rsidR="00BA15BB" w:rsidRPr="00323AE7" w:rsidRDefault="00BA15BB" w:rsidP="009A7BA0"/>
    <w:p w:rsidR="00BA15BB" w:rsidRPr="00323AE7" w:rsidRDefault="00BA15BB" w:rsidP="009A7BA0">
      <w:r w:rsidRPr="00323AE7">
        <w:t xml:space="preserve">The agents slowly started to reach a point where they were close to achieving the maximum possible rewards, while the dps reached its limit as well – This was the case when every </w:t>
      </w:r>
      <w:proofErr w:type="spellStart"/>
      <w:r w:rsidRPr="00323AE7">
        <w:t>FireBolt</w:t>
      </w:r>
      <w:proofErr w:type="spellEnd"/>
      <w:r w:rsidRPr="00323AE7">
        <w:t xml:space="preserve">, used on cooldown, that was not actively dodged by the opponent hit its target. Furthermore, the agents’ behaviour made sense visually too; they started to make use of the entire arena space, moving around at a distance to each other which would roughly equal the </w:t>
      </w:r>
      <w:proofErr w:type="spellStart"/>
      <w:r w:rsidRPr="00323AE7">
        <w:t>FireBolt’s</w:t>
      </w:r>
      <w:proofErr w:type="spellEnd"/>
      <w:r w:rsidRPr="00323AE7">
        <w:t xml:space="preserve"> reach. If they were facing each other in a horizontal line, they would close in to fire their shots and then move back out, whilst moving </w:t>
      </w:r>
      <w:r w:rsidR="00A94817">
        <w:t xml:space="preserve">in a way to </w:t>
      </w:r>
      <w:r w:rsidRPr="00323AE7">
        <w:t>randomi</w:t>
      </w:r>
      <w:r w:rsidR="00A94817">
        <w:t>se</w:t>
      </w:r>
      <w:r w:rsidRPr="00323AE7">
        <w:t xml:space="preserve"> their vertical position to be able to dodge the opponent’s projectiles.</w:t>
      </w:r>
    </w:p>
    <w:p w:rsidR="00DA65E3" w:rsidRPr="00323AE7" w:rsidRDefault="00DA65E3" w:rsidP="009A7BA0"/>
    <w:p w:rsidR="00467F01" w:rsidRDefault="00DA65E3" w:rsidP="009A7BA0">
      <w:r w:rsidRPr="00323AE7">
        <w:t>It was hence time to move on to a next step.</w:t>
      </w:r>
    </w:p>
    <w:p w:rsidR="00467F01" w:rsidRDefault="00467F01" w:rsidP="00467F01">
      <w:r>
        <w:br w:type="page"/>
      </w:r>
    </w:p>
    <w:p w:rsidR="00A21109" w:rsidRDefault="00A21109" w:rsidP="00A21109">
      <w:pPr>
        <w:pStyle w:val="Heading1"/>
      </w:pPr>
      <w:bookmarkStart w:id="105" w:name="_Toc41358060"/>
      <w:r>
        <w:lastRenderedPageBreak/>
        <w:t>Game Mode Exploration</w:t>
      </w:r>
      <w:bookmarkEnd w:id="105"/>
    </w:p>
    <w:p w:rsidR="00F41423" w:rsidRPr="009A23D4" w:rsidRDefault="00132445" w:rsidP="009A23D4">
      <w:r>
        <w:t>With the criteria of the previous two milestones being met, t</w:t>
      </w:r>
      <w:r w:rsidR="00DF3615">
        <w:t xml:space="preserve">his last </w:t>
      </w:r>
      <w:r>
        <w:t>phase</w:t>
      </w:r>
      <w:r w:rsidR="00DF3615">
        <w:t xml:space="preserve"> of the thesis focused on the exploration of the interaction between the trained AI and various changes to the game, leading to further adaptations, improvements and variations of the agents</w:t>
      </w:r>
      <w:r w:rsidR="00F41423">
        <w:t>.</w:t>
      </w:r>
    </w:p>
    <w:p w:rsidR="00DA65E3" w:rsidRPr="00323AE7" w:rsidRDefault="00DA65E3" w:rsidP="00DA65E3">
      <w:pPr>
        <w:pStyle w:val="Heading2"/>
      </w:pPr>
      <w:bookmarkStart w:id="106" w:name="_Toc40757722"/>
      <w:bookmarkStart w:id="107" w:name="_Toc41358061"/>
      <w:r w:rsidRPr="00323AE7">
        <w:t xml:space="preserve">Training </w:t>
      </w:r>
      <w:r w:rsidR="009A7E83">
        <w:t>N</w:t>
      </w:r>
      <w:r w:rsidRPr="00323AE7">
        <w:t xml:space="preserve"> </w:t>
      </w:r>
      <w:r w:rsidR="009A7E83">
        <w:t>V</w:t>
      </w:r>
      <w:r w:rsidRPr="00323AE7">
        <w:t xml:space="preserve">ersus </w:t>
      </w:r>
      <w:r w:rsidR="009A7E83">
        <w:t>N</w:t>
      </w:r>
      <w:r w:rsidRPr="00323AE7">
        <w:t xml:space="preserve"> </w:t>
      </w:r>
      <w:r w:rsidR="009A7E83">
        <w:t>A</w:t>
      </w:r>
      <w:r w:rsidRPr="00323AE7">
        <w:t>gents</w:t>
      </w:r>
      <w:bookmarkEnd w:id="106"/>
      <w:bookmarkEnd w:id="107"/>
    </w:p>
    <w:p w:rsidR="007A08E7" w:rsidRDefault="00DA65E3" w:rsidP="00DA65E3">
      <w:r w:rsidRPr="00323AE7">
        <w:t>Even if still used to train agents in a one versus one situation</w:t>
      </w:r>
      <w:r w:rsidR="009A23D4">
        <w:t xml:space="preserve"> at first</w:t>
      </w:r>
      <w:r w:rsidRPr="00323AE7">
        <w:t>, various update</w:t>
      </w:r>
      <w:r w:rsidR="009A23D4">
        <w:t>s</w:t>
      </w:r>
      <w:r w:rsidRPr="00323AE7">
        <w:t xml:space="preserve"> had to be made to the environment </w:t>
      </w:r>
      <w:proofErr w:type="gramStart"/>
      <w:r w:rsidRPr="00323AE7">
        <w:t>in order for</w:t>
      </w:r>
      <w:proofErr w:type="gramEnd"/>
      <w:r w:rsidRPr="00323AE7">
        <w:t xml:space="preserve"> it to allow for more than two agents to work properly. </w:t>
      </w:r>
    </w:p>
    <w:p w:rsidR="007A08E7" w:rsidRDefault="00DA65E3" w:rsidP="00DA65E3">
      <w:r w:rsidRPr="00323AE7">
        <w:t xml:space="preserve">So far, the agents all received their target through the unity inspector, by simply dragging the enemy agent into the target field. </w:t>
      </w:r>
    </w:p>
    <w:p w:rsidR="00DA65E3" w:rsidRPr="00323AE7" w:rsidRDefault="00DA65E3" w:rsidP="00DA65E3">
      <w:r w:rsidRPr="00323AE7">
        <w:t>While having a default target is still required</w:t>
      </w:r>
      <w:r w:rsidR="007A08E7">
        <w:t xml:space="preserve"> for the game not to break and</w:t>
      </w:r>
      <w:r w:rsidRPr="00323AE7">
        <w:t xml:space="preserve"> seeing that a training wouldn’t make much sense otherwise, the arenas’ behaviour script has been updated to allow all characters to register themselves to a list. </w:t>
      </w:r>
    </w:p>
    <w:p w:rsidR="00DA65E3" w:rsidRPr="00323AE7" w:rsidRDefault="00DA65E3" w:rsidP="00DA65E3"/>
    <w:p w:rsidR="00DA65E3" w:rsidRPr="00323AE7" w:rsidRDefault="00DA65E3" w:rsidP="00DA65E3">
      <w:r w:rsidRPr="00323AE7">
        <w:t xml:space="preserve">While various options would be possible to implement at this point, letting the agents observe the position of n entities simultaneously would </w:t>
      </w:r>
      <w:r w:rsidR="007A08E7">
        <w:t xml:space="preserve">have </w:t>
      </w:r>
      <w:r w:rsidR="003214A9" w:rsidRPr="00323AE7">
        <w:t>led</w:t>
      </w:r>
      <w:r w:rsidRPr="00323AE7">
        <w:t xml:space="preserve"> to an increase in the observation vector’s size. </w:t>
      </w:r>
    </w:p>
    <w:p w:rsidR="00115413" w:rsidRPr="00323AE7" w:rsidRDefault="00DA65E3" w:rsidP="00DA65E3">
      <w:r w:rsidRPr="00323AE7">
        <w:t xml:space="preserve">Seeing that the vector sizes need to remain unchanged, as explained in the “Understanding the machine learning environment” chapter, </w:t>
      </w:r>
      <w:r w:rsidR="00115413" w:rsidRPr="00323AE7">
        <w:t xml:space="preserve">changing the vector sized during training or gameplay would not be possible. </w:t>
      </w:r>
    </w:p>
    <w:p w:rsidR="00992AC2" w:rsidRPr="00323AE7" w:rsidRDefault="00115413" w:rsidP="00DA65E3">
      <w:r w:rsidRPr="00323AE7">
        <w:t xml:space="preserve">The way to go was hence to give the agents a way to select their target. For simplicity reasons, the agent simply receives the closest enemy as a target. To achieve this, the </w:t>
      </w:r>
      <w:proofErr w:type="spellStart"/>
      <w:r w:rsidRPr="00323AE7">
        <w:t>ClosestEnemy</w:t>
      </w:r>
      <w:proofErr w:type="spellEnd"/>
      <w:r w:rsidRPr="00323AE7">
        <w:t xml:space="preserve"> method in the </w:t>
      </w:r>
      <w:proofErr w:type="spellStart"/>
      <w:r w:rsidRPr="00323AE7">
        <w:t>ArenaBehaviour</w:t>
      </w:r>
      <w:proofErr w:type="spellEnd"/>
      <w:r w:rsidRPr="00323AE7">
        <w:t xml:space="preserve"> script basically checks to which team the agents in the list belong and returns the closest character</w:t>
      </w:r>
      <w:r w:rsidR="003214A9">
        <w:t>,</w:t>
      </w:r>
      <w:r w:rsidRPr="00323AE7">
        <w:t xml:space="preserve"> </w:t>
      </w:r>
      <w:r w:rsidR="007A08E7">
        <w:t>whose team id doesn’t match the user</w:t>
      </w:r>
      <w:r w:rsidR="006A32CC">
        <w:t>’s</w:t>
      </w:r>
      <w:r w:rsidR="003214A9">
        <w:t>,</w:t>
      </w:r>
      <w:r w:rsidR="007A08E7">
        <w:t xml:space="preserve"> back to it.</w:t>
      </w:r>
    </w:p>
    <w:p w:rsidR="00992AC2" w:rsidRPr="00323AE7" w:rsidRDefault="00992AC2" w:rsidP="00DA65E3"/>
    <w:p w:rsidR="00DA65E3" w:rsidRPr="00323AE7" w:rsidRDefault="00CF4DBE" w:rsidP="00DA65E3">
      <w:r>
        <w:t>Having e</w:t>
      </w:r>
      <w:r w:rsidR="00992AC2" w:rsidRPr="00323AE7">
        <w:t xml:space="preserve">verything aside from the logic determining the agents’ target remain unchanged, meant that this form of implementing multi-target-compatibility </w:t>
      </w:r>
      <w:r w:rsidR="00EE1E18" w:rsidRPr="00323AE7">
        <w:t>allowed for brains trained in the past to remain useable.</w:t>
      </w:r>
    </w:p>
    <w:p w:rsidR="00732E53" w:rsidRPr="00323AE7" w:rsidRDefault="00732E53" w:rsidP="00DA65E3"/>
    <w:p w:rsidR="00732E53" w:rsidRPr="00323AE7" w:rsidRDefault="00732E53" w:rsidP="00DA65E3">
      <w:r w:rsidRPr="00323AE7">
        <w:t>A more complex variant to implement this would have been to add the size of the enemy list to the agents’ observation vectors and then letting them chose, through one action vector value, which target they wanted to acquire, by mapping the -1 to 1 values to a value between zero and the enemy list’s size minus one.</w:t>
      </w:r>
    </w:p>
    <w:p w:rsidR="00BC3945" w:rsidRPr="00323AE7" w:rsidRDefault="00BC3945" w:rsidP="00DA65E3">
      <w:r w:rsidRPr="00323AE7">
        <w:t>Even if slightly more complex, this would have been simple to implement, however, it would expand both the action and observation vectors,</w:t>
      </w:r>
      <w:r w:rsidR="00CF7863">
        <w:t xml:space="preserve"> which is why</w:t>
      </w:r>
      <w:r w:rsidRPr="00323AE7">
        <w:t xml:space="preserve"> the simpler variant was chosen. Given time, this would be a very interesting to experiment with, however.</w:t>
      </w:r>
    </w:p>
    <w:p w:rsidR="00CF7863" w:rsidRDefault="00CF7863" w:rsidP="00DA65E3">
      <w:r>
        <w:t>L</w:t>
      </w:r>
      <w:r w:rsidR="00BC3945" w:rsidRPr="00323AE7">
        <w:t xml:space="preserve">ike mentioned earlier, it was important at this point to keep the vector sizes the same, so agents trained in the past were still reusable. </w:t>
      </w:r>
    </w:p>
    <w:p w:rsidR="00467F01" w:rsidRDefault="00467F01">
      <w:pPr>
        <w:spacing w:line="240" w:lineRule="auto"/>
      </w:pPr>
      <w:r>
        <w:br w:type="page"/>
      </w:r>
    </w:p>
    <w:p w:rsidR="00CF7863" w:rsidRDefault="00CF7863" w:rsidP="00DA65E3"/>
    <w:p w:rsidR="00467F01" w:rsidRDefault="00BC3945" w:rsidP="00DA65E3">
      <w:r w:rsidRPr="00323AE7">
        <w:t>The first step now was to do exactly that and take a brain, trained previously in 1v1 combat, and see how it would perform if assigned to four agents that would the play in teams of two against each other.</w:t>
      </w:r>
    </w:p>
    <w:p w:rsidR="00467F01" w:rsidRDefault="00467F01" w:rsidP="00467F01"/>
    <w:p w:rsidR="009032FD" w:rsidRPr="00323AE7" w:rsidRDefault="00BC3945" w:rsidP="009032FD">
      <w:r w:rsidRPr="00323AE7">
        <w:t>This went</w:t>
      </w:r>
      <w:r w:rsidR="00501529" w:rsidRPr="00323AE7">
        <w:t xml:space="preserve"> extremely well</w:t>
      </w:r>
      <w:r w:rsidR="009032FD" w:rsidRPr="00323AE7">
        <w:t>:</w:t>
      </w:r>
    </w:p>
    <w:p w:rsidR="009032FD" w:rsidRPr="00323AE7" w:rsidRDefault="009032FD" w:rsidP="009032FD"/>
    <w:p w:rsidR="005714CF" w:rsidRDefault="009032FD" w:rsidP="005714CF">
      <w:pPr>
        <w:keepNext/>
      </w:pPr>
      <w:r w:rsidRPr="00323AE7">
        <w:rPr>
          <w:noProof/>
        </w:rPr>
        <w:drawing>
          <wp:inline distT="0" distB="0" distL="0" distR="0">
            <wp:extent cx="5876925" cy="3857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76925" cy="3857625"/>
                    </a:xfrm>
                    <a:prstGeom prst="rect">
                      <a:avLst/>
                    </a:prstGeom>
                    <a:noFill/>
                    <a:ln>
                      <a:noFill/>
                    </a:ln>
                  </pic:spPr>
                </pic:pic>
              </a:graphicData>
            </a:graphic>
          </wp:inline>
        </w:drawing>
      </w:r>
    </w:p>
    <w:p w:rsidR="003214A9" w:rsidRDefault="005714CF" w:rsidP="005714CF">
      <w:pPr>
        <w:pStyle w:val="Caption"/>
      </w:pPr>
      <w:bookmarkStart w:id="108" w:name="_Toc41384768"/>
      <w:r>
        <w:t xml:space="preserve">Image </w:t>
      </w:r>
      <w:r>
        <w:fldChar w:fldCharType="begin"/>
      </w:r>
      <w:r>
        <w:instrText xml:space="preserve"> SEQ Image \* ARABIC </w:instrText>
      </w:r>
      <w:r>
        <w:fldChar w:fldCharType="separate"/>
      </w:r>
      <w:r w:rsidR="00697FE1">
        <w:rPr>
          <w:noProof/>
        </w:rPr>
        <w:t>25</w:t>
      </w:r>
      <w:r>
        <w:fldChar w:fldCharType="end"/>
      </w:r>
      <w:r>
        <w:t>: 1v1 to 2v2 sequence</w:t>
      </w:r>
      <w:bookmarkEnd w:id="108"/>
    </w:p>
    <w:p w:rsidR="00FB3162" w:rsidRPr="00323AE7" w:rsidRDefault="009032FD" w:rsidP="009032FD">
      <w:r w:rsidRPr="00323AE7">
        <w:t>From left to right, the image show</w:t>
      </w:r>
      <w:r w:rsidR="003214A9">
        <w:t>s</w:t>
      </w:r>
      <w:r w:rsidRPr="00323AE7">
        <w:t xml:space="preserve"> a sequence of actions recorded during the gameplay of the 1v1 brain in the 2v2 environment as described above. </w:t>
      </w:r>
    </w:p>
    <w:p w:rsidR="00E63F69" w:rsidRPr="00323AE7" w:rsidRDefault="009032FD" w:rsidP="009032FD">
      <w:r w:rsidRPr="00323AE7">
        <w:t>The fire bolt projectile traveling downwards</w:t>
      </w:r>
      <w:r w:rsidR="00BF6B4D" w:rsidRPr="00323AE7">
        <w:t xml:space="preserve"> (shot by the top red agent)</w:t>
      </w:r>
      <w:r w:rsidRPr="00323AE7">
        <w:t xml:space="preserve"> seems to be on a path that </w:t>
      </w:r>
      <w:r w:rsidR="00FB3162" w:rsidRPr="00323AE7">
        <w:t>would lead to missing</w:t>
      </w:r>
      <w:r w:rsidRPr="00323AE7">
        <w:t xml:space="preserve"> the blue agent in picture one, it is however aimed at the second blue agent moving in, seen on picture two</w:t>
      </w:r>
      <w:r w:rsidR="00FB3162" w:rsidRPr="00323AE7">
        <w:t>, which is then hit at the time the third picture was taken</w:t>
      </w:r>
      <w:r w:rsidRPr="00323AE7">
        <w:t>. The fire bolt tra</w:t>
      </w:r>
      <w:r w:rsidR="00FB3162" w:rsidRPr="00323AE7">
        <w:t>v</w:t>
      </w:r>
      <w:r w:rsidRPr="00323AE7">
        <w:t xml:space="preserve">eling upwards </w:t>
      </w:r>
      <w:r w:rsidR="006B4E58" w:rsidRPr="00323AE7">
        <w:t xml:space="preserve">hits the red agent on picture two, while picture </w:t>
      </w:r>
      <w:r w:rsidR="00EA3B65" w:rsidRPr="00323AE7">
        <w:t>three</w:t>
      </w:r>
      <w:r w:rsidR="006B4E58" w:rsidRPr="00323AE7">
        <w:t xml:space="preserve"> shows the projectile’s explosion – the red agent’s health was low before getting hit, as can be seen on picture one, which is why he dies and resets to a random position outside of the picture area.</w:t>
      </w:r>
    </w:p>
    <w:p w:rsidR="00E63F69" w:rsidRPr="00323AE7" w:rsidRDefault="00E63F69" w:rsidP="00E63F69">
      <w:r w:rsidRPr="00323AE7">
        <w:br w:type="page"/>
      </w:r>
    </w:p>
    <w:p w:rsidR="00BF6B4D" w:rsidRPr="00323AE7" w:rsidRDefault="00E63F69" w:rsidP="009032FD">
      <w:r w:rsidRPr="00323AE7">
        <w:rPr>
          <w:noProof/>
        </w:rPr>
        <w:lastRenderedPageBreak/>
        <w:drawing>
          <wp:anchor distT="0" distB="0" distL="114300" distR="114300" simplePos="0" relativeHeight="251687936" behindDoc="1" locked="0" layoutInCell="1" allowOverlap="1">
            <wp:simplePos x="0" y="0"/>
            <wp:positionH relativeFrom="margin">
              <wp:align>left</wp:align>
            </wp:positionH>
            <wp:positionV relativeFrom="paragraph">
              <wp:posOffset>0</wp:posOffset>
            </wp:positionV>
            <wp:extent cx="1311910" cy="4600575"/>
            <wp:effectExtent l="0" t="0" r="2540" b="9525"/>
            <wp:wrapTight wrapText="bothSides">
              <wp:wrapPolygon edited="0">
                <wp:start x="0" y="0"/>
                <wp:lineTo x="0" y="21555"/>
                <wp:lineTo x="21328" y="21555"/>
                <wp:lineTo x="2132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11910" cy="4600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3AE7">
        <w:t>In the next step, to see the difference, a new model was trained using the setup</w:t>
      </w:r>
      <w:r w:rsidR="00BD622A" w:rsidRPr="00323AE7">
        <w:t xml:space="preserve"> from the 2v2 with the 1v1 trained brains – this would lead to them being trained in a way they would be aware of the two enemies.</w:t>
      </w:r>
    </w:p>
    <w:p w:rsidR="00BD622A" w:rsidRPr="00323AE7" w:rsidRDefault="00BD622A" w:rsidP="009032FD"/>
    <w:p w:rsidR="00BD622A" w:rsidRPr="00323AE7" w:rsidRDefault="00BD622A" w:rsidP="009032FD">
      <w:r w:rsidRPr="00323AE7">
        <w:t xml:space="preserve">The result wasn’t entirely unexpected, yet interesting to see – the agents seemed to always act as a team, even though they have no awareness of their teammate at all. This is due to the fact that both agents are controlled by the same brain, meaning that the agents’ policy leads to a similar decision in a similar situation – it never being identically, however, seeing that the agents cannot stand on the same position, nor may their enemies, which means that the closest enemy relative to one </w:t>
      </w:r>
      <w:r w:rsidR="0090081E">
        <w:t>agent</w:t>
      </w:r>
      <w:r w:rsidRPr="00323AE7">
        <w:t xml:space="preserve"> may not be the same as </w:t>
      </w:r>
      <w:r w:rsidR="0090081E">
        <w:t>its teammate’</w:t>
      </w:r>
      <w:r w:rsidRPr="00323AE7">
        <w:t>s.</w:t>
      </w:r>
    </w:p>
    <w:p w:rsidR="00BD622A" w:rsidRPr="00323AE7" w:rsidRDefault="00BD622A" w:rsidP="009032FD"/>
    <w:p w:rsidR="00BD622A" w:rsidRPr="00323AE7" w:rsidRDefault="00BD622A" w:rsidP="009032FD">
      <w:r w:rsidRPr="00323AE7">
        <w:t xml:space="preserve">The behaviour seen on the picture on the left extremely resembles the behaviour of the single bots in the 1v1 environment. Instead of having one agent run around at the max range of the enemy’s fire bolt, it would now be a pair of agents behaving the same way. The pair of agents </w:t>
      </w:r>
      <w:r w:rsidR="00652EAB">
        <w:t>described</w:t>
      </w:r>
      <w:r w:rsidRPr="00323AE7">
        <w:t xml:space="preserve"> on the previous page which were trained without the two additional entities acted way more independently, meaning that the teammates were often apart and, in some cases caused two separate one versus one </w:t>
      </w:r>
      <w:proofErr w:type="gramStart"/>
      <w:r w:rsidRPr="00323AE7">
        <w:t>duels</w:t>
      </w:r>
      <w:proofErr w:type="gramEnd"/>
      <w:r w:rsidRPr="00323AE7">
        <w:t>.</w:t>
      </w:r>
    </w:p>
    <w:p w:rsidR="00E24FE5" w:rsidRPr="00323AE7" w:rsidRDefault="00E24FE5" w:rsidP="009032FD"/>
    <w:p w:rsidR="00E24FE5" w:rsidRPr="00323AE7" w:rsidRDefault="005714CF" w:rsidP="009032FD">
      <w:r>
        <w:rPr>
          <w:noProof/>
        </w:rPr>
        <mc:AlternateContent>
          <mc:Choice Requires="wps">
            <w:drawing>
              <wp:anchor distT="0" distB="0" distL="114300" distR="114300" simplePos="0" relativeHeight="251754496" behindDoc="1" locked="0" layoutInCell="1" allowOverlap="1" wp14:anchorId="185E23F0" wp14:editId="6E955AB1">
                <wp:simplePos x="0" y="0"/>
                <wp:positionH relativeFrom="margin">
                  <wp:align>left</wp:align>
                </wp:positionH>
                <wp:positionV relativeFrom="paragraph">
                  <wp:posOffset>1402080</wp:posOffset>
                </wp:positionV>
                <wp:extent cx="1311910" cy="409575"/>
                <wp:effectExtent l="0" t="0" r="2540" b="9525"/>
                <wp:wrapTight wrapText="bothSides">
                  <wp:wrapPolygon edited="0">
                    <wp:start x="0" y="0"/>
                    <wp:lineTo x="0" y="21098"/>
                    <wp:lineTo x="21328" y="21098"/>
                    <wp:lineTo x="21328" y="0"/>
                    <wp:lineTo x="0" y="0"/>
                  </wp:wrapPolygon>
                </wp:wrapTight>
                <wp:docPr id="99" name="Text Box 99"/>
                <wp:cNvGraphicFramePr/>
                <a:graphic xmlns:a="http://schemas.openxmlformats.org/drawingml/2006/main">
                  <a:graphicData uri="http://schemas.microsoft.com/office/word/2010/wordprocessingShape">
                    <wps:wsp>
                      <wps:cNvSpPr txBox="1"/>
                      <wps:spPr>
                        <a:xfrm>
                          <a:off x="0" y="0"/>
                          <a:ext cx="1311910" cy="409575"/>
                        </a:xfrm>
                        <a:prstGeom prst="rect">
                          <a:avLst/>
                        </a:prstGeom>
                        <a:solidFill>
                          <a:prstClr val="white"/>
                        </a:solidFill>
                        <a:ln>
                          <a:noFill/>
                        </a:ln>
                      </wps:spPr>
                      <wps:txbx>
                        <w:txbxContent>
                          <w:p w:rsidR="006B3506" w:rsidRPr="00FD32EC" w:rsidRDefault="006B3506" w:rsidP="005714CF">
                            <w:pPr>
                              <w:pStyle w:val="Caption"/>
                              <w:rPr>
                                <w:noProof/>
                                <w:sz w:val="19"/>
                              </w:rPr>
                            </w:pPr>
                            <w:bookmarkStart w:id="109" w:name="_Toc41384769"/>
                            <w:r>
                              <w:t xml:space="preserve">Image </w:t>
                            </w:r>
                            <w:r>
                              <w:fldChar w:fldCharType="begin"/>
                            </w:r>
                            <w:r>
                              <w:instrText xml:space="preserve"> SEQ Image \* ARABIC </w:instrText>
                            </w:r>
                            <w:r>
                              <w:fldChar w:fldCharType="separate"/>
                            </w:r>
                            <w:r>
                              <w:rPr>
                                <w:noProof/>
                              </w:rPr>
                              <w:t>26</w:t>
                            </w:r>
                            <w:r>
                              <w:fldChar w:fldCharType="end"/>
                            </w:r>
                            <w:r>
                              <w:t>: Teammates acting as a unit</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5E23F0" id="Text Box 99" o:spid="_x0000_s1047" type="#_x0000_t202" style="position:absolute;margin-left:0;margin-top:110.4pt;width:103.3pt;height:32.25pt;z-index:-2515619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" stroked="f">
                <v:textbox inset="0,0,0,0">
                  <w:txbxContent>
                    <w:p w:rsidR="006B3506" w:rsidRPr="00FD32EC" w:rsidRDefault="006B3506" w:rsidP="005714CF">
                      <w:pPr>
                        <w:pStyle w:val="Caption"/>
                        <w:rPr>
                          <w:noProof/>
                          <w:sz w:val="19"/>
                        </w:rPr>
                      </w:pPr>
                      <w:bookmarkStart w:id="110" w:name="_Toc41384769"/>
                      <w:r>
                        <w:t xml:space="preserve">Image </w:t>
                      </w:r>
                      <w:r>
                        <w:fldChar w:fldCharType="begin"/>
                      </w:r>
                      <w:r>
                        <w:instrText xml:space="preserve"> SEQ Image \* ARABIC </w:instrText>
                      </w:r>
                      <w:r>
                        <w:fldChar w:fldCharType="separate"/>
                      </w:r>
                      <w:r>
                        <w:rPr>
                          <w:noProof/>
                        </w:rPr>
                        <w:t>26</w:t>
                      </w:r>
                      <w:r>
                        <w:fldChar w:fldCharType="end"/>
                      </w:r>
                      <w:r>
                        <w:t>: Teammates acting as a unit</w:t>
                      </w:r>
                      <w:bookmarkEnd w:id="110"/>
                    </w:p>
                  </w:txbxContent>
                </v:textbox>
                <w10:wrap type="tight" anchorx="margin"/>
              </v:shape>
            </w:pict>
          </mc:Fallback>
        </mc:AlternateContent>
      </w:r>
      <w:r w:rsidR="00E24FE5" w:rsidRPr="00323AE7">
        <w:t xml:space="preserve">Further tests involved having one versus one trained </w:t>
      </w:r>
      <w:proofErr w:type="gramStart"/>
      <w:r w:rsidR="00E24FE5" w:rsidRPr="00323AE7">
        <w:t>agents</w:t>
      </w:r>
      <w:proofErr w:type="gramEnd"/>
      <w:r w:rsidR="00E24FE5" w:rsidRPr="00323AE7">
        <w:t xml:space="preserve"> on one team (blue) and two versus two trained ones on the other (red). Oddly, yet again not unexplainably, the one versus one trained </w:t>
      </w:r>
      <w:proofErr w:type="gramStart"/>
      <w:r w:rsidR="00E24FE5" w:rsidRPr="00323AE7">
        <w:t>agents</w:t>
      </w:r>
      <w:proofErr w:type="gramEnd"/>
      <w:r w:rsidR="00E24FE5" w:rsidRPr="00323AE7">
        <w:t xml:space="preserve"> performed better in the, to them, unseen situation. Reason for this may be found in the fact that, to the red ones, the blue agents’ behaviour was unfamiliar as well – if, for example, firing close to a targeted enemy would usually land a hit on either the target or its ally, this was not the case when facing team blue, seeing they were more spread out. In other words, the red agents learned a way to achieve optimal results against a team of united enemies, while their blue counterparts stayed focused on their target.</w:t>
      </w:r>
    </w:p>
    <w:p w:rsidR="008071A5" w:rsidRDefault="008071A5" w:rsidP="009032FD"/>
    <w:p w:rsidR="007D436F" w:rsidRPr="00323AE7" w:rsidRDefault="007D436F" w:rsidP="009032FD"/>
    <w:p w:rsidR="008071A5" w:rsidRPr="00323AE7" w:rsidRDefault="00780425" w:rsidP="00780425">
      <w:pPr>
        <w:pStyle w:val="Heading2"/>
      </w:pPr>
      <w:bookmarkStart w:id="111" w:name="_Toc40757723"/>
      <w:bookmarkStart w:id="112" w:name="_Toc41358062"/>
      <w:r w:rsidRPr="00323AE7">
        <w:t xml:space="preserve">Agent </w:t>
      </w:r>
      <w:r w:rsidR="00753432">
        <w:t>V</w:t>
      </w:r>
      <w:r w:rsidRPr="00323AE7">
        <w:t>ariations</w:t>
      </w:r>
      <w:bookmarkEnd w:id="111"/>
      <w:bookmarkEnd w:id="112"/>
    </w:p>
    <w:p w:rsidR="00780425" w:rsidRPr="00323AE7" w:rsidRDefault="00780425" w:rsidP="00780425">
      <w:r w:rsidRPr="00323AE7">
        <w:t>While each step so far brought many new paths that could have been taken and many of them would have been worth chasing given</w:t>
      </w:r>
      <w:r w:rsidR="00704B60">
        <w:t xml:space="preserve"> more</w:t>
      </w:r>
      <w:r w:rsidRPr="00323AE7">
        <w:t xml:space="preserve"> time, covering various types of agents was one of the larger goals set for the project and was hence the path chosen at this point.</w:t>
      </w:r>
    </w:p>
    <w:p w:rsidR="00780425" w:rsidRPr="00323AE7" w:rsidRDefault="00780425" w:rsidP="00780425"/>
    <w:p w:rsidR="00780425" w:rsidRPr="00323AE7" w:rsidRDefault="00780425" w:rsidP="00780425">
      <w:r w:rsidRPr="00323AE7">
        <w:t xml:space="preserve">The agent so far was some sort of allrounder, having both range and melee potential with the </w:t>
      </w:r>
      <w:proofErr w:type="spellStart"/>
      <w:r w:rsidRPr="00323AE7">
        <w:t>FireBolt</w:t>
      </w:r>
      <w:proofErr w:type="spellEnd"/>
      <w:r w:rsidRPr="00323AE7">
        <w:t xml:space="preserve"> and </w:t>
      </w:r>
      <w:proofErr w:type="spellStart"/>
      <w:r w:rsidRPr="00323AE7">
        <w:t>MultiSlash</w:t>
      </w:r>
      <w:proofErr w:type="spellEnd"/>
      <w:r w:rsidRPr="00323AE7">
        <w:t xml:space="preserve"> abilities. It was now time to split the abilities as intended – to create a warrior that would excel in close range combat and a mage that would try to keep its distance to the approaching enemy.</w:t>
      </w:r>
    </w:p>
    <w:p w:rsidR="00780425" w:rsidRPr="00323AE7" w:rsidRDefault="00780425" w:rsidP="00780425"/>
    <w:p w:rsidR="00442880" w:rsidRPr="00323AE7" w:rsidRDefault="00780425" w:rsidP="00780425">
      <w:r w:rsidRPr="00323AE7">
        <w:t xml:space="preserve">At this point, the game’s logic had to be updated again, mainly </w:t>
      </w:r>
      <w:proofErr w:type="gramStart"/>
      <w:r w:rsidRPr="00323AE7">
        <w:t>in regard to</w:t>
      </w:r>
      <w:proofErr w:type="gramEnd"/>
      <w:r w:rsidRPr="00323AE7">
        <w:t xml:space="preserve"> accessing the agents</w:t>
      </w:r>
      <w:r w:rsidR="00323AE7">
        <w:t>’</w:t>
      </w:r>
      <w:r w:rsidRPr="00323AE7">
        <w:t xml:space="preserve"> properties and methods. To do so, a new parent class, the </w:t>
      </w:r>
      <w:proofErr w:type="spellStart"/>
      <w:r w:rsidRPr="00323AE7">
        <w:t>BasicAgent</w:t>
      </w:r>
      <w:proofErr w:type="spellEnd"/>
      <w:r w:rsidRPr="00323AE7">
        <w:t xml:space="preserve"> was introduced among two variations extending it, one for the warrior and one for the mage. While most of the logic was identical for both, meaning that it could be implemented in the basic class, the observation and action vector were left for the child agents to specify.</w:t>
      </w:r>
      <w:r w:rsidR="00ED0D19" w:rsidRPr="00323AE7">
        <w:t xml:space="preserve"> While the observation vector didn’t need any changes, the action vector could now define a variation of abilities to be used. </w:t>
      </w:r>
    </w:p>
    <w:p w:rsidR="00474A4B" w:rsidRPr="00323AE7" w:rsidRDefault="00ED0D19" w:rsidP="00780425">
      <w:r w:rsidRPr="00323AE7">
        <w:t>Further the split made it possible to add different rewards to the roles – the warrior seemed to be overwhelmed by the magician for quite a long time, which is why he received a negative reward each step, increasing with the distance to its target.</w:t>
      </w:r>
    </w:p>
    <w:p w:rsidR="00474A4B" w:rsidRPr="00323AE7" w:rsidRDefault="00474A4B" w:rsidP="00474A4B">
      <w:r w:rsidRPr="00323AE7">
        <w:br w:type="page"/>
      </w:r>
    </w:p>
    <w:p w:rsidR="00307B83" w:rsidRDefault="00474A4B" w:rsidP="00307B83">
      <w:pPr>
        <w:keepNext/>
      </w:pPr>
      <w:r w:rsidRPr="00323AE7">
        <w:rPr>
          <w:noProof/>
        </w:rPr>
        <w:lastRenderedPageBreak/>
        <w:drawing>
          <wp:inline distT="0" distB="0" distL="0" distR="0">
            <wp:extent cx="5781675" cy="45172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98934" cy="4530704"/>
                    </a:xfrm>
                    <a:prstGeom prst="rect">
                      <a:avLst/>
                    </a:prstGeom>
                    <a:noFill/>
                    <a:ln>
                      <a:noFill/>
                    </a:ln>
                  </pic:spPr>
                </pic:pic>
              </a:graphicData>
            </a:graphic>
          </wp:inline>
        </w:drawing>
      </w:r>
    </w:p>
    <w:p w:rsidR="007E4743" w:rsidRDefault="00307B83" w:rsidP="00307B83">
      <w:pPr>
        <w:pStyle w:val="Caption"/>
      </w:pPr>
      <w:bookmarkStart w:id="113" w:name="_Toc41384770"/>
      <w:r>
        <w:t xml:space="preserve">Image </w:t>
      </w:r>
      <w:r>
        <w:fldChar w:fldCharType="begin"/>
      </w:r>
      <w:r>
        <w:instrText xml:space="preserve"> SEQ Image \* ARABIC </w:instrText>
      </w:r>
      <w:r>
        <w:fldChar w:fldCharType="separate"/>
      </w:r>
      <w:r w:rsidR="00697FE1">
        <w:rPr>
          <w:noProof/>
        </w:rPr>
        <w:t>27</w:t>
      </w:r>
      <w:r>
        <w:fldChar w:fldCharType="end"/>
      </w:r>
      <w:r>
        <w:t xml:space="preserve">: Arenas showing the warrior and magician agents during </w:t>
      </w:r>
      <w:r w:rsidR="005751C4">
        <w:t>gameplay</w:t>
      </w:r>
      <w:bookmarkEnd w:id="113"/>
    </w:p>
    <w:p w:rsidR="00474A4B" w:rsidRPr="00323AE7" w:rsidRDefault="00474A4B" w:rsidP="00780425">
      <w:r w:rsidRPr="00323AE7">
        <w:t>The above is a screenshot of one of the trainings with the new warrior and mage agents. Both teams were assigned one warrior and one magician.</w:t>
      </w:r>
    </w:p>
    <w:p w:rsidR="00474A4B" w:rsidRPr="00323AE7" w:rsidRDefault="00474A4B" w:rsidP="00780425"/>
    <w:p w:rsidR="00474A4B" w:rsidRPr="00323AE7" w:rsidRDefault="00474A4B" w:rsidP="00780425">
      <w:r w:rsidRPr="00323AE7">
        <w:t>Th</w:t>
      </w:r>
      <w:r w:rsidR="00D33345" w:rsidRPr="00323AE7">
        <w:t>e agents now each had two abilities they could use:</w:t>
      </w:r>
    </w:p>
    <w:p w:rsidR="00D33345" w:rsidRPr="00323AE7" w:rsidRDefault="00D33345" w:rsidP="00780425"/>
    <w:p w:rsidR="00D33345" w:rsidRPr="00323AE7" w:rsidRDefault="00D33345" w:rsidP="00780425">
      <w:r w:rsidRPr="00323AE7">
        <w:t xml:space="preserve">In addition to the </w:t>
      </w:r>
      <w:proofErr w:type="spellStart"/>
      <w:r w:rsidRPr="00323AE7">
        <w:t>MultiSlash</w:t>
      </w:r>
      <w:proofErr w:type="spellEnd"/>
      <w:r w:rsidRPr="00323AE7">
        <w:t xml:space="preserve">, the warrior received a charge attack, which would allow it rush at a selected target, by massively increasing its movement speed for 0.1 seconds, fixating its movement direction towards the selected target, disabling all further movement input for the duration. The ability </w:t>
      </w:r>
      <w:r w:rsidR="00570859">
        <w:t xml:space="preserve">would </w:t>
      </w:r>
      <w:r w:rsidRPr="00323AE7">
        <w:t xml:space="preserve">also stun the target for a short </w:t>
      </w:r>
      <w:r w:rsidR="00570859">
        <w:t>while</w:t>
      </w:r>
      <w:r w:rsidRPr="00323AE7">
        <w:t xml:space="preserve"> upon impact. The charge attack can be seen in action on the bottom left arena</w:t>
      </w:r>
      <w:r w:rsidR="00570859">
        <w:t>.</w:t>
      </w:r>
      <w:r w:rsidRPr="00323AE7">
        <w:t xml:space="preserve"> </w:t>
      </w:r>
      <w:r w:rsidR="00570859">
        <w:t>D</w:t>
      </w:r>
      <w:r w:rsidRPr="00323AE7">
        <w:t xml:space="preserve">ue to the roughly tenfold increased game speed during training, the rendering is a bit </w:t>
      </w:r>
      <w:proofErr w:type="spellStart"/>
      <w:r w:rsidRPr="00323AE7">
        <w:t>laggy</w:t>
      </w:r>
      <w:proofErr w:type="spellEnd"/>
      <w:r w:rsidRPr="00323AE7">
        <w:t>, which explains why the ability seems to have missed its target.</w:t>
      </w:r>
    </w:p>
    <w:p w:rsidR="00D33345" w:rsidRPr="00323AE7" w:rsidRDefault="00D33345" w:rsidP="00780425"/>
    <w:p w:rsidR="00D33345" w:rsidRPr="00323AE7" w:rsidRDefault="00D33345" w:rsidP="00780425">
      <w:r w:rsidRPr="00323AE7">
        <w:t xml:space="preserve">The magician received the </w:t>
      </w:r>
      <w:proofErr w:type="spellStart"/>
      <w:r w:rsidRPr="00323AE7">
        <w:t>FireBolt</w:t>
      </w:r>
      <w:proofErr w:type="spellEnd"/>
      <w:r w:rsidRPr="00323AE7">
        <w:t xml:space="preserve"> and a teleport ability, allowing it to teleport backwards a short distance. The teleport ability can be seen on the top right arena. (Blue particle-effect)</w:t>
      </w:r>
    </w:p>
    <w:p w:rsidR="00DF3DDC" w:rsidRPr="00323AE7" w:rsidRDefault="00DF3DDC" w:rsidP="00780425"/>
    <w:p w:rsidR="00DF3DDC" w:rsidRPr="00323AE7" w:rsidRDefault="00DF3DDC" w:rsidP="00780425">
      <w:r w:rsidRPr="00323AE7">
        <w:t>Like already mentioned briefly, the mage agents usually had the upper hand – with various efforts taken to strengthen the warriors, like for example</w:t>
      </w:r>
      <w:r w:rsidR="000637B8">
        <w:t>,</w:t>
      </w:r>
      <w:r w:rsidRPr="00323AE7">
        <w:t xml:space="preserve"> increasing their ability damage, which also affects the rewards they receive, updates were made to favour a more aggressive gameplay. The general issue was that the warriors, like the mages tried to stay at fire bolt range, seeing they would simply get overwhelmed when trying to reach the mages – even with the charge attack as a gap closer. Often the warriors would charge in and then instantly run away instead of staying close to the magicians to be able to hit them with the sword slashes.</w:t>
      </w:r>
    </w:p>
    <w:p w:rsidR="00DF3DDC" w:rsidRPr="00323AE7" w:rsidRDefault="00DF3DDC" w:rsidP="00780425"/>
    <w:p w:rsidR="00DF3DDC" w:rsidRPr="00323AE7" w:rsidRDefault="00DF3DDC" w:rsidP="00780425">
      <w:r w:rsidRPr="00323AE7">
        <w:t>The way of improving them lead t</w:t>
      </w:r>
      <w:r w:rsidR="000637B8">
        <w:t>h</w:t>
      </w:r>
      <w:r w:rsidRPr="00323AE7">
        <w:t xml:space="preserve">rough a variety of trainings </w:t>
      </w:r>
      <w:r w:rsidR="000637B8">
        <w:t>with</w:t>
      </w:r>
      <w:r w:rsidRPr="00323AE7">
        <w:t xml:space="preserve"> various setups, such as having t</w:t>
      </w:r>
      <w:r w:rsidR="000637B8">
        <w:t>w</w:t>
      </w:r>
      <w:r w:rsidRPr="00323AE7">
        <w:t>o mages vs two warriors or only warriors and then pitting them against mages during gameplay.</w:t>
      </w:r>
    </w:p>
    <w:p w:rsidR="000637B8" w:rsidRDefault="00DF3DDC" w:rsidP="00780425">
      <w:r w:rsidRPr="00323AE7">
        <w:lastRenderedPageBreak/>
        <w:t>A lot of rebalancing was needed – great change came with the repurposing of the charge ability – instead of being focused on dealing damage to the mage, it should function as a gap-closer.</w:t>
      </w:r>
      <w:r w:rsidR="0003167A" w:rsidRPr="00323AE7">
        <w:t xml:space="preserve"> </w:t>
      </w:r>
    </w:p>
    <w:p w:rsidR="00DF3DDC" w:rsidRPr="00323AE7" w:rsidRDefault="0003167A" w:rsidP="00780425">
      <w:r w:rsidRPr="00323AE7">
        <w:t xml:space="preserve">To achieve this, the ability’s damage was decimated in return for increasing the frequency it could be used and the duration it would stun the target. </w:t>
      </w:r>
      <w:r w:rsidR="00196900" w:rsidRPr="00323AE7">
        <w:t>The range</w:t>
      </w:r>
      <w:r w:rsidR="00EB6D7D" w:rsidRPr="00323AE7">
        <w:t xml:space="preserve"> and ability speed</w:t>
      </w:r>
      <w:r w:rsidR="00196900" w:rsidRPr="00323AE7">
        <w:t xml:space="preserve"> had to be adap</w:t>
      </w:r>
      <w:r w:rsidR="00EB6D7D" w:rsidRPr="00323AE7">
        <w:t>t</w:t>
      </w:r>
      <w:r w:rsidR="00196900" w:rsidRPr="00323AE7">
        <w:t xml:space="preserve">ed as well. </w:t>
      </w:r>
      <w:r w:rsidRPr="00323AE7">
        <w:t xml:space="preserve">Further, the damage from the </w:t>
      </w:r>
      <w:proofErr w:type="spellStart"/>
      <w:r w:rsidRPr="00323AE7">
        <w:t>MultiSlash</w:t>
      </w:r>
      <w:proofErr w:type="spellEnd"/>
      <w:r w:rsidRPr="00323AE7">
        <w:t xml:space="preserve"> ability was increased to make it more lucrative.</w:t>
      </w:r>
    </w:p>
    <w:p w:rsidR="00627C94" w:rsidRPr="00323AE7" w:rsidRDefault="00627C94" w:rsidP="00780425"/>
    <w:p w:rsidR="00627C94" w:rsidRPr="00323AE7" w:rsidRDefault="00627C94" w:rsidP="00780425">
      <w:r w:rsidRPr="00323AE7">
        <w:t>Together with the addition of the previously mentioned negative rewards the warrior would receive based on target</w:t>
      </w:r>
      <w:r w:rsidR="00097CA3" w:rsidRPr="00323AE7">
        <w:t>-</w:t>
      </w:r>
      <w:r w:rsidR="0041737A" w:rsidRPr="00323AE7">
        <w:t>distance</w:t>
      </w:r>
      <w:r w:rsidRPr="00323AE7">
        <w:t xml:space="preserve"> the results would now steadily improve with the time </w:t>
      </w:r>
      <w:r w:rsidR="00097CA3" w:rsidRPr="00323AE7">
        <w:t xml:space="preserve">spent </w:t>
      </w:r>
      <w:r w:rsidRPr="00323AE7">
        <w:t>working on the agents.</w:t>
      </w:r>
    </w:p>
    <w:p w:rsidR="0041737A" w:rsidRPr="00323AE7" w:rsidRDefault="00AE64F6" w:rsidP="00AE64F6">
      <w:pPr>
        <w:pStyle w:val="Heading2"/>
      </w:pPr>
      <w:bookmarkStart w:id="114" w:name="_Toc40757724"/>
      <w:bookmarkStart w:id="115" w:name="_Toc41358063"/>
      <w:r w:rsidRPr="00323AE7">
        <w:t>Obstacles</w:t>
      </w:r>
      <w:bookmarkEnd w:id="114"/>
      <w:bookmarkEnd w:id="115"/>
    </w:p>
    <w:p w:rsidR="00BA5AA7" w:rsidRPr="00323AE7" w:rsidRDefault="00BA5AA7" w:rsidP="00BA5AA7">
      <w:r w:rsidRPr="00323AE7">
        <w:t>Having simplified the observation and action vectors both to the size of four and deciding ability targeting to be target based, the agents became as lightweight as possible. With the agents starting to reach a point where they performed well enough for it, it was now possible and hence also time to answer a few questions about how the agents would handle environments challenging them in new ways.</w:t>
      </w:r>
    </w:p>
    <w:p w:rsidR="000637B8" w:rsidRDefault="00BA5AA7" w:rsidP="00BA5AA7">
      <w:r w:rsidRPr="00323AE7">
        <w:t xml:space="preserve">One of those questions was to see how the agents would adapt to a set of trees in the arena. </w:t>
      </w:r>
      <w:r w:rsidR="00D27021" w:rsidRPr="00323AE7">
        <w:t xml:space="preserve">With a rather small update to the fire bolt ability that would make the projectiles explode on collision with a tree, the addition of ten static trees would get the environment ready for the first few tests, which included having agents that have never seen them before face each other under the new circumstance. </w:t>
      </w:r>
    </w:p>
    <w:p w:rsidR="00BA5AA7" w:rsidRPr="00323AE7" w:rsidRDefault="00D27021" w:rsidP="00BA5AA7">
      <w:r w:rsidRPr="00323AE7">
        <w:t>Even though the agents were barely ever stuck walking into a tree, there was obviously no awareness, which meant that the agents often attempted to shoot trough the newly added obstacles, leading to a decrease in dps for the magicians. The warriors struggled less, sometimes trying to charge their enemy and ending up walking against the tree for a brief amount, before then running around it to face the still stunned target.</w:t>
      </w:r>
    </w:p>
    <w:p w:rsidR="00D27021" w:rsidRPr="00323AE7" w:rsidRDefault="00D27021" w:rsidP="00BA5AA7"/>
    <w:p w:rsidR="00D27021" w:rsidRPr="00323AE7" w:rsidRDefault="00D27021" w:rsidP="00BA5AA7">
      <w:r w:rsidRPr="00323AE7">
        <w:t xml:space="preserve">Training the agents with the trees, static still, showed clear improvement of the magicians’ behaviour. While some bolts still hit </w:t>
      </w:r>
      <w:r w:rsidR="000637B8">
        <w:t>collided with them</w:t>
      </w:r>
      <w:r w:rsidRPr="00323AE7">
        <w:t>, the agents’ policy configuration through training made it possible for them to be aware of th</w:t>
      </w:r>
      <w:r w:rsidR="000637B8">
        <w:t>eir</w:t>
      </w:r>
      <w:r w:rsidRPr="00323AE7">
        <w:t xml:space="preserve"> locations, meaning that they would usually position themselves in a way that would increase their chances towards having no tree block the path of their bolts.</w:t>
      </w:r>
    </w:p>
    <w:p w:rsidR="00D27021" w:rsidRPr="00323AE7" w:rsidRDefault="00D27021" w:rsidP="00BA5AA7"/>
    <w:p w:rsidR="000637B8" w:rsidRDefault="00D27021" w:rsidP="00BA5AA7">
      <w:r w:rsidRPr="00323AE7">
        <w:t>The training results started to become more interesting with the trees randomized, however. The</w:t>
      </w:r>
      <w:r w:rsidR="00B1589D" w:rsidRPr="00323AE7">
        <w:t xml:space="preserve"> </w:t>
      </w:r>
      <w:r w:rsidRPr="00323AE7">
        <w:t xml:space="preserve">setup, which might have been overkill slightly, revolved around </w:t>
      </w:r>
      <w:r w:rsidR="00B1589D" w:rsidRPr="00323AE7">
        <w:t xml:space="preserve">having the </w:t>
      </w:r>
      <w:r w:rsidR="000637B8">
        <w:t>obstacles</w:t>
      </w:r>
      <w:r w:rsidR="00B1589D" w:rsidRPr="00323AE7">
        <w:t xml:space="preserve"> update to a random location every fifth kill inside an arena. </w:t>
      </w:r>
    </w:p>
    <w:p w:rsidR="00D27021" w:rsidRPr="00323AE7" w:rsidRDefault="00B1589D" w:rsidP="00BA5AA7">
      <w:r w:rsidRPr="00323AE7">
        <w:t xml:space="preserve">The trees </w:t>
      </w:r>
      <w:r w:rsidR="000637B8">
        <w:t>were set to start out</w:t>
      </w:r>
      <w:r w:rsidRPr="00323AE7">
        <w:t xml:space="preserve"> at a random location for each arena, as well. In other words, having trained with 16 arenas at this point, the agent brains trained with 16 different tree clusters at any given time, while each arena updated the trees at a different time, depending on the performance of the agents within it.</w:t>
      </w:r>
    </w:p>
    <w:p w:rsidR="000B45ED" w:rsidRPr="00323AE7" w:rsidRDefault="00B1589D" w:rsidP="00BA5AA7">
      <w:r w:rsidRPr="00323AE7">
        <w:t>Over the course of the roughly two hour long trainings the agents were exposed to the changing tree locations, it is quite safe to say that the two agent brains, each consisting of the experience of 32 agents – two magicians and two warriors per arena – have both seen enough trees to cover the entire arena</w:t>
      </w:r>
      <w:r w:rsidR="000B45ED" w:rsidRPr="00323AE7">
        <w:t xml:space="preserve"> with their colliders, meaning that there wasn’t a way for the agents to learn a lot about possible tree locations.</w:t>
      </w:r>
    </w:p>
    <w:p w:rsidR="007E4743" w:rsidRDefault="000B45ED" w:rsidP="00BA5AA7">
      <w:r w:rsidRPr="00323AE7">
        <w:t xml:space="preserve">While they couldn’t reach the </w:t>
      </w:r>
      <w:r w:rsidR="00C4003C" w:rsidRPr="00323AE7">
        <w:t xml:space="preserve">exact </w:t>
      </w:r>
      <w:r w:rsidRPr="00323AE7">
        <w:t xml:space="preserve">same level of performance as seen from agents playing with static trees or </w:t>
      </w:r>
      <w:proofErr w:type="gramStart"/>
      <w:r w:rsidRPr="00323AE7">
        <w:t>none at all</w:t>
      </w:r>
      <w:proofErr w:type="gramEnd"/>
      <w:r w:rsidRPr="00323AE7">
        <w:t>,</w:t>
      </w:r>
      <w:r w:rsidR="00C4003C" w:rsidRPr="00323AE7">
        <w:t xml:space="preserve"> the agents adapted to the vastly more difficult environment quite well.</w:t>
      </w:r>
    </w:p>
    <w:p w:rsidR="007E4743" w:rsidRDefault="007E4743" w:rsidP="007E4743">
      <w:r>
        <w:br w:type="page"/>
      </w:r>
    </w:p>
    <w:p w:rsidR="00C4003C" w:rsidRPr="00323AE7" w:rsidRDefault="00E720ED" w:rsidP="00BA5AA7">
      <w:r>
        <w:rPr>
          <w:noProof/>
        </w:rPr>
        <w:lastRenderedPageBreak/>
        <mc:AlternateContent>
          <mc:Choice Requires="wps">
            <w:drawing>
              <wp:anchor distT="0" distB="0" distL="114300" distR="114300" simplePos="0" relativeHeight="251756544" behindDoc="1" locked="0" layoutInCell="1" allowOverlap="1" wp14:anchorId="4DF9C374" wp14:editId="01CC1E39">
                <wp:simplePos x="0" y="0"/>
                <wp:positionH relativeFrom="column">
                  <wp:posOffset>0</wp:posOffset>
                </wp:positionH>
                <wp:positionV relativeFrom="paragraph">
                  <wp:posOffset>1360805</wp:posOffset>
                </wp:positionV>
                <wp:extent cx="3790950" cy="635"/>
                <wp:effectExtent l="0" t="0" r="0" b="0"/>
                <wp:wrapTight wrapText="bothSides">
                  <wp:wrapPolygon edited="0">
                    <wp:start x="0" y="0"/>
                    <wp:lineTo x="0" y="21600"/>
                    <wp:lineTo x="21600" y="21600"/>
                    <wp:lineTo x="21600" y="0"/>
                  </wp:wrapPolygon>
                </wp:wrapTight>
                <wp:docPr id="100" name="Text Box 100"/>
                <wp:cNvGraphicFramePr/>
                <a:graphic xmlns:a="http://schemas.openxmlformats.org/drawingml/2006/main">
                  <a:graphicData uri="http://schemas.microsoft.com/office/word/2010/wordprocessingShape">
                    <wps:wsp>
                      <wps:cNvSpPr txBox="1"/>
                      <wps:spPr>
                        <a:xfrm>
                          <a:off x="0" y="0"/>
                          <a:ext cx="3790950" cy="635"/>
                        </a:xfrm>
                        <a:prstGeom prst="rect">
                          <a:avLst/>
                        </a:prstGeom>
                        <a:solidFill>
                          <a:prstClr val="white"/>
                        </a:solidFill>
                        <a:ln>
                          <a:noFill/>
                        </a:ln>
                      </wps:spPr>
                      <wps:txbx>
                        <w:txbxContent>
                          <w:p w:rsidR="006B3506" w:rsidRPr="009E2526" w:rsidRDefault="006B3506" w:rsidP="00E720ED">
                            <w:pPr>
                              <w:pStyle w:val="Caption"/>
                              <w:rPr>
                                <w:noProof/>
                                <w:sz w:val="19"/>
                              </w:rPr>
                            </w:pPr>
                            <w:bookmarkStart w:id="116" w:name="_Toc41384771"/>
                            <w:r>
                              <w:t xml:space="preserve">Image </w:t>
                            </w:r>
                            <w:r>
                              <w:fldChar w:fldCharType="begin"/>
                            </w:r>
                            <w:r>
                              <w:instrText xml:space="preserve"> SEQ Image \* ARABIC </w:instrText>
                            </w:r>
                            <w:r>
                              <w:fldChar w:fldCharType="separate"/>
                            </w:r>
                            <w:r>
                              <w:rPr>
                                <w:noProof/>
                              </w:rPr>
                              <w:t>28</w:t>
                            </w:r>
                            <w:r>
                              <w:fldChar w:fldCharType="end"/>
                            </w:r>
                            <w:r>
                              <w:t>: Agents avoiding randomly reappearing trees</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9C374" id="Text Box 100" o:spid="_x0000_s1048" type="#_x0000_t202" style="position:absolute;margin-left:0;margin-top:107.15pt;width:298.5pt;height:.05pt;z-index:-25155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" stroked="f">
                <v:textbox style="mso-fit-shape-to-text:t" inset="0,0,0,0">
                  <w:txbxContent>
                    <w:p w:rsidR="006B3506" w:rsidRPr="009E2526" w:rsidRDefault="006B3506" w:rsidP="00E720ED">
                      <w:pPr>
                        <w:pStyle w:val="Caption"/>
                        <w:rPr>
                          <w:noProof/>
                          <w:sz w:val="19"/>
                        </w:rPr>
                      </w:pPr>
                      <w:bookmarkStart w:id="117" w:name="_Toc41384771"/>
                      <w:r>
                        <w:t xml:space="preserve">Image </w:t>
                      </w:r>
                      <w:r>
                        <w:fldChar w:fldCharType="begin"/>
                      </w:r>
                      <w:r>
                        <w:instrText xml:space="preserve"> SEQ Image \* ARABIC </w:instrText>
                      </w:r>
                      <w:r>
                        <w:fldChar w:fldCharType="separate"/>
                      </w:r>
                      <w:r>
                        <w:rPr>
                          <w:noProof/>
                        </w:rPr>
                        <w:t>28</w:t>
                      </w:r>
                      <w:r>
                        <w:fldChar w:fldCharType="end"/>
                      </w:r>
                      <w:r>
                        <w:t>: Agents avoiding randomly reappearing trees</w:t>
                      </w:r>
                      <w:bookmarkEnd w:id="117"/>
                    </w:p>
                  </w:txbxContent>
                </v:textbox>
                <w10:wrap type="tight"/>
              </v:shape>
            </w:pict>
          </mc:Fallback>
        </mc:AlternateContent>
      </w:r>
      <w:r w:rsidR="00C4003C" w:rsidRPr="00323AE7">
        <w:rPr>
          <w:noProof/>
        </w:rPr>
        <w:drawing>
          <wp:anchor distT="0" distB="0" distL="114300" distR="114300" simplePos="0" relativeHeight="251688960" behindDoc="1" locked="0" layoutInCell="1" allowOverlap="1">
            <wp:simplePos x="0" y="0"/>
            <wp:positionH relativeFrom="margin">
              <wp:align>left</wp:align>
            </wp:positionH>
            <wp:positionV relativeFrom="paragraph">
              <wp:posOffset>19685</wp:posOffset>
            </wp:positionV>
            <wp:extent cx="3790950" cy="1283970"/>
            <wp:effectExtent l="0" t="0" r="0" b="0"/>
            <wp:wrapTight wrapText="bothSides">
              <wp:wrapPolygon edited="0">
                <wp:start x="0" y="0"/>
                <wp:lineTo x="0" y="21151"/>
                <wp:lineTo x="21491" y="21151"/>
                <wp:lineTo x="21491"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90950" cy="1283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003C" w:rsidRPr="00323AE7">
        <w:t>While not always the case, the agents</w:t>
      </w:r>
      <w:r w:rsidR="000637B8">
        <w:t xml:space="preserve"> </w:t>
      </w:r>
      <w:r w:rsidR="00C4003C" w:rsidRPr="00323AE7">
        <w:t xml:space="preserve">clearly showed a tendency to prefer an area without trees to stage their battles. Agents respawning inside a tree cluster usually showed attempts to leave the cluster, succeeding rather quickly after unavoidably bumping </w:t>
      </w:r>
      <w:r w:rsidR="00493AC5" w:rsidRPr="00323AE7">
        <w:t>into them a few times.</w:t>
      </w:r>
    </w:p>
    <w:p w:rsidR="007E4743" w:rsidRDefault="007E4743" w:rsidP="00BA5AA7"/>
    <w:p w:rsidR="007E4743" w:rsidRDefault="007E4743" w:rsidP="00BA5AA7"/>
    <w:p w:rsidR="009E025F" w:rsidRPr="00323AE7" w:rsidRDefault="009E025F" w:rsidP="00BA5AA7"/>
    <w:p w:rsidR="009E025F" w:rsidRPr="00323AE7" w:rsidRDefault="00E720ED" w:rsidP="00BA5AA7">
      <w:r>
        <w:rPr>
          <w:noProof/>
        </w:rPr>
        <mc:AlternateContent>
          <mc:Choice Requires="wps">
            <w:drawing>
              <wp:anchor distT="0" distB="0" distL="114300" distR="114300" simplePos="0" relativeHeight="251758592" behindDoc="1" locked="0" layoutInCell="1" allowOverlap="1" wp14:anchorId="437ADFC1" wp14:editId="5BE6CC79">
                <wp:simplePos x="0" y="0"/>
                <wp:positionH relativeFrom="column">
                  <wp:posOffset>0</wp:posOffset>
                </wp:positionH>
                <wp:positionV relativeFrom="paragraph">
                  <wp:posOffset>2349500</wp:posOffset>
                </wp:positionV>
                <wp:extent cx="3571875" cy="635"/>
                <wp:effectExtent l="0" t="0" r="0" b="0"/>
                <wp:wrapTight wrapText="bothSides">
                  <wp:wrapPolygon edited="0">
                    <wp:start x="0" y="0"/>
                    <wp:lineTo x="0" y="21600"/>
                    <wp:lineTo x="21600" y="21600"/>
                    <wp:lineTo x="21600" y="0"/>
                  </wp:wrapPolygon>
                </wp:wrapTight>
                <wp:docPr id="101" name="Text Box 101"/>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rsidR="006B3506" w:rsidRPr="0058386B" w:rsidRDefault="006B3506" w:rsidP="00E720ED">
                            <w:pPr>
                              <w:pStyle w:val="Caption"/>
                              <w:rPr>
                                <w:noProof/>
                                <w:sz w:val="19"/>
                              </w:rPr>
                            </w:pPr>
                            <w:bookmarkStart w:id="118" w:name="_Toc41384772"/>
                            <w:r>
                              <w:t xml:space="preserve">Image </w:t>
                            </w:r>
                            <w:r>
                              <w:fldChar w:fldCharType="begin"/>
                            </w:r>
                            <w:r>
                              <w:instrText xml:space="preserve"> SEQ Image \* ARABIC </w:instrText>
                            </w:r>
                            <w:r>
                              <w:fldChar w:fldCharType="separate"/>
                            </w:r>
                            <w:r>
                              <w:rPr>
                                <w:noProof/>
                              </w:rPr>
                              <w:t>29</w:t>
                            </w:r>
                            <w:r>
                              <w:fldChar w:fldCharType="end"/>
                            </w:r>
                            <w:r>
                              <w:t>: Agent going for a clear shot</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ADFC1" id="Text Box 101" o:spid="_x0000_s1049" type="#_x0000_t202" style="position:absolute;margin-left:0;margin-top:185pt;width:281.25pt;height:.05pt;z-index:-25155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" stroked="f">
                <v:textbox style="mso-fit-shape-to-text:t" inset="0,0,0,0">
                  <w:txbxContent>
                    <w:p w:rsidR="006B3506" w:rsidRPr="0058386B" w:rsidRDefault="006B3506" w:rsidP="00E720ED">
                      <w:pPr>
                        <w:pStyle w:val="Caption"/>
                        <w:rPr>
                          <w:noProof/>
                          <w:sz w:val="19"/>
                        </w:rPr>
                      </w:pPr>
                      <w:bookmarkStart w:id="119" w:name="_Toc41384772"/>
                      <w:r>
                        <w:t xml:space="preserve">Image </w:t>
                      </w:r>
                      <w:r>
                        <w:fldChar w:fldCharType="begin"/>
                      </w:r>
                      <w:r>
                        <w:instrText xml:space="preserve"> SEQ Image \* ARABIC </w:instrText>
                      </w:r>
                      <w:r>
                        <w:fldChar w:fldCharType="separate"/>
                      </w:r>
                      <w:r>
                        <w:rPr>
                          <w:noProof/>
                        </w:rPr>
                        <w:t>29</w:t>
                      </w:r>
                      <w:r>
                        <w:fldChar w:fldCharType="end"/>
                      </w:r>
                      <w:r>
                        <w:t>: Agent going for a clear shot</w:t>
                      </w:r>
                      <w:bookmarkEnd w:id="119"/>
                    </w:p>
                  </w:txbxContent>
                </v:textbox>
                <w10:wrap type="tight"/>
              </v:shape>
            </w:pict>
          </mc:Fallback>
        </mc:AlternateContent>
      </w:r>
      <w:r w:rsidR="00097F18" w:rsidRPr="00323AE7">
        <w:rPr>
          <w:noProof/>
        </w:rPr>
        <w:drawing>
          <wp:anchor distT="0" distB="0" distL="114300" distR="114300" simplePos="0" relativeHeight="251689984" behindDoc="1" locked="0" layoutInCell="1" allowOverlap="1">
            <wp:simplePos x="0" y="0"/>
            <wp:positionH relativeFrom="margin">
              <wp:align>left</wp:align>
            </wp:positionH>
            <wp:positionV relativeFrom="paragraph">
              <wp:posOffset>19050</wp:posOffset>
            </wp:positionV>
            <wp:extent cx="3571875" cy="2273537"/>
            <wp:effectExtent l="0" t="0" r="0" b="0"/>
            <wp:wrapTight wrapText="bothSides">
              <wp:wrapPolygon edited="0">
                <wp:start x="0" y="0"/>
                <wp:lineTo x="0" y="21359"/>
                <wp:lineTo x="21427" y="21359"/>
                <wp:lineTo x="2142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71875" cy="2273537"/>
                    </a:xfrm>
                    <a:prstGeom prst="rect">
                      <a:avLst/>
                    </a:prstGeom>
                    <a:noFill/>
                    <a:ln>
                      <a:noFill/>
                    </a:ln>
                  </pic:spPr>
                </pic:pic>
              </a:graphicData>
            </a:graphic>
          </wp:anchor>
        </w:drawing>
      </w:r>
      <w:r w:rsidR="009E025F" w:rsidRPr="00323AE7">
        <w:t>Especially interesting to observe was, that unlike most previous trainings, the magician agents wouldn’t fire their bolts on cooldown anymore</w:t>
      </w:r>
      <w:r w:rsidR="00E04415">
        <w:t xml:space="preserve"> i</w:t>
      </w:r>
      <w:r w:rsidR="009E025F" w:rsidRPr="00323AE7">
        <w:t xml:space="preserve">f there were too many trees around. Almost none of the bolts collided with trees, </w:t>
      </w:r>
      <w:r w:rsidR="00853CFD">
        <w:t>as</w:t>
      </w:r>
      <w:r w:rsidR="009E025F" w:rsidRPr="00323AE7">
        <w:t xml:space="preserve"> the agents somehow managed to fire them only if they had a clear shot. This is even more impressing considering that the trees seen during training would, aside from a neglectable probability, never be in the same location as during gameplay, where the observations were made.</w:t>
      </w:r>
    </w:p>
    <w:p w:rsidR="009E025F" w:rsidRDefault="009E025F" w:rsidP="00BA5AA7"/>
    <w:p w:rsidR="00097F18" w:rsidRDefault="00097F18" w:rsidP="00BA5AA7"/>
    <w:p w:rsidR="007E4743" w:rsidRDefault="007E4743" w:rsidP="00BA5AA7"/>
    <w:p w:rsidR="007E4743" w:rsidRPr="00323AE7" w:rsidRDefault="007E4743" w:rsidP="00BA5AA7"/>
    <w:p w:rsidR="009E025F" w:rsidRPr="00323AE7" w:rsidRDefault="009E025F" w:rsidP="00BA5AA7">
      <w:r w:rsidRPr="00323AE7">
        <w:t>To create an environment, where biased behaviour would become more likely than with the constantly updating trees, a training was conducted, where they would only be initialised at a random location, remaining unchanged during training. This way, the agent brains would see 16 variations of tree clusters during training</w:t>
      </w:r>
      <w:r w:rsidR="003853E6" w:rsidRPr="00323AE7">
        <w:t>. When testing the agents, each agent would then be instantiated in an arena, meaning that the agents would each only face a single tree cluster variant during gameplay.</w:t>
      </w:r>
    </w:p>
    <w:p w:rsidR="003853E6" w:rsidRPr="00323AE7" w:rsidRDefault="003853E6" w:rsidP="00BA5AA7">
      <w:r w:rsidRPr="00323AE7">
        <w:t>Bias would now be detectable if the agents had learned the locations of the 10 x 16 trees during training and were to, for example, try to avoid walking where they were located, but aren’t anymore.</w:t>
      </w:r>
    </w:p>
    <w:p w:rsidR="003853E6" w:rsidRPr="00323AE7" w:rsidRDefault="003853E6" w:rsidP="00BA5AA7">
      <w:r w:rsidRPr="00323AE7">
        <w:t xml:space="preserve">Aside from that, in theory, bias would also be observable if, the agents tried to take cover behind or stopped shooting trough the “imaginary” trees. </w:t>
      </w:r>
    </w:p>
    <w:p w:rsidR="003853E6" w:rsidRPr="00323AE7" w:rsidRDefault="003853E6" w:rsidP="00BA5AA7">
      <w:r w:rsidRPr="00323AE7">
        <w:t>Such a bias was not observable however – reason for this might be that the randomisation at start provided the agent brain with enough variation</w:t>
      </w:r>
      <w:r w:rsidR="000637B8">
        <w:t>s</w:t>
      </w:r>
      <w:r w:rsidRPr="00323AE7">
        <w:t xml:space="preserve"> not to predict </w:t>
      </w:r>
      <w:r w:rsidR="008039D0" w:rsidRPr="00323AE7">
        <w:t>specific locations.</w:t>
      </w:r>
    </w:p>
    <w:p w:rsidR="00F53603" w:rsidRPr="00323AE7" w:rsidRDefault="00F53603" w:rsidP="00BA5AA7"/>
    <w:p w:rsidR="0040510C" w:rsidRDefault="00F53603" w:rsidP="00BA5AA7">
      <w:r w:rsidRPr="00323AE7">
        <w:t>A further attempt to create biased agents was made by having the agents train versus each other with static trees and then using the generated models to play with start-randomized trees, meaning that each agent would see one cluster of trees during training and one different one during gameplay, which would be different each arena</w:t>
      </w:r>
      <w:r w:rsidR="002F20F5" w:rsidRPr="00323AE7">
        <w:t>. During gameplay, the agents in different arenas share no connection, however</w:t>
      </w:r>
      <w:r w:rsidR="0080727D" w:rsidRPr="00323AE7">
        <w:t xml:space="preserve">, which is why the randomisation </w:t>
      </w:r>
      <w:r w:rsidR="006F7DCD" w:rsidRPr="00323AE7">
        <w:t>would not</w:t>
      </w:r>
      <w:r w:rsidR="0080727D" w:rsidRPr="00323AE7">
        <w:t xml:space="preserve"> matter to an agent-instance.</w:t>
      </w:r>
    </w:p>
    <w:p w:rsidR="0041460B" w:rsidRDefault="0041460B" w:rsidP="00BA5AA7"/>
    <w:p w:rsidR="0041460B" w:rsidRDefault="00C1559E" w:rsidP="00BA5AA7">
      <w:r>
        <w:rPr>
          <w:noProof/>
        </w:rPr>
        <w:lastRenderedPageBreak/>
        <mc:AlternateContent>
          <mc:Choice Requires="wps">
            <w:drawing>
              <wp:anchor distT="0" distB="0" distL="114300" distR="114300" simplePos="0" relativeHeight="251760640" behindDoc="1" locked="0" layoutInCell="1" allowOverlap="1" wp14:anchorId="08F2BF43" wp14:editId="63A013ED">
                <wp:simplePos x="0" y="0"/>
                <wp:positionH relativeFrom="column">
                  <wp:posOffset>38100</wp:posOffset>
                </wp:positionH>
                <wp:positionV relativeFrom="paragraph">
                  <wp:posOffset>2921635</wp:posOffset>
                </wp:positionV>
                <wp:extent cx="3743325" cy="635"/>
                <wp:effectExtent l="0" t="0" r="0" b="0"/>
                <wp:wrapTight wrapText="bothSides">
                  <wp:wrapPolygon edited="0">
                    <wp:start x="0" y="0"/>
                    <wp:lineTo x="0" y="21600"/>
                    <wp:lineTo x="21600" y="21600"/>
                    <wp:lineTo x="21600" y="0"/>
                  </wp:wrapPolygon>
                </wp:wrapTight>
                <wp:docPr id="102" name="Text Box 102"/>
                <wp:cNvGraphicFramePr/>
                <a:graphic xmlns:a="http://schemas.openxmlformats.org/drawingml/2006/main">
                  <a:graphicData uri="http://schemas.microsoft.com/office/word/2010/wordprocessingShape">
                    <wps:wsp>
                      <wps:cNvSpPr txBox="1"/>
                      <wps:spPr>
                        <a:xfrm>
                          <a:off x="0" y="0"/>
                          <a:ext cx="3743325" cy="635"/>
                        </a:xfrm>
                        <a:prstGeom prst="rect">
                          <a:avLst/>
                        </a:prstGeom>
                        <a:solidFill>
                          <a:prstClr val="white"/>
                        </a:solidFill>
                        <a:ln>
                          <a:noFill/>
                        </a:ln>
                      </wps:spPr>
                      <wps:txbx>
                        <w:txbxContent>
                          <w:p w:rsidR="006B3506" w:rsidRPr="00812D0F" w:rsidRDefault="006B3506" w:rsidP="00C1559E">
                            <w:pPr>
                              <w:pStyle w:val="Caption"/>
                              <w:rPr>
                                <w:noProof/>
                                <w:sz w:val="19"/>
                              </w:rPr>
                            </w:pPr>
                            <w:bookmarkStart w:id="120" w:name="_Toc41384773"/>
                            <w:r>
                              <w:t xml:space="preserve">Image </w:t>
                            </w:r>
                            <w:r>
                              <w:fldChar w:fldCharType="begin"/>
                            </w:r>
                            <w:r>
                              <w:instrText xml:space="preserve"> SEQ Image \* ARABIC </w:instrText>
                            </w:r>
                            <w:r>
                              <w:fldChar w:fldCharType="separate"/>
                            </w:r>
                            <w:r>
                              <w:rPr>
                                <w:noProof/>
                              </w:rPr>
                              <w:t>30</w:t>
                            </w:r>
                            <w:r>
                              <w:fldChar w:fldCharType="end"/>
                            </w:r>
                            <w:r>
                              <w:t>: No bias regarding tree locations</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BF43" id="Text Box 102" o:spid="_x0000_s1050" type="#_x0000_t202" style="position:absolute;margin-left:3pt;margin-top:230.05pt;width:294.75pt;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" stroked="f">
                <v:textbox style="mso-fit-shape-to-text:t" inset="0,0,0,0">
                  <w:txbxContent>
                    <w:p w:rsidR="006B3506" w:rsidRPr="00812D0F" w:rsidRDefault="006B3506" w:rsidP="00C1559E">
                      <w:pPr>
                        <w:pStyle w:val="Caption"/>
                        <w:rPr>
                          <w:noProof/>
                          <w:sz w:val="19"/>
                        </w:rPr>
                      </w:pPr>
                      <w:bookmarkStart w:id="121" w:name="_Toc41384773"/>
                      <w:r>
                        <w:t xml:space="preserve">Image </w:t>
                      </w:r>
                      <w:r>
                        <w:fldChar w:fldCharType="begin"/>
                      </w:r>
                      <w:r>
                        <w:instrText xml:space="preserve"> SEQ Image \* ARABIC </w:instrText>
                      </w:r>
                      <w:r>
                        <w:fldChar w:fldCharType="separate"/>
                      </w:r>
                      <w:r>
                        <w:rPr>
                          <w:noProof/>
                        </w:rPr>
                        <w:t>30</w:t>
                      </w:r>
                      <w:r>
                        <w:fldChar w:fldCharType="end"/>
                      </w:r>
                      <w:r>
                        <w:t>: No bias regarding tree locations</w:t>
                      </w:r>
                      <w:bookmarkEnd w:id="121"/>
                    </w:p>
                  </w:txbxContent>
                </v:textbox>
                <w10:wrap type="tight"/>
              </v:shape>
            </w:pict>
          </mc:Fallback>
        </mc:AlternateContent>
      </w:r>
      <w:r w:rsidR="0041460B">
        <w:rPr>
          <w:noProof/>
        </w:rPr>
        <w:drawing>
          <wp:anchor distT="0" distB="0" distL="114300" distR="114300" simplePos="0" relativeHeight="251696128" behindDoc="1" locked="0" layoutInCell="1" allowOverlap="1">
            <wp:simplePos x="0" y="0"/>
            <wp:positionH relativeFrom="margin">
              <wp:posOffset>38100</wp:posOffset>
            </wp:positionH>
            <wp:positionV relativeFrom="paragraph">
              <wp:posOffset>18415</wp:posOffset>
            </wp:positionV>
            <wp:extent cx="3743325" cy="2846070"/>
            <wp:effectExtent l="0" t="0" r="9525" b="0"/>
            <wp:wrapTight wrapText="bothSides">
              <wp:wrapPolygon edited="0">
                <wp:start x="0" y="0"/>
                <wp:lineTo x="0" y="21398"/>
                <wp:lineTo x="21545" y="21398"/>
                <wp:lineTo x="21545"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743325" cy="2846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460B">
        <w:t>The picture on the left shows four agents trained with a set of ten trees. During gameplay, the trees were removed and a new one placed. The red circles depict the location of the ten trees during training.</w:t>
      </w:r>
    </w:p>
    <w:p w:rsidR="0041460B" w:rsidRDefault="0041460B" w:rsidP="00BA5AA7"/>
    <w:p w:rsidR="0041460B" w:rsidRDefault="0041460B" w:rsidP="00BA5AA7">
      <w:r>
        <w:t xml:space="preserve">Thorough testing showed that the agents didn’t learn the specific locations of the trees, rather they seemed to have learned to </w:t>
      </w:r>
      <w:proofErr w:type="gramStart"/>
      <w:r>
        <w:t>actually work</w:t>
      </w:r>
      <w:proofErr w:type="gramEnd"/>
      <w:r>
        <w:t xml:space="preserve"> around them when encountered through collision or finding out about them when a projectile didn’t hit its destination as expected.</w:t>
      </w:r>
    </w:p>
    <w:p w:rsidR="0041460B" w:rsidRDefault="0041460B" w:rsidP="00BA5AA7"/>
    <w:p w:rsidR="007E4743" w:rsidRDefault="007E4743" w:rsidP="00BA5AA7"/>
    <w:p w:rsidR="007E4743" w:rsidRDefault="007E4743" w:rsidP="00BA5AA7"/>
    <w:p w:rsidR="007E4743" w:rsidRDefault="007E4743" w:rsidP="00BA5AA7"/>
    <w:p w:rsidR="007E4743" w:rsidRDefault="007E4743" w:rsidP="00BA5AA7"/>
    <w:p w:rsidR="0041460B" w:rsidRPr="00323AE7" w:rsidRDefault="0041460B" w:rsidP="00BA5AA7">
      <w:r>
        <w:t>In other words, the agents were neither walking into the new tree, nor did they specifically avoid any of the past trees’ locations</w:t>
      </w:r>
      <w:r w:rsidR="004E6E11">
        <w:t xml:space="preserve"> during combat.</w:t>
      </w:r>
    </w:p>
    <w:p w:rsidR="0040510C" w:rsidRPr="00323AE7" w:rsidRDefault="0040510C">
      <w:pPr>
        <w:spacing w:line="240" w:lineRule="auto"/>
      </w:pPr>
      <w:r w:rsidRPr="00323AE7">
        <w:br w:type="page"/>
      </w:r>
    </w:p>
    <w:p w:rsidR="00F53603" w:rsidRDefault="0040510C" w:rsidP="0040510C">
      <w:pPr>
        <w:pStyle w:val="Heading2"/>
      </w:pPr>
      <w:bookmarkStart w:id="122" w:name="_Toc40757725"/>
      <w:bookmarkStart w:id="123" w:name="_Toc41358064"/>
      <w:r w:rsidRPr="00323AE7">
        <w:lastRenderedPageBreak/>
        <w:t xml:space="preserve">Spawn </w:t>
      </w:r>
      <w:r w:rsidR="00936A93">
        <w:t>Z</w:t>
      </w:r>
      <w:r w:rsidRPr="00323AE7">
        <w:t>ones</w:t>
      </w:r>
      <w:bookmarkEnd w:id="122"/>
      <w:bookmarkEnd w:id="123"/>
    </w:p>
    <w:p w:rsidR="00F31033" w:rsidRDefault="00F31033" w:rsidP="00F31033">
      <w:r>
        <w:rPr>
          <w:noProof/>
        </w:rPr>
        <w:drawing>
          <wp:anchor distT="0" distB="0" distL="114300" distR="114300" simplePos="0" relativeHeight="251691008" behindDoc="1" locked="0" layoutInCell="1" allowOverlap="1">
            <wp:simplePos x="0" y="0"/>
            <wp:positionH relativeFrom="margin">
              <wp:align>left</wp:align>
            </wp:positionH>
            <wp:positionV relativeFrom="paragraph">
              <wp:posOffset>119380</wp:posOffset>
            </wp:positionV>
            <wp:extent cx="3107690" cy="2609850"/>
            <wp:effectExtent l="0" t="0" r="0" b="0"/>
            <wp:wrapTight wrapText="bothSides">
              <wp:wrapPolygon edited="0">
                <wp:start x="0" y="0"/>
                <wp:lineTo x="0" y="21442"/>
                <wp:lineTo x="21450" y="21442"/>
                <wp:lineTo x="21450"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07690" cy="2609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31033" w:rsidRDefault="00F31033" w:rsidP="00F31033"/>
    <w:p w:rsidR="00F31033" w:rsidRDefault="00F31033" w:rsidP="00F31033"/>
    <w:p w:rsidR="00F31033" w:rsidRDefault="00F31033" w:rsidP="00F31033"/>
    <w:p w:rsidR="00F31033" w:rsidRDefault="00F31033" w:rsidP="00F31033"/>
    <w:p w:rsidR="00F31033" w:rsidRDefault="00F31033" w:rsidP="00F31033"/>
    <w:p w:rsidR="00F31033" w:rsidRDefault="00F31033" w:rsidP="00F31033"/>
    <w:p w:rsidR="00F31033" w:rsidRDefault="00F31033" w:rsidP="00F31033"/>
    <w:p w:rsidR="00F31033" w:rsidRDefault="00F31033" w:rsidP="00F31033"/>
    <w:p w:rsidR="00F31033" w:rsidRDefault="00F31033" w:rsidP="00F31033"/>
    <w:p w:rsidR="00F31033" w:rsidRDefault="00F31033" w:rsidP="00F31033"/>
    <w:p w:rsidR="00F31033" w:rsidRDefault="00F31033" w:rsidP="00F31033"/>
    <w:p w:rsidR="00F31033" w:rsidRDefault="00F31033" w:rsidP="00F31033"/>
    <w:p w:rsidR="00F31033" w:rsidRDefault="009C3B5A" w:rsidP="00F31033">
      <w:r>
        <w:rPr>
          <w:noProof/>
        </w:rPr>
        <mc:AlternateContent>
          <mc:Choice Requires="wps">
            <w:drawing>
              <wp:anchor distT="0" distB="0" distL="114300" distR="114300" simplePos="0" relativeHeight="251762688" behindDoc="1" locked="0" layoutInCell="1" allowOverlap="1" wp14:anchorId="3BB9479B" wp14:editId="4DFCE272">
                <wp:simplePos x="0" y="0"/>
                <wp:positionH relativeFrom="column">
                  <wp:posOffset>3228975</wp:posOffset>
                </wp:positionH>
                <wp:positionV relativeFrom="paragraph">
                  <wp:posOffset>295910</wp:posOffset>
                </wp:positionV>
                <wp:extent cx="3107690" cy="635"/>
                <wp:effectExtent l="0" t="0" r="0" b="0"/>
                <wp:wrapTight wrapText="bothSides">
                  <wp:wrapPolygon edited="0">
                    <wp:start x="0" y="0"/>
                    <wp:lineTo x="0" y="21600"/>
                    <wp:lineTo x="21600" y="21600"/>
                    <wp:lineTo x="21600" y="0"/>
                  </wp:wrapPolygon>
                </wp:wrapTight>
                <wp:docPr id="103" name="Text Box 103"/>
                <wp:cNvGraphicFramePr/>
                <a:graphic xmlns:a="http://schemas.openxmlformats.org/drawingml/2006/main">
                  <a:graphicData uri="http://schemas.microsoft.com/office/word/2010/wordprocessingShape">
                    <wps:wsp>
                      <wps:cNvSpPr txBox="1"/>
                      <wps:spPr>
                        <a:xfrm>
                          <a:off x="0" y="0"/>
                          <a:ext cx="3107690" cy="635"/>
                        </a:xfrm>
                        <a:prstGeom prst="rect">
                          <a:avLst/>
                        </a:prstGeom>
                        <a:solidFill>
                          <a:prstClr val="white"/>
                        </a:solidFill>
                        <a:ln>
                          <a:noFill/>
                        </a:ln>
                      </wps:spPr>
                      <wps:txbx>
                        <w:txbxContent>
                          <w:p w:rsidR="006B3506" w:rsidRPr="00654EA1" w:rsidRDefault="006B3506" w:rsidP="009C3B5A">
                            <w:pPr>
                              <w:pStyle w:val="Caption"/>
                              <w:rPr>
                                <w:noProof/>
                                <w:sz w:val="19"/>
                              </w:rPr>
                            </w:pPr>
                            <w:bookmarkStart w:id="124" w:name="_Toc41384774"/>
                            <w:r>
                              <w:t xml:space="preserve">Image </w:t>
                            </w:r>
                            <w:r>
                              <w:fldChar w:fldCharType="begin"/>
                            </w:r>
                            <w:r>
                              <w:instrText xml:space="preserve"> SEQ Image \* ARABIC </w:instrText>
                            </w:r>
                            <w:r>
                              <w:fldChar w:fldCharType="separate"/>
                            </w:r>
                            <w:r>
                              <w:rPr>
                                <w:noProof/>
                              </w:rPr>
                              <w:t>31</w:t>
                            </w:r>
                            <w:r>
                              <w:fldChar w:fldCharType="end"/>
                            </w:r>
                            <w:r>
                              <w:t>: Arena with spawn zones</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B9479B" id="Text Box 103" o:spid="_x0000_s1051" type="#_x0000_t202" style="position:absolute;margin-left:254.25pt;margin-top:23.3pt;width:244.7pt;height:.05pt;z-index:-25155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" stroked="f">
                <v:textbox style="mso-fit-shape-to-text:t" inset="0,0,0,0">
                  <w:txbxContent>
                    <w:p w:rsidR="006B3506" w:rsidRPr="00654EA1" w:rsidRDefault="006B3506" w:rsidP="009C3B5A">
                      <w:pPr>
                        <w:pStyle w:val="Caption"/>
                        <w:rPr>
                          <w:noProof/>
                          <w:sz w:val="19"/>
                        </w:rPr>
                      </w:pPr>
                      <w:bookmarkStart w:id="125" w:name="_Toc41384774"/>
                      <w:r>
                        <w:t xml:space="preserve">Image </w:t>
                      </w:r>
                      <w:r>
                        <w:fldChar w:fldCharType="begin"/>
                      </w:r>
                      <w:r>
                        <w:instrText xml:space="preserve"> SEQ Image \* ARABIC </w:instrText>
                      </w:r>
                      <w:r>
                        <w:fldChar w:fldCharType="separate"/>
                      </w:r>
                      <w:r>
                        <w:rPr>
                          <w:noProof/>
                        </w:rPr>
                        <w:t>31</w:t>
                      </w:r>
                      <w:r>
                        <w:fldChar w:fldCharType="end"/>
                      </w:r>
                      <w:r>
                        <w:t>: Arena with spawn zones</w:t>
                      </w:r>
                      <w:bookmarkEnd w:id="125"/>
                    </w:p>
                  </w:txbxContent>
                </v:textbox>
                <w10:wrap type="tight"/>
              </v:shape>
            </w:pict>
          </mc:Fallback>
        </mc:AlternateContent>
      </w:r>
    </w:p>
    <w:p w:rsidR="00F31033" w:rsidRDefault="00F31033" w:rsidP="00F31033"/>
    <w:p w:rsidR="0040510C" w:rsidRDefault="00323AE7" w:rsidP="0040510C">
      <w:r w:rsidRPr="00323AE7">
        <w:t>A further test scenario required the implementation of designated spawn areas as a</w:t>
      </w:r>
      <w:r w:rsidR="008D2177">
        <w:t>n additional</w:t>
      </w:r>
      <w:r w:rsidR="008D622F">
        <w:t xml:space="preserve"> step</w:t>
      </w:r>
      <w:r w:rsidR="008D2177">
        <w:t>. Without adding too much logic to them, four spawn zones were added to the arena – one on each side. The agents would now spawn and respawn inside one of them, chosen at random, and be challenged to find their way out to be able to face the others</w:t>
      </w:r>
      <w:r w:rsidR="006B6C7B">
        <w:t xml:space="preserve"> - if they did not want to be affected by the negative reward for cowardice on each step by being too far away from a possible fight.</w:t>
      </w:r>
    </w:p>
    <w:p w:rsidR="00097F18" w:rsidRDefault="00097F18" w:rsidP="0040510C"/>
    <w:p w:rsidR="00542C47" w:rsidRDefault="00EE4401" w:rsidP="0040510C">
      <w:r>
        <w:t xml:space="preserve">The first trainings included both the newly added spawn zone mechanic and the randomly updating trees, which together proved to be quite </w:t>
      </w:r>
      <w:r w:rsidR="008D622F">
        <w:t>hard for the agents to overcome</w:t>
      </w:r>
      <w:r>
        <w:t xml:space="preserve"> – with the usual training period of 2 million s</w:t>
      </w:r>
      <w:r w:rsidR="008D622F">
        <w:t>teps, taking roughly one and a half hour</w:t>
      </w:r>
      <w:r w:rsidR="00542C47">
        <w:t xml:space="preserve"> to finish, the agents didn’t manage to break free from the spawn zones fast enough – training with </w:t>
      </w:r>
      <w:r w:rsidR="00206E37">
        <w:t>6</w:t>
      </w:r>
      <w:r w:rsidR="00542C47">
        <w:t xml:space="preserve"> million steps provided far better results, yet the agents still took their time finding a way out of the little squares. A very long training of 8 million steps lead to them being </w:t>
      </w:r>
      <w:r w:rsidR="00DC0B0E">
        <w:t xml:space="preserve">able to </w:t>
      </w:r>
      <w:r w:rsidR="00542C47">
        <w:t xml:space="preserve">escape almost instantly, which is why an attempt was made to figure out how long the training had to be exactly, this turned out to be at roughly </w:t>
      </w:r>
      <w:r w:rsidR="00C12B5C">
        <w:t>7</w:t>
      </w:r>
      <w:r w:rsidR="00542C47">
        <w:t xml:space="preserve"> million steps.</w:t>
      </w:r>
    </w:p>
    <w:p w:rsidR="00542C47" w:rsidRDefault="00542C47" w:rsidP="0040510C"/>
    <w:p w:rsidR="00542C47" w:rsidRDefault="00542C47" w:rsidP="0040510C">
      <w:r>
        <w:t>Taking away the randomisation of the trees vastly reduced the training time. Agents with one million training steps didn’t struggle with the setup at all. Randomizing the trees only at the start lead to agents requiring about 2 million steps to learn near instant escaping followed by a decent performance in battles.</w:t>
      </w:r>
    </w:p>
    <w:p w:rsidR="00473713" w:rsidRDefault="00473713" w:rsidP="0040510C"/>
    <w:p w:rsidR="00C42340" w:rsidRDefault="00473713" w:rsidP="0040510C">
      <w:r>
        <w:t>Playing around with this feature once again shed more light on how little it takes to vastly intensify the complexity of trainings</w:t>
      </w:r>
      <w:r w:rsidR="00504A8B">
        <w:t xml:space="preserve"> and the brains required to overcome the tasks at hand.</w:t>
      </w:r>
    </w:p>
    <w:p w:rsidR="00C42340" w:rsidRDefault="00C42340" w:rsidP="00C42340">
      <w:r>
        <w:br w:type="page"/>
      </w:r>
    </w:p>
    <w:p w:rsidR="00B127B6" w:rsidRDefault="00B127B6" w:rsidP="00B127B6">
      <w:pPr>
        <w:pStyle w:val="Heading2"/>
      </w:pPr>
      <w:bookmarkStart w:id="126" w:name="_Toc40757726"/>
      <w:bookmarkStart w:id="127" w:name="_Toc41358065"/>
      <w:r>
        <w:lastRenderedPageBreak/>
        <w:t>Healer Agent</w:t>
      </w:r>
      <w:bookmarkEnd w:id="126"/>
      <w:bookmarkEnd w:id="127"/>
    </w:p>
    <w:p w:rsidR="00B127B6" w:rsidRDefault="00B127B6" w:rsidP="00B127B6">
      <w:r>
        <w:t>Seeing the goal of having a variety of agents felt still very barely accomplished with simply two types of agents and having an urge to add something entirely different to the</w:t>
      </w:r>
      <w:r w:rsidR="00E2739E">
        <w:t>ir set</w:t>
      </w:r>
      <w:r>
        <w:t xml:space="preserve">, the </w:t>
      </w:r>
      <w:r w:rsidR="0095423D">
        <w:t>healer</w:t>
      </w:r>
      <w:r w:rsidR="00E97C6B">
        <w:t xml:space="preserve">, previously controlled by either the player or the </w:t>
      </w:r>
      <w:proofErr w:type="spellStart"/>
      <w:r w:rsidR="00E97C6B">
        <w:t>HealBotBehaviour</w:t>
      </w:r>
      <w:proofErr w:type="spellEnd"/>
      <w:r w:rsidR="00E97C6B">
        <w:t xml:space="preserve"> script, provided the ideal target for an AI implementation. In its original variant, it had three abilities it could make use of</w:t>
      </w:r>
      <w:r w:rsidR="00C42340">
        <w:t>:</w:t>
      </w:r>
    </w:p>
    <w:p w:rsidR="00E97C6B" w:rsidRDefault="00E97C6B" w:rsidP="00E97C6B">
      <w:r>
        <w:t xml:space="preserve">The </w:t>
      </w:r>
      <w:proofErr w:type="spellStart"/>
      <w:r>
        <w:t>HealBolt</w:t>
      </w:r>
      <w:proofErr w:type="spellEnd"/>
      <w:r>
        <w:t xml:space="preserve">, an ability that would fire a projectile, like the </w:t>
      </w:r>
      <w:proofErr w:type="spellStart"/>
      <w:r>
        <w:t>FireBolt</w:t>
      </w:r>
      <w:proofErr w:type="spellEnd"/>
      <w:r>
        <w:t>, which would instead of damaging the user’s enemies, heal all allied targets in its path</w:t>
      </w:r>
      <w:r w:rsidR="00C42340">
        <w:t>, the</w:t>
      </w:r>
      <w:r>
        <w:t xml:space="preserve"> </w:t>
      </w:r>
      <w:proofErr w:type="spellStart"/>
      <w:r>
        <w:t>SelfHeal</w:t>
      </w:r>
      <w:proofErr w:type="spellEnd"/>
      <w:r>
        <w:t>, which allow</w:t>
      </w:r>
      <w:r w:rsidR="00E2739E">
        <w:t>ed</w:t>
      </w:r>
      <w:r>
        <w:t xml:space="preserve"> the healer to instantly heal a portion of its missing life</w:t>
      </w:r>
      <w:r w:rsidR="00C42340">
        <w:t xml:space="preserve"> and the</w:t>
      </w:r>
      <w:r>
        <w:t xml:space="preserve"> </w:t>
      </w:r>
      <w:proofErr w:type="spellStart"/>
      <w:r>
        <w:t>HealWave</w:t>
      </w:r>
      <w:proofErr w:type="spellEnd"/>
      <w:r>
        <w:t xml:space="preserve">, a </w:t>
      </w:r>
      <w:r w:rsidR="00BA55FC">
        <w:t>slightly</w:t>
      </w:r>
      <w:r>
        <w:t xml:space="preserve"> more complex projectile that would travel outwards to a certain maximum range before turning around and returning to its caster. </w:t>
      </w:r>
      <w:r w:rsidR="00A602BF">
        <w:t xml:space="preserve">Each character that finds itself in the ability’s path, depending on its team ID, is either healed or damaged by the ability - up to two times: once before and once after </w:t>
      </w:r>
      <w:r w:rsidR="00E2739E">
        <w:t>changing direction</w:t>
      </w:r>
      <w:r w:rsidR="00A602BF">
        <w:t>.</w:t>
      </w:r>
      <w:r w:rsidR="00C42340">
        <w:t xml:space="preserve"> </w:t>
      </w:r>
    </w:p>
    <w:p w:rsidR="00C42340" w:rsidRDefault="00C42340" w:rsidP="00E97C6B">
      <w:r>
        <w:rPr>
          <w:noProof/>
        </w:rPr>
        <w:drawing>
          <wp:anchor distT="0" distB="0" distL="114300" distR="114300" simplePos="0" relativeHeight="251692032" behindDoc="1" locked="0" layoutInCell="1" allowOverlap="1">
            <wp:simplePos x="0" y="0"/>
            <wp:positionH relativeFrom="margin">
              <wp:align>left</wp:align>
            </wp:positionH>
            <wp:positionV relativeFrom="paragraph">
              <wp:posOffset>150495</wp:posOffset>
            </wp:positionV>
            <wp:extent cx="1414780" cy="952500"/>
            <wp:effectExtent l="0" t="0" r="0" b="0"/>
            <wp:wrapTight wrapText="bothSides">
              <wp:wrapPolygon edited="0">
                <wp:start x="0" y="0"/>
                <wp:lineTo x="0" y="21168"/>
                <wp:lineTo x="21232" y="21168"/>
                <wp:lineTo x="21232"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50223" cy="975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42340" w:rsidRDefault="00C42340" w:rsidP="00E97C6B">
      <w:r>
        <w:t xml:space="preserve">The picture on the left shows a </w:t>
      </w:r>
      <w:proofErr w:type="spellStart"/>
      <w:r>
        <w:t>HealWaveProjectile</w:t>
      </w:r>
      <w:proofErr w:type="spellEnd"/>
      <w:r>
        <w:t xml:space="preserve"> on its way back to its caster.</w:t>
      </w:r>
    </w:p>
    <w:p w:rsidR="00476EF2" w:rsidRDefault="00476EF2" w:rsidP="00E97C6B"/>
    <w:p w:rsidR="00555EE2" w:rsidRDefault="00555EE2" w:rsidP="00E97C6B"/>
    <w:p w:rsidR="00555EE2" w:rsidRDefault="009C3B5A" w:rsidP="00E97C6B">
      <w:r>
        <w:rPr>
          <w:noProof/>
        </w:rPr>
        <mc:AlternateContent>
          <mc:Choice Requires="wps">
            <w:drawing>
              <wp:anchor distT="0" distB="0" distL="114300" distR="114300" simplePos="0" relativeHeight="251764736" behindDoc="1" locked="0" layoutInCell="1" allowOverlap="1" wp14:anchorId="45EA5DD4" wp14:editId="4B1E7005">
                <wp:simplePos x="0" y="0"/>
                <wp:positionH relativeFrom="margin">
                  <wp:posOffset>1529715</wp:posOffset>
                </wp:positionH>
                <wp:positionV relativeFrom="paragraph">
                  <wp:posOffset>62230</wp:posOffset>
                </wp:positionV>
                <wp:extent cx="2781300" cy="238125"/>
                <wp:effectExtent l="0" t="0" r="0" b="9525"/>
                <wp:wrapTight wrapText="bothSides">
                  <wp:wrapPolygon edited="0">
                    <wp:start x="0" y="0"/>
                    <wp:lineTo x="0" y="20736"/>
                    <wp:lineTo x="21452" y="20736"/>
                    <wp:lineTo x="21452" y="0"/>
                    <wp:lineTo x="0" y="0"/>
                  </wp:wrapPolygon>
                </wp:wrapTight>
                <wp:docPr id="104" name="Text Box 104"/>
                <wp:cNvGraphicFramePr/>
                <a:graphic xmlns:a="http://schemas.openxmlformats.org/drawingml/2006/main">
                  <a:graphicData uri="http://schemas.microsoft.com/office/word/2010/wordprocessingShape">
                    <wps:wsp>
                      <wps:cNvSpPr txBox="1"/>
                      <wps:spPr>
                        <a:xfrm>
                          <a:off x="0" y="0"/>
                          <a:ext cx="2781300" cy="238125"/>
                        </a:xfrm>
                        <a:prstGeom prst="rect">
                          <a:avLst/>
                        </a:prstGeom>
                        <a:solidFill>
                          <a:prstClr val="white"/>
                        </a:solidFill>
                        <a:ln>
                          <a:noFill/>
                        </a:ln>
                      </wps:spPr>
                      <wps:txbx>
                        <w:txbxContent>
                          <w:p w:rsidR="006B3506" w:rsidRPr="00A62262" w:rsidRDefault="006B3506" w:rsidP="009C3B5A">
                            <w:pPr>
                              <w:pStyle w:val="Caption"/>
                              <w:rPr>
                                <w:noProof/>
                                <w:sz w:val="19"/>
                              </w:rPr>
                            </w:pPr>
                            <w:bookmarkStart w:id="128" w:name="_Toc41384775"/>
                            <w:r>
                              <w:t xml:space="preserve">Image </w:t>
                            </w:r>
                            <w:r>
                              <w:fldChar w:fldCharType="begin"/>
                            </w:r>
                            <w:r>
                              <w:instrText xml:space="preserve"> SEQ Image \* ARABIC </w:instrText>
                            </w:r>
                            <w:r>
                              <w:fldChar w:fldCharType="separate"/>
                            </w:r>
                            <w:r>
                              <w:rPr>
                                <w:noProof/>
                              </w:rPr>
                              <w:t>32</w:t>
                            </w:r>
                            <w:r>
                              <w:fldChar w:fldCharType="end"/>
                            </w:r>
                            <w:r>
                              <w:t xml:space="preserve">: </w:t>
                            </w:r>
                            <w:proofErr w:type="spellStart"/>
                            <w:r>
                              <w:t>HealWaveProjectile</w:t>
                            </w:r>
                            <w:proofErr w:type="spellEnd"/>
                            <w:r>
                              <w:t xml:space="preserve"> returning to its caster</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A5DD4" id="Text Box 104" o:spid="_x0000_s1052" type="#_x0000_t202" style="position:absolute;margin-left:120.45pt;margin-top:4.9pt;width:219pt;height:18.75pt;z-index:-251551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" stroked="f">
                <v:textbox inset="0,0,0,0">
                  <w:txbxContent>
                    <w:p w:rsidR="006B3506" w:rsidRPr="00A62262" w:rsidRDefault="006B3506" w:rsidP="009C3B5A">
                      <w:pPr>
                        <w:pStyle w:val="Caption"/>
                        <w:rPr>
                          <w:noProof/>
                          <w:sz w:val="19"/>
                        </w:rPr>
                      </w:pPr>
                      <w:bookmarkStart w:id="129" w:name="_Toc41384775"/>
                      <w:r>
                        <w:t xml:space="preserve">Image </w:t>
                      </w:r>
                      <w:r>
                        <w:fldChar w:fldCharType="begin"/>
                      </w:r>
                      <w:r>
                        <w:instrText xml:space="preserve"> SEQ Image \* ARABIC </w:instrText>
                      </w:r>
                      <w:r>
                        <w:fldChar w:fldCharType="separate"/>
                      </w:r>
                      <w:r>
                        <w:rPr>
                          <w:noProof/>
                        </w:rPr>
                        <w:t>32</w:t>
                      </w:r>
                      <w:r>
                        <w:fldChar w:fldCharType="end"/>
                      </w:r>
                      <w:r>
                        <w:t xml:space="preserve">: </w:t>
                      </w:r>
                      <w:proofErr w:type="spellStart"/>
                      <w:r>
                        <w:t>HealWaveProjectile</w:t>
                      </w:r>
                      <w:proofErr w:type="spellEnd"/>
                      <w:r>
                        <w:t xml:space="preserve"> returning to its caster</w:t>
                      </w:r>
                      <w:bookmarkEnd w:id="129"/>
                    </w:p>
                  </w:txbxContent>
                </v:textbox>
                <w10:wrap type="tight" anchorx="margin"/>
              </v:shape>
            </w:pict>
          </mc:Fallback>
        </mc:AlternateContent>
      </w:r>
    </w:p>
    <w:p w:rsidR="00555EE2" w:rsidRDefault="00555EE2" w:rsidP="00E97C6B"/>
    <w:p w:rsidR="00555EE2" w:rsidRDefault="00555EE2" w:rsidP="00E97C6B"/>
    <w:p w:rsidR="00555EE2" w:rsidRDefault="00555EE2" w:rsidP="00E97C6B">
      <w:r>
        <w:t>The main challenge with the implementation of the healer was the requirement of a new targeting mechanism.</w:t>
      </w:r>
      <w:r w:rsidR="00ED52B4">
        <w:t xml:space="preserve"> </w:t>
      </w:r>
      <w:proofErr w:type="gramStart"/>
      <w:r w:rsidR="00ED52B4">
        <w:t>First of all</w:t>
      </w:r>
      <w:proofErr w:type="gramEnd"/>
      <w:r w:rsidR="00ED52B4">
        <w:t xml:space="preserve">, seeing the healer would mainly try to heal its allies, it would require to be able to find a nearby ally. With the </w:t>
      </w:r>
      <w:proofErr w:type="spellStart"/>
      <w:r w:rsidR="00ED52B4">
        <w:t>ClosestAlly</w:t>
      </w:r>
      <w:proofErr w:type="spellEnd"/>
      <w:r w:rsidR="00ED52B4">
        <w:t xml:space="preserve"> method added to the </w:t>
      </w:r>
      <w:proofErr w:type="spellStart"/>
      <w:r w:rsidR="00ED52B4">
        <w:t>ArenaBehaviour</w:t>
      </w:r>
      <w:proofErr w:type="spellEnd"/>
      <w:r w:rsidR="00ED52B4">
        <w:t xml:space="preserve"> script, working in a very similar way as “</w:t>
      </w:r>
      <w:proofErr w:type="spellStart"/>
      <w:r w:rsidR="00ED52B4">
        <w:t>ClosestEnemy</w:t>
      </w:r>
      <w:proofErr w:type="spellEnd"/>
      <w:r w:rsidR="00ED52B4">
        <w:t xml:space="preserve">”, this was barely an issue – seeing the </w:t>
      </w:r>
      <w:proofErr w:type="spellStart"/>
      <w:r w:rsidR="00ED52B4">
        <w:t>HealWave</w:t>
      </w:r>
      <w:proofErr w:type="spellEnd"/>
      <w:r w:rsidR="00ED52B4">
        <w:t xml:space="preserve"> would be able to both damage enemies and heal allies, it felt important, to give the healer a choice between </w:t>
      </w:r>
      <w:r w:rsidR="00304140">
        <w:t>firing</w:t>
      </w:r>
      <w:r w:rsidR="00ED52B4">
        <w:t xml:space="preserve"> an ability at </w:t>
      </w:r>
      <w:r w:rsidR="00304140">
        <w:t>an</w:t>
      </w:r>
      <w:r w:rsidR="00ED52B4">
        <w:t xml:space="preserve"> ally or </w:t>
      </w:r>
      <w:r w:rsidR="00304140">
        <w:t xml:space="preserve">an </w:t>
      </w:r>
      <w:r w:rsidR="00ED52B4">
        <w:t>enemy.</w:t>
      </w:r>
    </w:p>
    <w:p w:rsidR="00ED52B4" w:rsidRDefault="00ED52B4" w:rsidP="00E97C6B"/>
    <w:p w:rsidR="00304140" w:rsidRDefault="00B6241E" w:rsidP="00E97C6B">
      <w:r>
        <w:t xml:space="preserve">In a first attempt, the </w:t>
      </w:r>
      <w:proofErr w:type="spellStart"/>
      <w:r>
        <w:t>HealerAgent’s</w:t>
      </w:r>
      <w:proofErr w:type="spellEnd"/>
      <w:r>
        <w:t xml:space="preserve"> observations were kept the same way as with the other agents – two observations for the selected (closest) enemy’s and two for its own position.</w:t>
      </w:r>
    </w:p>
    <w:p w:rsidR="00C7018E" w:rsidRDefault="00B6241E" w:rsidP="00E97C6B">
      <w:r>
        <w:t xml:space="preserve">The action vector required two more values – one to serve as a Boolean toggle for a third ability and one to toggle between choosing the closest ally or closest enemy as target to shoot its abilities at during a single step. Having no observations on the closest ally, the following training was more of a test to see how capable of switching targets the healer would be with such a simple implementation. The results however were way better than expected. Seeing the healer had no awareness of its distance to the closest ally, it sometimes tried to heal it, even if it was out of reach. Further, it sometimes tried to shoot heal bolts at the enemy, which, seeing only the heal wave has a damaging function, was quite a useless behaviour. </w:t>
      </w:r>
    </w:p>
    <w:p w:rsidR="00C7018E" w:rsidRDefault="00C7018E" w:rsidP="00E97C6B"/>
    <w:p w:rsidR="00295AFE" w:rsidRDefault="00295AFE" w:rsidP="00E97C6B">
      <w:r>
        <w:t>In a further update, the healer would observe its current target’s position instead of the closest enemy’s, meaning that, depending on what it chose to set as target on its last decision, it would now either observe an enemy or an ally.</w:t>
      </w:r>
    </w:p>
    <w:p w:rsidR="00543023" w:rsidRDefault="00543023" w:rsidP="00E97C6B"/>
    <w:p w:rsidR="004470E5" w:rsidRDefault="00C7018E" w:rsidP="00E97C6B">
      <w:r>
        <w:t>As</w:t>
      </w:r>
      <w:r w:rsidR="00543023">
        <w:t xml:space="preserve"> the healer’s rewards mainly </w:t>
      </w:r>
      <w:r>
        <w:t>came</w:t>
      </w:r>
      <w:r w:rsidR="00543023">
        <w:t xml:space="preserve"> from healing an ally, the trainings were always conducted in a 2v2 environment at least, usually with a warrior as partner.</w:t>
      </w:r>
      <w:r w:rsidR="004470E5">
        <w:t xml:space="preserve"> For simplicity, the </w:t>
      </w:r>
      <w:proofErr w:type="spellStart"/>
      <w:r w:rsidR="004470E5">
        <w:t>HealBolt</w:t>
      </w:r>
      <w:proofErr w:type="spellEnd"/>
      <w:r w:rsidR="004470E5">
        <w:t xml:space="preserve"> was disabled in order to slightly reduce the action vector of the healers.</w:t>
      </w:r>
    </w:p>
    <w:p w:rsidR="004470E5" w:rsidRDefault="004470E5" w:rsidP="00E97C6B"/>
    <w:p w:rsidR="004470E5" w:rsidRDefault="009C3B5A" w:rsidP="00E97C6B">
      <w:r>
        <w:rPr>
          <w:noProof/>
        </w:rPr>
        <mc:AlternateContent>
          <mc:Choice Requires="wps">
            <w:drawing>
              <wp:anchor distT="0" distB="0" distL="114300" distR="114300" simplePos="0" relativeHeight="251766784" behindDoc="1" locked="0" layoutInCell="1" allowOverlap="1" wp14:anchorId="6C5691D8" wp14:editId="502608D3">
                <wp:simplePos x="0" y="0"/>
                <wp:positionH relativeFrom="column">
                  <wp:posOffset>0</wp:posOffset>
                </wp:positionH>
                <wp:positionV relativeFrom="paragraph">
                  <wp:posOffset>1722120</wp:posOffset>
                </wp:positionV>
                <wp:extent cx="2423160" cy="635"/>
                <wp:effectExtent l="0" t="0" r="0" b="0"/>
                <wp:wrapTight wrapText="bothSides">
                  <wp:wrapPolygon edited="0">
                    <wp:start x="0" y="0"/>
                    <wp:lineTo x="0" y="21600"/>
                    <wp:lineTo x="21600" y="21600"/>
                    <wp:lineTo x="21600" y="0"/>
                  </wp:wrapPolygon>
                </wp:wrapTight>
                <wp:docPr id="105" name="Text Box 105"/>
                <wp:cNvGraphicFramePr/>
                <a:graphic xmlns:a="http://schemas.openxmlformats.org/drawingml/2006/main">
                  <a:graphicData uri="http://schemas.microsoft.com/office/word/2010/wordprocessingShape">
                    <wps:wsp>
                      <wps:cNvSpPr txBox="1"/>
                      <wps:spPr>
                        <a:xfrm>
                          <a:off x="0" y="0"/>
                          <a:ext cx="2423160" cy="635"/>
                        </a:xfrm>
                        <a:prstGeom prst="rect">
                          <a:avLst/>
                        </a:prstGeom>
                        <a:solidFill>
                          <a:prstClr val="white"/>
                        </a:solidFill>
                        <a:ln>
                          <a:noFill/>
                        </a:ln>
                      </wps:spPr>
                      <wps:txbx>
                        <w:txbxContent>
                          <w:p w:rsidR="006B3506" w:rsidRPr="005335D3" w:rsidRDefault="006B3506" w:rsidP="009C3B5A">
                            <w:pPr>
                              <w:pStyle w:val="Caption"/>
                              <w:rPr>
                                <w:noProof/>
                                <w:sz w:val="19"/>
                              </w:rPr>
                            </w:pPr>
                            <w:bookmarkStart w:id="130" w:name="_Toc41384776"/>
                            <w:r>
                              <w:t xml:space="preserve">Image </w:t>
                            </w:r>
                            <w:r>
                              <w:fldChar w:fldCharType="begin"/>
                            </w:r>
                            <w:r>
                              <w:instrText xml:space="preserve"> SEQ Image \* ARABIC </w:instrText>
                            </w:r>
                            <w:r>
                              <w:fldChar w:fldCharType="separate"/>
                            </w:r>
                            <w:r>
                              <w:rPr>
                                <w:noProof/>
                              </w:rPr>
                              <w:t>33</w:t>
                            </w:r>
                            <w:r>
                              <w:fldChar w:fldCharType="end"/>
                            </w:r>
                            <w:r>
                              <w:t>: Healers facing off against each other</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691D8" id="Text Box 105" o:spid="_x0000_s1053" type="#_x0000_t202" style="position:absolute;margin-left:0;margin-top:135.6pt;width:190.8pt;height:.05pt;z-index:-251549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" stroked="f">
                <v:textbox style="mso-fit-shape-to-text:t" inset="0,0,0,0">
                  <w:txbxContent>
                    <w:p w:rsidR="006B3506" w:rsidRPr="005335D3" w:rsidRDefault="006B3506" w:rsidP="009C3B5A">
                      <w:pPr>
                        <w:pStyle w:val="Caption"/>
                        <w:rPr>
                          <w:noProof/>
                          <w:sz w:val="19"/>
                        </w:rPr>
                      </w:pPr>
                      <w:bookmarkStart w:id="131" w:name="_Toc41384776"/>
                      <w:r>
                        <w:t xml:space="preserve">Image </w:t>
                      </w:r>
                      <w:r>
                        <w:fldChar w:fldCharType="begin"/>
                      </w:r>
                      <w:r>
                        <w:instrText xml:space="preserve"> SEQ Image \* ARABIC </w:instrText>
                      </w:r>
                      <w:r>
                        <w:fldChar w:fldCharType="separate"/>
                      </w:r>
                      <w:r>
                        <w:rPr>
                          <w:noProof/>
                        </w:rPr>
                        <w:t>33</w:t>
                      </w:r>
                      <w:r>
                        <w:fldChar w:fldCharType="end"/>
                      </w:r>
                      <w:r>
                        <w:t>: Healers facing off against each other</w:t>
                      </w:r>
                      <w:bookmarkEnd w:id="131"/>
                    </w:p>
                  </w:txbxContent>
                </v:textbox>
                <w10:wrap type="tight"/>
              </v:shape>
            </w:pict>
          </mc:Fallback>
        </mc:AlternateContent>
      </w:r>
      <w:r w:rsidR="004470E5">
        <w:rPr>
          <w:noProof/>
        </w:rPr>
        <w:drawing>
          <wp:anchor distT="0" distB="0" distL="114300" distR="114300" simplePos="0" relativeHeight="251693056" behindDoc="1" locked="0" layoutInCell="1" allowOverlap="1">
            <wp:simplePos x="0" y="0"/>
            <wp:positionH relativeFrom="margin">
              <wp:align>left</wp:align>
            </wp:positionH>
            <wp:positionV relativeFrom="paragraph">
              <wp:posOffset>26670</wp:posOffset>
            </wp:positionV>
            <wp:extent cx="2423160" cy="1638300"/>
            <wp:effectExtent l="0" t="0" r="0" b="0"/>
            <wp:wrapTight wrapText="bothSides">
              <wp:wrapPolygon edited="0">
                <wp:start x="0" y="0"/>
                <wp:lineTo x="0" y="21349"/>
                <wp:lineTo x="21396" y="21349"/>
                <wp:lineTo x="21396"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29527" cy="16424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70E5">
        <w:t xml:space="preserve">Oddly enough, the teammates showed the tendency to split up, leading to many one versus one </w:t>
      </w:r>
      <w:proofErr w:type="gramStart"/>
      <w:r w:rsidR="004470E5">
        <w:t>situations</w:t>
      </w:r>
      <w:proofErr w:type="gramEnd"/>
      <w:r w:rsidR="004470E5">
        <w:t xml:space="preserve"> between the healers and the warriors </w:t>
      </w:r>
      <w:r w:rsidR="00052463">
        <w:t>among their own</w:t>
      </w:r>
      <w:r w:rsidR="004470E5">
        <w:t>.</w:t>
      </w:r>
    </w:p>
    <w:p w:rsidR="00D216C7" w:rsidRDefault="004470E5" w:rsidP="00E97C6B">
      <w:r>
        <w:t>What was most interesting, though, was that, usually shortly before one of the warriors would have died, its ally c</w:t>
      </w:r>
      <w:r w:rsidR="00C7018E">
        <w:t>a</w:t>
      </w:r>
      <w:r>
        <w:t xml:space="preserve">me </w:t>
      </w:r>
      <w:r w:rsidR="00C7018E">
        <w:t>slightly</w:t>
      </w:r>
      <w:r>
        <w:t xml:space="preserve"> closer to save it</w:t>
      </w:r>
      <w:r w:rsidR="001955BB">
        <w:t xml:space="preserve">. </w:t>
      </w:r>
    </w:p>
    <w:p w:rsidR="00052463" w:rsidRDefault="001955BB" w:rsidP="00E97C6B">
      <w:r>
        <w:t>While the healer seemed to correctly identify</w:t>
      </w:r>
      <w:r w:rsidR="00D216C7">
        <w:t xml:space="preserve"> what kind of target it was observing, the lack of the </w:t>
      </w:r>
      <w:proofErr w:type="spellStart"/>
      <w:r w:rsidR="00D216C7">
        <w:t>HealBolt</w:t>
      </w:r>
      <w:proofErr w:type="spellEnd"/>
      <w:r w:rsidR="00D216C7">
        <w:t xml:space="preserve"> ability meant that it wasn’t possible to see whether the healer would still ch</w:t>
      </w:r>
      <w:r w:rsidR="00052463">
        <w:t>o</w:t>
      </w:r>
      <w:r w:rsidR="00D216C7">
        <w:t>ose the wrong target.</w:t>
      </w:r>
    </w:p>
    <w:p w:rsidR="0012176B" w:rsidRDefault="0012176B" w:rsidP="00052463"/>
    <w:p w:rsidR="009E579C" w:rsidRDefault="009E579C" w:rsidP="00052463">
      <w:r>
        <w:lastRenderedPageBreak/>
        <w:t xml:space="preserve">Adding the </w:t>
      </w:r>
      <w:proofErr w:type="spellStart"/>
      <w:r>
        <w:t>HealBolt</w:t>
      </w:r>
      <w:proofErr w:type="spellEnd"/>
      <w:r>
        <w:t xml:space="preserve"> and thereby reverting the healers’ action vector back to the original size of six meant another push at the agents’ limits. </w:t>
      </w:r>
    </w:p>
    <w:p w:rsidR="00C7018E" w:rsidRDefault="009E579C" w:rsidP="000A257C">
      <w:r>
        <w:t xml:space="preserve">While results of the first few </w:t>
      </w:r>
      <w:r w:rsidR="00FD1C8B">
        <w:t xml:space="preserve">two million step </w:t>
      </w:r>
      <w:r>
        <w:t xml:space="preserve">trainings showed that the overall behaviour didn’t change much from the previous generation, the usage of the </w:t>
      </w:r>
      <w:proofErr w:type="spellStart"/>
      <w:r>
        <w:t>HealBolt</w:t>
      </w:r>
      <w:proofErr w:type="spellEnd"/>
      <w:r>
        <w:t xml:space="preserve"> remained a bit too random</w:t>
      </w:r>
      <w:r w:rsidR="00C7018E">
        <w:t>.</w:t>
      </w:r>
      <w:r>
        <w:t xml:space="preserve"> </w:t>
      </w:r>
      <w:r w:rsidR="00C7018E">
        <w:t>F</w:t>
      </w:r>
      <w:r>
        <w:t xml:space="preserve">iring at the enemy roughly four out of six </w:t>
      </w:r>
      <w:r w:rsidR="000A257C">
        <w:t>times</w:t>
      </w:r>
      <w:r>
        <w:t xml:space="preserve">, </w:t>
      </w:r>
      <w:r w:rsidR="00C7018E">
        <w:t>lead</w:t>
      </w:r>
      <w:r>
        <w:t xml:space="preserve"> to no reward gained for the healer</w:t>
      </w:r>
      <w:r w:rsidR="000A257C">
        <w:t xml:space="preserve"> (at least in theory)</w:t>
      </w:r>
      <w:r>
        <w:t>, unless an ally was caught in the ability’s path</w:t>
      </w:r>
      <w:r w:rsidR="000A257C">
        <w:t xml:space="preserve">. </w:t>
      </w:r>
    </w:p>
    <w:p w:rsidR="000A257C" w:rsidRDefault="000A257C" w:rsidP="000A257C">
      <w:r>
        <w:t>With the healer’s warrior partner usually being close to at least one of the enemies, this was quite often the case.</w:t>
      </w:r>
    </w:p>
    <w:p w:rsidR="009E579C" w:rsidRDefault="00FD1C8B" w:rsidP="00052463">
      <w:r>
        <w:t>Seeing this way of earning rewards is rather coincidental, yet barely avoidable, a longer, six million step training was to be taken in order to help the agents find a steadier income of rewards.</w:t>
      </w:r>
    </w:p>
    <w:p w:rsidR="00FD1C8B" w:rsidRDefault="00FD1C8B" w:rsidP="00052463"/>
    <w:p w:rsidR="00C7018E" w:rsidRDefault="00FD1C8B" w:rsidP="00052463">
      <w:r>
        <w:t xml:space="preserve">As the result didn’t change regarding the described issue, a closer look at the healing projectiles was taken, leading to the discovery of an error: </w:t>
      </w:r>
    </w:p>
    <w:p w:rsidR="00FD1C8B" w:rsidRDefault="000A257C" w:rsidP="00052463">
      <w:r>
        <w:t xml:space="preserve">Instead of </w:t>
      </w:r>
      <w:r w:rsidR="00C7018E">
        <w:t xml:space="preserve">triggering a </w:t>
      </w:r>
      <w:r>
        <w:t>heal</w:t>
      </w:r>
      <w:r w:rsidR="00C7018E">
        <w:t xml:space="preserve"> if certain</w:t>
      </w:r>
      <w:r>
        <w:t xml:space="preserve"> colliders belong</w:t>
      </w:r>
      <w:r w:rsidR="00C7018E">
        <w:t>ed</w:t>
      </w:r>
      <w:r>
        <w:t xml:space="preserve"> to </w:t>
      </w:r>
      <w:r w:rsidR="00C7018E">
        <w:t>the user’s teammates</w:t>
      </w:r>
      <w:r>
        <w:t xml:space="preserve">, the ability was set to heal the enemy characters. Even though this seems to be the explanation for the strange usage of the </w:t>
      </w:r>
      <w:proofErr w:type="spellStart"/>
      <w:r>
        <w:t>HealBolt</w:t>
      </w:r>
      <w:proofErr w:type="spellEnd"/>
      <w:r>
        <w:t xml:space="preserve"> at first, consideration of the fact that only roughly half of the bolts were aimed at the enemy shows that fixing the error might only invert the situation. A following training confirmed that assumption, which is why another solution had to be found.</w:t>
      </w:r>
    </w:p>
    <w:p w:rsidR="000A257C" w:rsidRDefault="000A257C" w:rsidP="00052463"/>
    <w:p w:rsidR="00FD1C8B" w:rsidRDefault="00C7018E" w:rsidP="00052463">
      <w:r>
        <w:t>Even if</w:t>
      </w:r>
      <w:r w:rsidR="003812D0">
        <w:t xml:space="preserve"> there were multiple ways to reduce the complexity of the agents without losing the </w:t>
      </w:r>
      <w:proofErr w:type="spellStart"/>
      <w:r w:rsidR="003812D0">
        <w:t>HealBolt</w:t>
      </w:r>
      <w:proofErr w:type="spellEnd"/>
      <w:r w:rsidR="003812D0">
        <w:t xml:space="preserve"> ability, for example by applying the chosen target only to the </w:t>
      </w:r>
      <w:proofErr w:type="spellStart"/>
      <w:r w:rsidR="003812D0">
        <w:t>HealWave</w:t>
      </w:r>
      <w:proofErr w:type="spellEnd"/>
      <w:r w:rsidR="003812D0">
        <w:t xml:space="preserve"> ability and determining the </w:t>
      </w:r>
      <w:proofErr w:type="spellStart"/>
      <w:r w:rsidR="003812D0">
        <w:t>HealBolt</w:t>
      </w:r>
      <w:proofErr w:type="spellEnd"/>
      <w:r w:rsidR="003812D0">
        <w:t xml:space="preserve"> to always shoot at the closest ally </w:t>
      </w:r>
      <w:r>
        <w:t xml:space="preserve">- </w:t>
      </w:r>
      <w:r w:rsidR="003812D0">
        <w:t xml:space="preserve">or by removing the less interesting </w:t>
      </w:r>
      <w:proofErr w:type="spellStart"/>
      <w:r w:rsidR="003812D0">
        <w:t>SelfHeal</w:t>
      </w:r>
      <w:proofErr w:type="spellEnd"/>
      <w:r w:rsidR="003812D0">
        <w:t>,</w:t>
      </w:r>
      <w:r>
        <w:t>-</w:t>
      </w:r>
      <w:r w:rsidR="003812D0">
        <w:t xml:space="preserve"> it was way more interesting to investigate what a longer training would bring.</w:t>
      </w:r>
    </w:p>
    <w:p w:rsidR="006B1682" w:rsidRDefault="006B1682" w:rsidP="00052463"/>
    <w:p w:rsidR="00C7018E" w:rsidRDefault="00697FE1" w:rsidP="00052463">
      <w:r>
        <w:rPr>
          <w:noProof/>
        </w:rPr>
        <mc:AlternateContent>
          <mc:Choice Requires="wps">
            <w:drawing>
              <wp:anchor distT="0" distB="0" distL="114300" distR="114300" simplePos="0" relativeHeight="251768832" behindDoc="1" locked="0" layoutInCell="1" allowOverlap="1" wp14:anchorId="717D3128" wp14:editId="6AD3C1EA">
                <wp:simplePos x="0" y="0"/>
                <wp:positionH relativeFrom="column">
                  <wp:posOffset>4289425</wp:posOffset>
                </wp:positionH>
                <wp:positionV relativeFrom="paragraph">
                  <wp:posOffset>1494155</wp:posOffset>
                </wp:positionV>
                <wp:extent cx="1748790" cy="635"/>
                <wp:effectExtent l="0" t="0" r="0" b="0"/>
                <wp:wrapTight wrapText="bothSides">
                  <wp:wrapPolygon edited="0">
                    <wp:start x="0" y="0"/>
                    <wp:lineTo x="0" y="21600"/>
                    <wp:lineTo x="21600" y="21600"/>
                    <wp:lineTo x="21600" y="0"/>
                  </wp:wrapPolygon>
                </wp:wrapTight>
                <wp:docPr id="106" name="Text Box 106"/>
                <wp:cNvGraphicFramePr/>
                <a:graphic xmlns:a="http://schemas.openxmlformats.org/drawingml/2006/main">
                  <a:graphicData uri="http://schemas.microsoft.com/office/word/2010/wordprocessingShape">
                    <wps:wsp>
                      <wps:cNvSpPr txBox="1"/>
                      <wps:spPr>
                        <a:xfrm>
                          <a:off x="0" y="0"/>
                          <a:ext cx="1748790" cy="635"/>
                        </a:xfrm>
                        <a:prstGeom prst="rect">
                          <a:avLst/>
                        </a:prstGeom>
                        <a:solidFill>
                          <a:prstClr val="white"/>
                        </a:solidFill>
                        <a:ln>
                          <a:noFill/>
                        </a:ln>
                      </wps:spPr>
                      <wps:txbx>
                        <w:txbxContent>
                          <w:p w:rsidR="006B3506" w:rsidRPr="005C41E7" w:rsidRDefault="006B3506" w:rsidP="00697FE1">
                            <w:pPr>
                              <w:pStyle w:val="Caption"/>
                              <w:rPr>
                                <w:noProof/>
                                <w:sz w:val="19"/>
                              </w:rPr>
                            </w:pPr>
                            <w:bookmarkStart w:id="132" w:name="_Toc41384777"/>
                            <w:r>
                              <w:t xml:space="preserve">Image </w:t>
                            </w:r>
                            <w:r>
                              <w:fldChar w:fldCharType="begin"/>
                            </w:r>
                            <w:r>
                              <w:instrText xml:space="preserve"> SEQ Image \* ARABIC </w:instrText>
                            </w:r>
                            <w:r>
                              <w:fldChar w:fldCharType="separate"/>
                            </w:r>
                            <w:r>
                              <w:rPr>
                                <w:noProof/>
                              </w:rPr>
                              <w:t>34</w:t>
                            </w:r>
                            <w:r>
                              <w:fldChar w:fldCharType="end"/>
                            </w:r>
                            <w:r>
                              <w:t xml:space="preserve">: Red healer agent shooting a </w:t>
                            </w:r>
                            <w:proofErr w:type="spellStart"/>
                            <w:r>
                              <w:t>HealBoltProjectile</w:t>
                            </w:r>
                            <w:proofErr w:type="spellEnd"/>
                            <w:r>
                              <w:t xml:space="preserve"> at its teammate</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D3128" id="Text Box 106" o:spid="_x0000_s1054" type="#_x0000_t202" style="position:absolute;margin-left:337.75pt;margin-top:117.65pt;width:137.7pt;height:.05pt;z-index:-25154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" stroked="f">
                <v:textbox style="mso-fit-shape-to-text:t" inset="0,0,0,0">
                  <w:txbxContent>
                    <w:p w:rsidR="006B3506" w:rsidRPr="005C41E7" w:rsidRDefault="006B3506" w:rsidP="00697FE1">
                      <w:pPr>
                        <w:pStyle w:val="Caption"/>
                        <w:rPr>
                          <w:noProof/>
                          <w:sz w:val="19"/>
                        </w:rPr>
                      </w:pPr>
                      <w:bookmarkStart w:id="133" w:name="_Toc41384777"/>
                      <w:r>
                        <w:t xml:space="preserve">Image </w:t>
                      </w:r>
                      <w:r>
                        <w:fldChar w:fldCharType="begin"/>
                      </w:r>
                      <w:r>
                        <w:instrText xml:space="preserve"> SEQ Image \* ARABIC </w:instrText>
                      </w:r>
                      <w:r>
                        <w:fldChar w:fldCharType="separate"/>
                      </w:r>
                      <w:r>
                        <w:rPr>
                          <w:noProof/>
                        </w:rPr>
                        <w:t>34</w:t>
                      </w:r>
                      <w:r>
                        <w:fldChar w:fldCharType="end"/>
                      </w:r>
                      <w:r>
                        <w:t xml:space="preserve">: Red healer agent shooting a </w:t>
                      </w:r>
                      <w:proofErr w:type="spellStart"/>
                      <w:r>
                        <w:t>HealBoltProjectile</w:t>
                      </w:r>
                      <w:proofErr w:type="spellEnd"/>
                      <w:r>
                        <w:t xml:space="preserve"> at its teammate</w:t>
                      </w:r>
                      <w:bookmarkEnd w:id="133"/>
                    </w:p>
                  </w:txbxContent>
                </v:textbox>
                <w10:wrap type="tight"/>
              </v:shape>
            </w:pict>
          </mc:Fallback>
        </mc:AlternateContent>
      </w:r>
      <w:r w:rsidR="000C664E">
        <w:rPr>
          <w:noProof/>
        </w:rPr>
        <w:drawing>
          <wp:anchor distT="0" distB="0" distL="114300" distR="114300" simplePos="0" relativeHeight="251694080" behindDoc="1" locked="0" layoutInCell="1" allowOverlap="1" wp14:anchorId="3D55FFA9">
            <wp:simplePos x="0" y="0"/>
            <wp:positionH relativeFrom="margin">
              <wp:posOffset>4289425</wp:posOffset>
            </wp:positionH>
            <wp:positionV relativeFrom="paragraph">
              <wp:posOffset>17780</wp:posOffset>
            </wp:positionV>
            <wp:extent cx="1748790" cy="1419225"/>
            <wp:effectExtent l="0" t="0" r="3810" b="9525"/>
            <wp:wrapTight wrapText="bothSides">
              <wp:wrapPolygon edited="0">
                <wp:start x="0" y="0"/>
                <wp:lineTo x="0" y="21455"/>
                <wp:lineTo x="21412" y="21455"/>
                <wp:lineTo x="21412"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48790"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1682">
        <w:t xml:space="preserve">A training of six million steps didn’t really bring the hoped-for results either, which is why a training attempt with a negative reward given to the agent upon firing the </w:t>
      </w:r>
      <w:proofErr w:type="spellStart"/>
      <w:r w:rsidR="006B1682">
        <w:t>HealBolt</w:t>
      </w:r>
      <w:proofErr w:type="spellEnd"/>
      <w:r w:rsidR="006B1682">
        <w:t xml:space="preserve"> at an enemy was launched – this worked quite well, the bolts weren’t shot at the wrong target anymore at all, meaning that the targeting mechanism itself actually worked. </w:t>
      </w:r>
    </w:p>
    <w:p w:rsidR="00C7018E" w:rsidRDefault="00C7018E" w:rsidP="00052463"/>
    <w:p w:rsidR="00C7018E" w:rsidRDefault="006B1682" w:rsidP="00052463">
      <w:r>
        <w:t xml:space="preserve">The only slightly negative observation was, that the bolt was fired quite rarely – about once every 30 seconds, </w:t>
      </w:r>
      <w:r w:rsidR="00C7018E">
        <w:t>regardless of</w:t>
      </w:r>
      <w:r>
        <w:t xml:space="preserve"> the ability only </w:t>
      </w:r>
      <w:r w:rsidR="00C7018E">
        <w:t>having</w:t>
      </w:r>
      <w:r>
        <w:t xml:space="preserve"> a cool down of two seconds.</w:t>
      </w:r>
      <w:r w:rsidR="000C664E">
        <w:t xml:space="preserve"> </w:t>
      </w:r>
    </w:p>
    <w:p w:rsidR="00C7018E" w:rsidRDefault="00C7018E" w:rsidP="00052463"/>
    <w:p w:rsidR="006B1682" w:rsidRDefault="000C664E" w:rsidP="00052463">
      <w:r>
        <w:t xml:space="preserve">The image shows the red healer shooting a </w:t>
      </w:r>
      <w:proofErr w:type="spellStart"/>
      <w:r>
        <w:t>HealBoltProjectile</w:t>
      </w:r>
      <w:proofErr w:type="spellEnd"/>
      <w:r>
        <w:t xml:space="preserve"> at its warrior ally.</w:t>
      </w:r>
    </w:p>
    <w:p w:rsidR="006B1682" w:rsidRDefault="006B1682" w:rsidP="00052463"/>
    <w:p w:rsidR="008716B3" w:rsidRDefault="00052463" w:rsidP="00467F01">
      <w:r>
        <w:br w:type="page"/>
      </w:r>
    </w:p>
    <w:p w:rsidR="00B11BC2" w:rsidRDefault="00B11BC2" w:rsidP="00B11BC2">
      <w:pPr>
        <w:pStyle w:val="Heading1"/>
      </w:pPr>
      <w:bookmarkStart w:id="134" w:name="_Toc41358066"/>
      <w:bookmarkStart w:id="135" w:name="_Toc40722742"/>
      <w:bookmarkStart w:id="136" w:name="_Toc40757727"/>
      <w:r>
        <w:lastRenderedPageBreak/>
        <w:t>Results</w:t>
      </w:r>
      <w:bookmarkEnd w:id="134"/>
      <w:r>
        <w:t xml:space="preserve"> </w:t>
      </w:r>
      <w:bookmarkEnd w:id="135"/>
      <w:bookmarkEnd w:id="136"/>
    </w:p>
    <w:p w:rsidR="00B11BC2" w:rsidRDefault="00B11BC2" w:rsidP="00B11BC2">
      <w:r>
        <w:t>While most of the results were already covered along with the trainings in the previous chapter, a short overview of the progress along the path shall be given in this.</w:t>
      </w:r>
    </w:p>
    <w:p w:rsidR="00B11BC2" w:rsidRDefault="00B11BC2" w:rsidP="00B11BC2"/>
    <w:p w:rsidR="00B11BC2" w:rsidRDefault="00B11BC2" w:rsidP="00B11BC2">
      <w:r>
        <w:t>Over the course of the term, the AI-controlled characters have certainly come a long way. At the start of the term spent working on the thesis-project, there was only a single type of agent, often found wandering around in a way that could be considered random, a variety of different, specialized agents were realised by the end of it.</w:t>
      </w:r>
    </w:p>
    <w:p w:rsidR="00B11BC2" w:rsidRDefault="00B11BC2" w:rsidP="00B11BC2"/>
    <w:p w:rsidR="00B11BC2" w:rsidRDefault="00B11BC2" w:rsidP="00B11BC2">
      <w:r>
        <w:t xml:space="preserve">While estimations tended towards taking a longer time to get started with the first trainings, the capabilities that would be achievable by the agents in a quick manner thereafter were certainly overestimated. </w:t>
      </w:r>
    </w:p>
    <w:p w:rsidR="00B11BC2" w:rsidRDefault="00B11BC2" w:rsidP="00B11BC2">
      <w:r>
        <w:t xml:space="preserve">A first few trainings made it quite clear that the training times seen with reinforcement learning in unity would soon become multiple times longer than ones seen with different machine learning problems such as supervised sample classification. </w:t>
      </w:r>
    </w:p>
    <w:p w:rsidR="00B11BC2" w:rsidRDefault="00B11BC2" w:rsidP="00B11BC2">
      <w:r>
        <w:t>One of the reasons for this is certainly having a way more complex decision mechanism, evolving around the prediction of an optimal path for the agents to take, where the otherwise often one-dimensional classification result stands opposed to one with the dimension of the action vector’s size.</w:t>
      </w:r>
    </w:p>
    <w:p w:rsidR="00B11BC2" w:rsidRDefault="00B11BC2" w:rsidP="00B11BC2">
      <w:r>
        <w:t xml:space="preserve"> </w:t>
      </w:r>
    </w:p>
    <w:p w:rsidR="00B11BC2" w:rsidRDefault="00B11BC2" w:rsidP="00B11BC2">
      <w:r>
        <w:t>Another reason is that, seeing the agents would reinforce their policy by applying it during training-gameplay, each update to it would eventually to lead to an action, bringing with it a variety of new states, which could be interpreted as new samples, which probably weren’t seen before.</w:t>
      </w:r>
    </w:p>
    <w:p w:rsidR="00B11BC2" w:rsidRDefault="00B11BC2" w:rsidP="00B11BC2">
      <w:r>
        <w:t>The direct application of actions also results in a variety of mechanism being triggered in the game environment, mechanisms that, at some point, have to result in a visually represented update, which in turn costs a lot more computation power compared to a simple weight-vector update seen with other machine learning challenges.</w:t>
      </w:r>
    </w:p>
    <w:p w:rsidR="00B11BC2" w:rsidRDefault="00B11BC2" w:rsidP="00B11BC2"/>
    <w:p w:rsidR="00B11BC2" w:rsidRDefault="00B11BC2" w:rsidP="00B11BC2">
      <w:r>
        <w:t>Albeit the agents improved a lot over time and it was possible for a few special situations to be looked at, a smoothly moving agent, which would deliver an efficient, aesthetically pleasing gameplay, as dreamed of before the start of the project, was not very achievable in the short amount of time, especially with the limited computing-power available –  not without adding more logic to the agents at least.</w:t>
      </w:r>
    </w:p>
    <w:p w:rsidR="00B11BC2" w:rsidRDefault="00B11BC2" w:rsidP="00B11BC2"/>
    <w:p w:rsidR="00B11BC2" w:rsidRDefault="00B11BC2" w:rsidP="00B11BC2">
      <w:r>
        <w:t xml:space="preserve">In other words, it would have been possible to hardcode a variety of actions to be taken in certain situations, while the AI simply decides which of these actions the character should take. </w:t>
      </w:r>
    </w:p>
    <w:p w:rsidR="00B11BC2" w:rsidRDefault="00B11BC2" w:rsidP="00B11BC2">
      <w:r>
        <w:t xml:space="preserve">Instead of giving the agents direct access to the characters’ movement, it would, for example, be possible to let the AI decide between moving towards the enemy for five seconds or moving away and firing a firebolt. </w:t>
      </w:r>
    </w:p>
    <w:p w:rsidR="00B11BC2" w:rsidRDefault="00B11BC2" w:rsidP="00B11BC2">
      <w:r>
        <w:t>Overall, this would lead to a rather large set of abstract actions which, based on a given situation, could then be logically reduced to a smaller set of that make sense. The AI being simply able to choose which one of these remaining actions it wants to take would be much less in control of the character, seeing it would be a human being that defines the logic filtering out the “good” actions.</w:t>
      </w:r>
    </w:p>
    <w:p w:rsidR="00B11BC2" w:rsidRDefault="00B11BC2" w:rsidP="00B11BC2"/>
    <w:p w:rsidR="00B11BC2" w:rsidRDefault="00B11BC2" w:rsidP="00B11BC2">
      <w:r>
        <w:t>While certain steps to simplify the amount of possible decisions the agents could make were taken, such as having abilities shoot at a chosen target rather than a random point in space defined by two of the agents’ action vector values, generating a complex logic to reduce the AI-involvedness in the decision making process of the agents was opposing the goals of this thesis and was hence chosen not to be worked towards.</w:t>
      </w:r>
    </w:p>
    <w:p w:rsidR="00B11BC2" w:rsidRDefault="00B11BC2" w:rsidP="00B11BC2">
      <w:r>
        <w:br w:type="page"/>
      </w:r>
    </w:p>
    <w:p w:rsidR="00B11BC2" w:rsidRDefault="00B11BC2" w:rsidP="00B11BC2">
      <w:r>
        <w:lastRenderedPageBreak/>
        <w:t xml:space="preserve">Even if the agents didn’t achieve the dream standards, the improvements on the environment, the agent scripts and the training settings helped them overcome a variety of hardships come across in the time spent working on them. </w:t>
      </w:r>
    </w:p>
    <w:p w:rsidR="00B11BC2" w:rsidRDefault="00B11BC2" w:rsidP="00B11BC2">
      <w:r>
        <w:t>Over the term, the agents’ aiming and dodging capabilities and their damage (or healing) output improved greatly – also, problems faced, such as the agents running into corners or being too afraid to attack their enemies, were put in check.</w:t>
      </w:r>
    </w:p>
    <w:p w:rsidR="00B11BC2" w:rsidRDefault="00B11BC2" w:rsidP="00B11BC2"/>
    <w:p w:rsidR="00B11BC2" w:rsidRDefault="00B11BC2" w:rsidP="00B11BC2">
      <w:r>
        <w:t xml:space="preserve">The general improvement of the environment and training setup was clearly observable with the implementation of the healing agent. </w:t>
      </w:r>
    </w:p>
    <w:p w:rsidR="00B11BC2" w:rsidRDefault="00B11BC2" w:rsidP="00B11BC2">
      <w:r>
        <w:t xml:space="preserve">Coupled with the experience gained during the research, it took far less effort to bring the healers to a performant state than with the previous agents. </w:t>
      </w:r>
    </w:p>
    <w:p w:rsidR="00B11BC2" w:rsidRDefault="00B11BC2" w:rsidP="00B11BC2">
      <w:r>
        <w:t xml:space="preserve">With this in mind, the implementation of a further agent variation such as a tank, which would be focused on protecting its allies for example or to increase the complexity of the game by adding certain objectives to it, should all be </w:t>
      </w:r>
      <w:proofErr w:type="spellStart"/>
      <w:r>
        <w:t>overcomable</w:t>
      </w:r>
      <w:proofErr w:type="spellEnd"/>
      <w:r>
        <w:t xml:space="preserve"> challenges, even if it meant implementing other things that aren’t directly connected to the AI.</w:t>
      </w:r>
    </w:p>
    <w:p w:rsidR="00B11BC2" w:rsidRDefault="00B11BC2" w:rsidP="00467F01"/>
    <w:p w:rsidR="008716B3" w:rsidRDefault="000A3071" w:rsidP="008716B3">
      <w:pPr>
        <w:pStyle w:val="Heading1"/>
      </w:pPr>
      <w:bookmarkStart w:id="137" w:name="_Toc41358067"/>
      <w:r>
        <w:t>Excurse</w:t>
      </w:r>
      <w:r w:rsidR="008716B3">
        <w:t>: Open AI Five</w:t>
      </w:r>
      <w:bookmarkEnd w:id="137"/>
    </w:p>
    <w:p w:rsidR="00942B15" w:rsidRDefault="00FB3018" w:rsidP="00467F01">
      <w:r>
        <w:t>Open A</w:t>
      </w:r>
      <w:r w:rsidR="005C43BE">
        <w:t>I</w:t>
      </w:r>
      <w:r>
        <w:t xml:space="preserve"> Five</w:t>
      </w:r>
      <w:r w:rsidR="005C43BE">
        <w:t xml:space="preserve"> is</w:t>
      </w:r>
      <w:r>
        <w:t xml:space="preserve"> the AI famous for its results achieved in the multiplayer online battle arena (</w:t>
      </w:r>
      <w:proofErr w:type="spellStart"/>
      <w:r>
        <w:t>moba</w:t>
      </w:r>
      <w:proofErr w:type="spellEnd"/>
      <w:r>
        <w:t>) game “</w:t>
      </w:r>
      <w:proofErr w:type="spellStart"/>
      <w:r>
        <w:t>Defense</w:t>
      </w:r>
      <w:proofErr w:type="spellEnd"/>
      <w:r>
        <w:t xml:space="preserve"> of the Ancients” (DotA), including the victory over many professional players in an 1v1 setting and </w:t>
      </w:r>
      <w:r w:rsidR="00064B33">
        <w:t>over the international champions of 2018 (5v5)</w:t>
      </w:r>
      <w:r w:rsidR="005C43BE">
        <w:t xml:space="preserve">. </w:t>
      </w:r>
      <w:r w:rsidR="00942B15">
        <w:t xml:space="preserve">During the time spent working on the bachelor thesis project, it often served as an example of a large-scale project regarding AI implementation to video games. Because of this and its amazing achievements, </w:t>
      </w:r>
      <w:r w:rsidR="00122FC3">
        <w:t>as well as for comparison purposes, a small overview shall be given at this point.</w:t>
      </w:r>
      <w:sdt>
        <w:sdtPr>
          <w:id w:val="233209128"/>
          <w:citation/>
        </w:sdtPr>
        <w:sdtContent>
          <w:r w:rsidR="00942B15">
            <w:fldChar w:fldCharType="begin"/>
          </w:r>
          <w:r w:rsidR="00313436">
            <w:instrText xml:space="preserve">CITATION 2005 \l 2057 </w:instrText>
          </w:r>
          <w:r w:rsidR="00942B15">
            <w:fldChar w:fldCharType="separate"/>
          </w:r>
          <w:r w:rsidR="003C0AC6">
            <w:rPr>
              <w:noProof/>
            </w:rPr>
            <w:t xml:space="preserve"> </w:t>
          </w:r>
          <w:r w:rsidR="003C0AC6" w:rsidRPr="003C0AC6">
            <w:rPr>
              <w:noProof/>
            </w:rPr>
            <w:t>[18]</w:t>
          </w:r>
          <w:r w:rsidR="00942B15">
            <w:fldChar w:fldCharType="end"/>
          </w:r>
        </w:sdtContent>
      </w:sdt>
      <w:sdt>
        <w:sdtPr>
          <w:id w:val="577561745"/>
          <w:citation/>
        </w:sdtPr>
        <w:sdtContent>
          <w:r w:rsidR="005E0D47">
            <w:fldChar w:fldCharType="begin"/>
          </w:r>
          <w:r w:rsidR="005E0D47">
            <w:instrText xml:space="preserve"> CITATION Dot20 \l 2057 </w:instrText>
          </w:r>
          <w:r w:rsidR="005E0D47">
            <w:fldChar w:fldCharType="separate"/>
          </w:r>
          <w:r w:rsidR="003C0AC6">
            <w:rPr>
              <w:noProof/>
            </w:rPr>
            <w:t xml:space="preserve"> </w:t>
          </w:r>
          <w:r w:rsidR="003C0AC6" w:rsidRPr="003C0AC6">
            <w:rPr>
              <w:noProof/>
            </w:rPr>
            <w:t>[19]</w:t>
          </w:r>
          <w:r w:rsidR="005E0D47">
            <w:fldChar w:fldCharType="end"/>
          </w:r>
        </w:sdtContent>
      </w:sdt>
      <w:sdt>
        <w:sdtPr>
          <w:id w:val="-1951691338"/>
          <w:citation/>
        </w:sdtPr>
        <w:sdtContent>
          <w:r w:rsidR="005E0D47">
            <w:fldChar w:fldCharType="begin"/>
          </w:r>
          <w:r w:rsidR="005E0D47">
            <w:instrText xml:space="preserve"> CITATION Wik \l 2057 </w:instrText>
          </w:r>
          <w:r w:rsidR="005E0D47">
            <w:fldChar w:fldCharType="separate"/>
          </w:r>
          <w:r w:rsidR="003C0AC6">
            <w:rPr>
              <w:noProof/>
            </w:rPr>
            <w:t xml:space="preserve"> </w:t>
          </w:r>
          <w:r w:rsidR="003C0AC6" w:rsidRPr="003C0AC6">
            <w:rPr>
              <w:noProof/>
            </w:rPr>
            <w:t>[20]</w:t>
          </w:r>
          <w:r w:rsidR="005E0D47">
            <w:fldChar w:fldCharType="end"/>
          </w:r>
        </w:sdtContent>
      </w:sdt>
    </w:p>
    <w:p w:rsidR="00122FC3" w:rsidRDefault="00122FC3" w:rsidP="00467F01"/>
    <w:p w:rsidR="00122FC3" w:rsidRDefault="000D1FDC" w:rsidP="00467F01">
      <w:r>
        <w:t xml:space="preserve">In general, the way open ai five was trained is quite </w:t>
      </w:r>
      <w:proofErr w:type="gramStart"/>
      <w:r>
        <w:t>similar to</w:t>
      </w:r>
      <w:proofErr w:type="gramEnd"/>
      <w:r>
        <w:t xml:space="preserve"> this project’s – the massively larger computing power available however, allowed the AI to be able to collect way more observations and commit more actions. Open Ai, too, was trained without human play data, directly from scratch with randomized parameters, using the PPO algorithm as well.</w:t>
      </w:r>
    </w:p>
    <w:p w:rsidR="00CE511B" w:rsidRDefault="00CE511B" w:rsidP="00467F01">
      <w:r>
        <w:t>In comparison to most of the agents in this project with an observation vector of four, the one used for DotA receives a list of twenty thousand</w:t>
      </w:r>
      <w:r w:rsidR="00303236">
        <w:t>. The AI mainly receives its information by comparing the game world to a default state on each step – a difference caused, for example, by a player standing in the observation zone, leads to information about its location and movement. The list also includes a variety of stats, however, such as the various characters’ health and how it changed over the past 12 frames, type of character (DotA has over 100 different heroes to be played), its abilities, the direction it faces, what buffs affect it, distance and many more values to determine the state of the game.</w:t>
      </w:r>
      <w:sdt>
        <w:sdtPr>
          <w:id w:val="-1876995715"/>
          <w:citation/>
        </w:sdtPr>
        <w:sdtContent>
          <w:r w:rsidR="005E0D47">
            <w:fldChar w:fldCharType="begin"/>
          </w:r>
          <w:r w:rsidR="005E0D47">
            <w:instrText xml:space="preserve"> CITATION Ope201 \l 2057 </w:instrText>
          </w:r>
          <w:r w:rsidR="005E0D47">
            <w:fldChar w:fldCharType="separate"/>
          </w:r>
          <w:r w:rsidR="003C0AC6">
            <w:rPr>
              <w:noProof/>
            </w:rPr>
            <w:t xml:space="preserve"> </w:t>
          </w:r>
          <w:r w:rsidR="003C0AC6" w:rsidRPr="003C0AC6">
            <w:rPr>
              <w:noProof/>
            </w:rPr>
            <w:t>[21]</w:t>
          </w:r>
          <w:r w:rsidR="005E0D47">
            <w:fldChar w:fldCharType="end"/>
          </w:r>
        </w:sdtContent>
      </w:sdt>
      <w:sdt>
        <w:sdtPr>
          <w:id w:val="653957974"/>
          <w:citation/>
        </w:sdtPr>
        <w:sdtContent>
          <w:r w:rsidR="00AE2C3C">
            <w:fldChar w:fldCharType="begin"/>
          </w:r>
          <w:r w:rsidR="00AE2C3C">
            <w:instrText xml:space="preserve"> CITATION neu20 \l 2057 </w:instrText>
          </w:r>
          <w:r w:rsidR="00AE2C3C">
            <w:fldChar w:fldCharType="separate"/>
          </w:r>
          <w:r w:rsidR="003C0AC6">
            <w:rPr>
              <w:noProof/>
            </w:rPr>
            <w:t xml:space="preserve"> </w:t>
          </w:r>
          <w:r w:rsidR="003C0AC6" w:rsidRPr="003C0AC6">
            <w:rPr>
              <w:noProof/>
            </w:rPr>
            <w:t>[22]</w:t>
          </w:r>
          <w:r w:rsidR="00AE2C3C">
            <w:fldChar w:fldCharType="end"/>
          </w:r>
        </w:sdtContent>
      </w:sdt>
    </w:p>
    <w:p w:rsidR="00313436" w:rsidRDefault="00313436" w:rsidP="00467F01"/>
    <w:p w:rsidR="00313436" w:rsidRDefault="00313436" w:rsidP="00467F01">
      <w:r>
        <w:t xml:space="preserve">In </w:t>
      </w:r>
      <w:proofErr w:type="spellStart"/>
      <w:r>
        <w:t>mobas</w:t>
      </w:r>
      <w:proofErr w:type="spellEnd"/>
      <w:r>
        <w:t xml:space="preserve"> like </w:t>
      </w:r>
      <w:proofErr w:type="spellStart"/>
      <w:r>
        <w:t>dota</w:t>
      </w:r>
      <w:proofErr w:type="spellEnd"/>
      <w:r>
        <w:t xml:space="preserve">, teamplay is probably the most important requirement for victory – while players communicate with each other – or don’t, depending on their team structure, a similar approach would have been possible to implement, Open AI Five made use of a hyperparameter called </w:t>
      </w:r>
      <w:proofErr w:type="spellStart"/>
      <w:r>
        <w:t>TeamSpirit</w:t>
      </w:r>
      <w:proofErr w:type="spellEnd"/>
      <w:r>
        <w:t>.</w:t>
      </w:r>
    </w:p>
    <w:p w:rsidR="00313436" w:rsidRDefault="00313436" w:rsidP="00467F01">
      <w:r>
        <w:t xml:space="preserve">The hyperparameter’s purpose is to control the balance of the agents’ focus on their personal versus their team’s rewards earned. </w:t>
      </w:r>
      <w:sdt>
        <w:sdtPr>
          <w:id w:val="-594015448"/>
          <w:citation/>
        </w:sdtPr>
        <w:sdtContent>
          <w:r w:rsidR="005E0D47">
            <w:fldChar w:fldCharType="begin"/>
          </w:r>
          <w:r w:rsidR="005E0D47">
            <w:instrText xml:space="preserve"> CITATION Ope201 \l 2057 </w:instrText>
          </w:r>
          <w:r w:rsidR="005E0D47">
            <w:fldChar w:fldCharType="separate"/>
          </w:r>
          <w:r w:rsidR="003C0AC6" w:rsidRPr="003C0AC6">
            <w:rPr>
              <w:noProof/>
            </w:rPr>
            <w:t>[21]</w:t>
          </w:r>
          <w:r w:rsidR="005E0D47">
            <w:fldChar w:fldCharType="end"/>
          </w:r>
        </w:sdtContent>
      </w:sdt>
      <w:r w:rsidR="001E6BDA">
        <w:t xml:space="preserve"> In comparison, there isn’t really a direct way to enforce teamplay in the thesis project.</w:t>
      </w:r>
    </w:p>
    <w:p w:rsidR="00942B15" w:rsidRDefault="00942B15" w:rsidP="00467F01"/>
    <w:p w:rsidR="000A3071" w:rsidRDefault="000A3071" w:rsidP="00467F01">
      <w:r>
        <w:t>According to the team</w:t>
      </w:r>
      <w:r w:rsidR="001E086F">
        <w:t>’</w:t>
      </w:r>
      <w:r>
        <w:t xml:space="preserve">s paper on its AI, there are between 8000 and 80000 possible actions the models </w:t>
      </w:r>
      <w:proofErr w:type="gramStart"/>
      <w:r>
        <w:t>are able to</w:t>
      </w:r>
      <w:proofErr w:type="gramEnd"/>
      <w:r>
        <w:t xml:space="preserve"> choose from, depending on the hero controlled. The configuration is set to an action on every fourth step / frame.</w:t>
      </w:r>
      <w:r w:rsidR="001E086F">
        <w:t xml:space="preserve"> Further, they have the capability to keep a large experience buffer, storing every action taken in a pair with the observation leading to it. This buffer is then fed back to the AI, meaning that it has a vast </w:t>
      </w:r>
      <w:r w:rsidR="00425875">
        <w:t>number</w:t>
      </w:r>
      <w:r w:rsidR="001E086F">
        <w:t xml:space="preserve"> of samples to help with its decisions.</w:t>
      </w:r>
      <w:sdt>
        <w:sdtPr>
          <w:id w:val="378133097"/>
          <w:citation/>
        </w:sdtPr>
        <w:sdtContent>
          <w:r w:rsidR="001E086F">
            <w:fldChar w:fldCharType="begin"/>
          </w:r>
          <w:r w:rsidR="001E086F">
            <w:instrText xml:space="preserve"> CITATION Ope19 \l 2057 </w:instrText>
          </w:r>
          <w:r w:rsidR="001E086F">
            <w:fldChar w:fldCharType="separate"/>
          </w:r>
          <w:r w:rsidR="003C0AC6">
            <w:rPr>
              <w:noProof/>
            </w:rPr>
            <w:t xml:space="preserve"> </w:t>
          </w:r>
          <w:r w:rsidR="003C0AC6" w:rsidRPr="003C0AC6">
            <w:rPr>
              <w:noProof/>
            </w:rPr>
            <w:t>[23]</w:t>
          </w:r>
          <w:r w:rsidR="001E086F">
            <w:fldChar w:fldCharType="end"/>
          </w:r>
        </w:sdtContent>
      </w:sdt>
    </w:p>
    <w:p w:rsidR="00425875" w:rsidRDefault="00425875" w:rsidP="00467F01"/>
    <w:p w:rsidR="009D183E" w:rsidRDefault="00425875" w:rsidP="00467F01">
      <w:r>
        <w:t xml:space="preserve">Their paper’s conclusion paragraph also confirmed the main experience made while working on this, in comparison, tiny project – the importance of being able to scale up. With mostly 16 arenas, agents trained for roughly two hours and a training speed increase of ten times, the agents in the thesis often had to reach a performant point with a total training of 640 hours (seeing there are at least two </w:t>
      </w:r>
      <w:r>
        <w:lastRenderedPageBreak/>
        <w:t>of the same agents in play at each time. Open AI Five on the other hand learned over 10000 years</w:t>
      </w:r>
      <w:r w:rsidR="009D183E">
        <w:t>, which is about 131.5 thousand times as long.</w:t>
      </w:r>
      <w:sdt>
        <w:sdtPr>
          <w:id w:val="1542870111"/>
          <w:citation/>
        </w:sdtPr>
        <w:sdtContent>
          <w:r w:rsidR="009D183E">
            <w:fldChar w:fldCharType="begin"/>
          </w:r>
          <w:r w:rsidR="009D183E">
            <w:instrText xml:space="preserve"> CITATION Ope201 \l 2057 </w:instrText>
          </w:r>
          <w:r w:rsidR="009D183E">
            <w:fldChar w:fldCharType="separate"/>
          </w:r>
          <w:r w:rsidR="003C0AC6">
            <w:rPr>
              <w:noProof/>
            </w:rPr>
            <w:t xml:space="preserve"> </w:t>
          </w:r>
          <w:r w:rsidR="003C0AC6" w:rsidRPr="003C0AC6">
            <w:rPr>
              <w:noProof/>
            </w:rPr>
            <w:t>[21]</w:t>
          </w:r>
          <w:r w:rsidR="009D183E">
            <w:fldChar w:fldCharType="end"/>
          </w:r>
        </w:sdtContent>
      </w:sdt>
    </w:p>
    <w:p w:rsidR="009D183E" w:rsidRDefault="009D183E" w:rsidP="00467F01"/>
    <w:p w:rsidR="00B85A88" w:rsidRDefault="009D183E" w:rsidP="00467F01">
      <w:r>
        <w:t xml:space="preserve">To achieve this, they had to run trainings with massively more instances over a longer time. But even if this amount of training were possible for this project, the complexity of the observation and action space remains almost ungraspable. This required sixty thousand CPU cores for their simpler </w:t>
      </w:r>
      <w:r w:rsidR="00B83E0C">
        <w:t>1</w:t>
      </w:r>
      <w:r>
        <w:t>v</w:t>
      </w:r>
      <w:r w:rsidR="00B83E0C">
        <w:t>1</w:t>
      </w:r>
      <w:r>
        <w:t xml:space="preserve"> variant and </w:t>
      </w:r>
      <w:r w:rsidR="00B85A88">
        <w:t>128 thousand for the one capable of 5v5</w:t>
      </w:r>
      <w:r w:rsidR="00B83E0C">
        <w:t xml:space="preserve"> matchups</w:t>
      </w:r>
      <w:r w:rsidR="00B85A88">
        <w:t>. For both variants 256 performant GPU’s of varying specializations were used.</w:t>
      </w:r>
      <w:sdt>
        <w:sdtPr>
          <w:id w:val="195744275"/>
          <w:citation/>
        </w:sdtPr>
        <w:sdtContent>
          <w:r w:rsidR="00B83E0C">
            <w:fldChar w:fldCharType="begin"/>
          </w:r>
          <w:r w:rsidR="00B83E0C">
            <w:instrText xml:space="preserve"> CITATION Ope201 \l 2057 </w:instrText>
          </w:r>
          <w:r w:rsidR="00B83E0C">
            <w:fldChar w:fldCharType="separate"/>
          </w:r>
          <w:r w:rsidR="003C0AC6">
            <w:rPr>
              <w:noProof/>
            </w:rPr>
            <w:t xml:space="preserve"> </w:t>
          </w:r>
          <w:r w:rsidR="003C0AC6" w:rsidRPr="003C0AC6">
            <w:rPr>
              <w:noProof/>
            </w:rPr>
            <w:t>[21]</w:t>
          </w:r>
          <w:r w:rsidR="00B83E0C">
            <w:fldChar w:fldCharType="end"/>
          </w:r>
        </w:sdtContent>
      </w:sdt>
    </w:p>
    <w:p w:rsidR="00467F01" w:rsidRDefault="00425875" w:rsidP="00467F01">
      <w:r>
        <w:t xml:space="preserve"> </w:t>
      </w:r>
    </w:p>
    <w:p w:rsidR="00B11BC2" w:rsidRDefault="00B11BC2" w:rsidP="00B11BC2">
      <w:pPr>
        <w:pStyle w:val="Heading1"/>
      </w:pPr>
      <w:bookmarkStart w:id="138" w:name="_Toc41358068"/>
      <w:r>
        <w:t>Conclusion</w:t>
      </w:r>
      <w:bookmarkEnd w:id="138"/>
    </w:p>
    <w:p w:rsidR="00B11BC2" w:rsidRDefault="00B11BC2" w:rsidP="00B11BC2">
      <w:r>
        <w:t xml:space="preserve">While </w:t>
      </w:r>
      <w:r w:rsidR="0082678F">
        <w:t>by far not having the same amount of computing resources, time and skilled personnel available to improve and adapt the broad variety of aspects required to establish an environment that would give birth to a complex and performant AI, the work on the thesis has been very interesting to say the least, especially learning about how, even if not all, many parts of reinforcement learning applied to a game would play together.</w:t>
      </w:r>
    </w:p>
    <w:p w:rsidR="0082678F" w:rsidRDefault="0082678F" w:rsidP="00B11BC2"/>
    <w:p w:rsidR="0082678F" w:rsidRDefault="0082678F" w:rsidP="00B11BC2">
      <w:r>
        <w:t>In retro perspective, the decision to start with a very simple AI turned to out to have been spot on.</w:t>
      </w:r>
    </w:p>
    <w:p w:rsidR="00B40D4F" w:rsidRDefault="0082678F" w:rsidP="00B11BC2">
      <w:r>
        <w:t>With the results of the project and the things learned during it in mind, more complex and performant AI’s would certainly be achievable with the given</w:t>
      </w:r>
      <w:r w:rsidR="00B40D4F">
        <w:t xml:space="preserve"> infrastructure to train it.</w:t>
      </w:r>
    </w:p>
    <w:p w:rsidR="00B40D4F" w:rsidRDefault="00B40D4F" w:rsidP="00B11BC2"/>
    <w:p w:rsidR="00B664F9" w:rsidRDefault="00B40D4F" w:rsidP="00B11BC2">
      <w:r>
        <w:t>All in all, the choice to keep the focus of the project work goal oriented – to continuously improve the AI over the term while exploring but a limited few research questions about bias and agent stability through alterations in the game environment, turned out to be a good idea, even if there were many more interesting questions and tasks that could have been tackled, such as fine tuning the trainings with a more in-depth focus on hyperparameter optimisation</w:t>
      </w:r>
      <w:r w:rsidR="00B70F40">
        <w:t>, training more complex agents over larger periods of time or even less AI-related tasks such as creating a</w:t>
      </w:r>
      <w:r w:rsidR="00206885">
        <w:t>n</w:t>
      </w:r>
      <w:r w:rsidR="00B70F40">
        <w:t xml:space="preserve"> interesting game they agents could be applied to.</w:t>
      </w:r>
    </w:p>
    <w:p w:rsidR="00B664F9" w:rsidRDefault="00B664F9" w:rsidP="00B664F9"/>
    <w:p w:rsidR="00981C5F" w:rsidRDefault="004820CA" w:rsidP="00981C5F">
      <w:pPr>
        <w:pStyle w:val="Heading1"/>
      </w:pPr>
      <w:r>
        <w:t xml:space="preserve"> </w:t>
      </w:r>
      <w:bookmarkStart w:id="139" w:name="_Toc41358069"/>
      <w:r w:rsidR="00ED7690">
        <w:t>Sources</w:t>
      </w:r>
      <w:bookmarkEnd w:id="139"/>
    </w:p>
    <w:p w:rsidR="00597967" w:rsidRDefault="00391D09" w:rsidP="00597967">
      <w:pPr>
        <w:pStyle w:val="Heading2"/>
      </w:pPr>
      <w:bookmarkStart w:id="140" w:name="_Toc41358071"/>
      <w:r>
        <w:t>Web</w:t>
      </w:r>
      <w:bookmarkStart w:id="141" w:name="_GoBack"/>
      <w:bookmarkEnd w:id="141"/>
      <w:r w:rsidR="005A1C23">
        <w:t xml:space="preserve"> sources</w:t>
      </w:r>
      <w:bookmarkEnd w:id="140"/>
    </w:p>
    <w:sdt>
      <w:sdtPr>
        <w:rPr>
          <w:bCs/>
        </w:rPr>
        <w:id w:val="1968933715"/>
        <w:docPartObj>
          <w:docPartGallery w:val="Bibliographies"/>
          <w:docPartUnique/>
        </w:docPartObj>
      </w:sdtPr>
      <w:sdtEndPr>
        <w:rPr>
          <w:bCs w:val="0"/>
        </w:rPr>
      </w:sdtEndPr>
      <w:sdtContent>
        <w:sdt>
          <w:sdtPr>
            <w:rPr>
              <w:bCs/>
            </w:rPr>
            <w:id w:val="-573587230"/>
            <w:bibliography/>
          </w:sdtPr>
          <w:sdtEndPr>
            <w:rPr>
              <w:bCs w:val="0"/>
            </w:rPr>
          </w:sdtEndPr>
          <w:sdtContent>
            <w:p w:rsidR="003C0AC6" w:rsidRDefault="00391D09" w:rsidP="00BD6876">
              <w:pPr>
                <w:rPr>
                  <w:noProof/>
                  <w:sz w:val="20"/>
                  <w:lang w:val="de-CH" w:eastAsia="de-CH"/>
                </w:rPr>
              </w:pPr>
              <w:r>
                <w:rPr>
                  <w:rFonts w:eastAsia="Times New Roman"/>
                  <w:sz w:val="28"/>
                  <w:szCs w:val="28"/>
                </w:rPr>
                <w:fldChar w:fldCharType="begin"/>
              </w:r>
              <w:r>
                <w:instrText xml:space="preserve"> BIBLIOGRAPHY </w:instrText>
              </w:r>
              <w:r>
                <w:rPr>
                  <w:rFonts w:eastAsia="Times New Roman"/>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9"/>
                <w:gridCol w:w="9028"/>
              </w:tblGrid>
              <w:tr w:rsidR="003C0AC6">
                <w:trPr>
                  <w:divId w:val="1638489152"/>
                  <w:tblCellSpacing w:w="15" w:type="dxa"/>
                </w:trPr>
                <w:tc>
                  <w:tcPr>
                    <w:tcW w:w="50" w:type="pct"/>
                    <w:hideMark/>
                  </w:tcPr>
                  <w:p w:rsidR="003C0AC6" w:rsidRDefault="003C0AC6">
                    <w:pPr>
                      <w:pStyle w:val="Bibliography"/>
                      <w:rPr>
                        <w:noProof/>
                        <w:sz w:val="24"/>
                        <w:szCs w:val="24"/>
                      </w:rPr>
                    </w:pPr>
                    <w:r>
                      <w:rPr>
                        <w:noProof/>
                      </w:rPr>
                      <w:t xml:space="preserve">[1] </w:t>
                    </w:r>
                  </w:p>
                </w:tc>
                <w:tc>
                  <w:tcPr>
                    <w:tcW w:w="0" w:type="auto"/>
                    <w:hideMark/>
                  </w:tcPr>
                  <w:p w:rsidR="003C0AC6" w:rsidRDefault="003C0AC6">
                    <w:pPr>
                      <w:pStyle w:val="Bibliography"/>
                      <w:rPr>
                        <w:noProof/>
                      </w:rPr>
                    </w:pPr>
                    <w:r>
                      <w:rPr>
                        <w:noProof/>
                      </w:rPr>
                      <w:t>“Open AI - PPO,” [Online]. Available: https://openai.com/blog/openai-baselines-ppo/. [Accessed 26 05 2020].</w:t>
                    </w:r>
                  </w:p>
                </w:tc>
              </w:tr>
              <w:tr w:rsidR="003C0AC6">
                <w:trPr>
                  <w:divId w:val="1638489152"/>
                  <w:tblCellSpacing w:w="15" w:type="dxa"/>
                </w:trPr>
                <w:tc>
                  <w:tcPr>
                    <w:tcW w:w="50" w:type="pct"/>
                    <w:hideMark/>
                  </w:tcPr>
                  <w:p w:rsidR="003C0AC6" w:rsidRDefault="003C0AC6">
                    <w:pPr>
                      <w:pStyle w:val="Bibliography"/>
                      <w:rPr>
                        <w:noProof/>
                      </w:rPr>
                    </w:pPr>
                    <w:r>
                      <w:rPr>
                        <w:noProof/>
                      </w:rPr>
                      <w:t xml:space="preserve">[2] </w:t>
                    </w:r>
                  </w:p>
                </w:tc>
                <w:tc>
                  <w:tcPr>
                    <w:tcW w:w="0" w:type="auto"/>
                    <w:hideMark/>
                  </w:tcPr>
                  <w:p w:rsidR="003C0AC6" w:rsidRDefault="003C0AC6">
                    <w:pPr>
                      <w:pStyle w:val="Bibliography"/>
                      <w:rPr>
                        <w:noProof/>
                      </w:rPr>
                    </w:pPr>
                    <w:r>
                      <w:rPr>
                        <w:noProof/>
                      </w:rPr>
                      <w:t>“Arxiv Insights - Youtube tutorial "an introduction to reinforcement learning",” [Online]. Available: https://www.youtube.com/watch?v=JgvyzIkgxF0. [Accessed 26 05 2020].</w:t>
                    </w:r>
                  </w:p>
                </w:tc>
              </w:tr>
              <w:tr w:rsidR="003C0AC6">
                <w:trPr>
                  <w:divId w:val="1638489152"/>
                  <w:tblCellSpacing w:w="15" w:type="dxa"/>
                </w:trPr>
                <w:tc>
                  <w:tcPr>
                    <w:tcW w:w="50" w:type="pct"/>
                    <w:hideMark/>
                  </w:tcPr>
                  <w:p w:rsidR="003C0AC6" w:rsidRDefault="003C0AC6">
                    <w:pPr>
                      <w:pStyle w:val="Bibliography"/>
                      <w:rPr>
                        <w:noProof/>
                      </w:rPr>
                    </w:pPr>
                    <w:r>
                      <w:rPr>
                        <w:noProof/>
                      </w:rPr>
                      <w:t xml:space="preserve">[3] </w:t>
                    </w:r>
                  </w:p>
                </w:tc>
                <w:tc>
                  <w:tcPr>
                    <w:tcW w:w="0" w:type="auto"/>
                    <w:hideMark/>
                  </w:tcPr>
                  <w:p w:rsidR="003C0AC6" w:rsidRDefault="003C0AC6">
                    <w:pPr>
                      <w:pStyle w:val="Bibliography"/>
                      <w:rPr>
                        <w:noProof/>
                      </w:rPr>
                    </w:pPr>
                    <w:r>
                      <w:rPr>
                        <w:noProof/>
                      </w:rPr>
                      <w:t>“Flappy Bird,” 18 05 2020. [Online]. Available: https://flappybird.io/.</w:t>
                    </w:r>
                  </w:p>
                </w:tc>
              </w:tr>
              <w:tr w:rsidR="003C0AC6">
                <w:trPr>
                  <w:divId w:val="1638489152"/>
                  <w:tblCellSpacing w:w="15" w:type="dxa"/>
                </w:trPr>
                <w:tc>
                  <w:tcPr>
                    <w:tcW w:w="50" w:type="pct"/>
                    <w:hideMark/>
                  </w:tcPr>
                  <w:p w:rsidR="003C0AC6" w:rsidRDefault="003C0AC6">
                    <w:pPr>
                      <w:pStyle w:val="Bibliography"/>
                      <w:rPr>
                        <w:noProof/>
                      </w:rPr>
                    </w:pPr>
                    <w:r>
                      <w:rPr>
                        <w:noProof/>
                      </w:rPr>
                      <w:t xml:space="preserve">[4] </w:t>
                    </w:r>
                  </w:p>
                </w:tc>
                <w:tc>
                  <w:tcPr>
                    <w:tcW w:w="0" w:type="auto"/>
                    <w:hideMark/>
                  </w:tcPr>
                  <w:p w:rsidR="003C0AC6" w:rsidRDefault="003C0AC6">
                    <w:pPr>
                      <w:pStyle w:val="Bibliography"/>
                      <w:rPr>
                        <w:noProof/>
                      </w:rPr>
                    </w:pPr>
                    <w:r>
                      <w:rPr>
                        <w:noProof/>
                      </w:rPr>
                      <w:t>“Ml-Agents Repository,” 21 05 2020. [Online]. Available: https://github.com/Unity-Technologies/ml-agents.</w:t>
                    </w:r>
                  </w:p>
                </w:tc>
              </w:tr>
              <w:tr w:rsidR="003C0AC6">
                <w:trPr>
                  <w:divId w:val="1638489152"/>
                  <w:tblCellSpacing w:w="15" w:type="dxa"/>
                </w:trPr>
                <w:tc>
                  <w:tcPr>
                    <w:tcW w:w="50" w:type="pct"/>
                    <w:hideMark/>
                  </w:tcPr>
                  <w:p w:rsidR="003C0AC6" w:rsidRDefault="003C0AC6">
                    <w:pPr>
                      <w:pStyle w:val="Bibliography"/>
                      <w:rPr>
                        <w:noProof/>
                      </w:rPr>
                    </w:pPr>
                    <w:r>
                      <w:rPr>
                        <w:noProof/>
                      </w:rPr>
                      <w:t xml:space="preserve">[5] </w:t>
                    </w:r>
                  </w:p>
                </w:tc>
                <w:tc>
                  <w:tcPr>
                    <w:tcW w:w="0" w:type="auto"/>
                    <w:hideMark/>
                  </w:tcPr>
                  <w:p w:rsidR="003C0AC6" w:rsidRDefault="003C0AC6">
                    <w:pPr>
                      <w:pStyle w:val="Bibliography"/>
                      <w:rPr>
                        <w:noProof/>
                      </w:rPr>
                    </w:pPr>
                    <w:r>
                      <w:rPr>
                        <w:noProof/>
                      </w:rPr>
                      <w:t>“Installation of Ml-Agents,” [Online]. Available: https://github.com/Unity-Technologies/ml-agents/blob/0.14.0/docs/Installation.md. [Accessed 17 02 2020].</w:t>
                    </w:r>
                  </w:p>
                </w:tc>
              </w:tr>
              <w:tr w:rsidR="003C0AC6">
                <w:trPr>
                  <w:divId w:val="1638489152"/>
                  <w:tblCellSpacing w:w="15" w:type="dxa"/>
                </w:trPr>
                <w:tc>
                  <w:tcPr>
                    <w:tcW w:w="50" w:type="pct"/>
                    <w:hideMark/>
                  </w:tcPr>
                  <w:p w:rsidR="003C0AC6" w:rsidRDefault="003C0AC6">
                    <w:pPr>
                      <w:pStyle w:val="Bibliography"/>
                      <w:rPr>
                        <w:noProof/>
                      </w:rPr>
                    </w:pPr>
                    <w:r>
                      <w:rPr>
                        <w:noProof/>
                      </w:rPr>
                      <w:t xml:space="preserve">[6] </w:t>
                    </w:r>
                  </w:p>
                </w:tc>
                <w:tc>
                  <w:tcPr>
                    <w:tcW w:w="0" w:type="auto"/>
                    <w:hideMark/>
                  </w:tcPr>
                  <w:p w:rsidR="003C0AC6" w:rsidRDefault="003C0AC6">
                    <w:pPr>
                      <w:pStyle w:val="Bibliography"/>
                      <w:rPr>
                        <w:noProof/>
                      </w:rPr>
                    </w:pPr>
                    <w:r>
                      <w:rPr>
                        <w:noProof/>
                      </w:rPr>
                      <w:t>“Unity.com,” [Online]. Available: https://unity.com/. [Accessed 09 06 2020].</w:t>
                    </w:r>
                  </w:p>
                </w:tc>
              </w:tr>
              <w:tr w:rsidR="003C0AC6">
                <w:trPr>
                  <w:divId w:val="1638489152"/>
                  <w:tblCellSpacing w:w="15" w:type="dxa"/>
                </w:trPr>
                <w:tc>
                  <w:tcPr>
                    <w:tcW w:w="50" w:type="pct"/>
                    <w:hideMark/>
                  </w:tcPr>
                  <w:p w:rsidR="003C0AC6" w:rsidRDefault="003C0AC6">
                    <w:pPr>
                      <w:pStyle w:val="Bibliography"/>
                      <w:rPr>
                        <w:noProof/>
                      </w:rPr>
                    </w:pPr>
                    <w:r>
                      <w:rPr>
                        <w:noProof/>
                      </w:rPr>
                      <w:t xml:space="preserve">[7] </w:t>
                    </w:r>
                  </w:p>
                </w:tc>
                <w:tc>
                  <w:tcPr>
                    <w:tcW w:w="0" w:type="auto"/>
                    <w:hideMark/>
                  </w:tcPr>
                  <w:p w:rsidR="003C0AC6" w:rsidRDefault="003C0AC6">
                    <w:pPr>
                      <w:pStyle w:val="Bibliography"/>
                      <w:rPr>
                        <w:noProof/>
                      </w:rPr>
                    </w:pPr>
                    <w:r>
                      <w:rPr>
                        <w:noProof/>
                      </w:rPr>
                      <w:t>“Getting Started,” [Online]. Available: https://github.com/Unity-Technologies/ml-agents/blob/0.14.0/docs/Getting-Started-with-Balance-Ball.md. [Accessed 21 05 2020].</w:t>
                    </w:r>
                  </w:p>
                </w:tc>
              </w:tr>
              <w:tr w:rsidR="003C0AC6">
                <w:trPr>
                  <w:divId w:val="1638489152"/>
                  <w:tblCellSpacing w:w="15" w:type="dxa"/>
                </w:trPr>
                <w:tc>
                  <w:tcPr>
                    <w:tcW w:w="50" w:type="pct"/>
                    <w:hideMark/>
                  </w:tcPr>
                  <w:p w:rsidR="003C0AC6" w:rsidRDefault="003C0AC6">
                    <w:pPr>
                      <w:pStyle w:val="Bibliography"/>
                      <w:rPr>
                        <w:noProof/>
                      </w:rPr>
                    </w:pPr>
                    <w:r>
                      <w:rPr>
                        <w:noProof/>
                      </w:rPr>
                      <w:t xml:space="preserve">[8] </w:t>
                    </w:r>
                  </w:p>
                </w:tc>
                <w:tc>
                  <w:tcPr>
                    <w:tcW w:w="0" w:type="auto"/>
                    <w:hideMark/>
                  </w:tcPr>
                  <w:p w:rsidR="003C0AC6" w:rsidRDefault="003C0AC6">
                    <w:pPr>
                      <w:pStyle w:val="Bibliography"/>
                      <w:rPr>
                        <w:noProof/>
                      </w:rPr>
                    </w:pPr>
                    <w:r>
                      <w:rPr>
                        <w:noProof/>
                      </w:rPr>
                      <w:t>“Learning examples,” [Online]. Available: https://github.com/Unity-Technologies/ml-agents/blob/0.14.0/docs/Learning-Environment-Examples.md. [Accessed 21 05 2020].</w:t>
                    </w:r>
                  </w:p>
                </w:tc>
              </w:tr>
              <w:tr w:rsidR="003C0AC6">
                <w:trPr>
                  <w:divId w:val="1638489152"/>
                  <w:tblCellSpacing w:w="15" w:type="dxa"/>
                </w:trPr>
                <w:tc>
                  <w:tcPr>
                    <w:tcW w:w="50" w:type="pct"/>
                    <w:hideMark/>
                  </w:tcPr>
                  <w:p w:rsidR="003C0AC6" w:rsidRDefault="003C0AC6">
                    <w:pPr>
                      <w:pStyle w:val="Bibliography"/>
                      <w:rPr>
                        <w:noProof/>
                      </w:rPr>
                    </w:pPr>
                    <w:r>
                      <w:rPr>
                        <w:noProof/>
                      </w:rPr>
                      <w:t xml:space="preserve">[9] </w:t>
                    </w:r>
                  </w:p>
                </w:tc>
                <w:tc>
                  <w:tcPr>
                    <w:tcW w:w="0" w:type="auto"/>
                    <w:hideMark/>
                  </w:tcPr>
                  <w:p w:rsidR="003C0AC6" w:rsidRDefault="003C0AC6">
                    <w:pPr>
                      <w:pStyle w:val="Bibliography"/>
                      <w:rPr>
                        <w:noProof/>
                      </w:rPr>
                    </w:pPr>
                    <w:r>
                      <w:rPr>
                        <w:noProof/>
                      </w:rPr>
                      <w:t>“Roller Ball,” [Online]. Available: https://github.com/Unity-Technologies/ml-agents/blob/0.14.0/docs/Learning-Environment-Create-New.md. [Accessed 21 05 2020].</w:t>
                    </w:r>
                  </w:p>
                </w:tc>
              </w:tr>
              <w:tr w:rsidR="003C0AC6">
                <w:trPr>
                  <w:divId w:val="1638489152"/>
                  <w:tblCellSpacing w:w="15" w:type="dxa"/>
                </w:trPr>
                <w:tc>
                  <w:tcPr>
                    <w:tcW w:w="50" w:type="pct"/>
                    <w:hideMark/>
                  </w:tcPr>
                  <w:p w:rsidR="003C0AC6" w:rsidRDefault="003C0AC6">
                    <w:pPr>
                      <w:pStyle w:val="Bibliography"/>
                      <w:rPr>
                        <w:noProof/>
                      </w:rPr>
                    </w:pPr>
                    <w:r>
                      <w:rPr>
                        <w:noProof/>
                      </w:rPr>
                      <w:lastRenderedPageBreak/>
                      <w:t xml:space="preserve">[10] </w:t>
                    </w:r>
                  </w:p>
                </w:tc>
                <w:tc>
                  <w:tcPr>
                    <w:tcW w:w="0" w:type="auto"/>
                    <w:hideMark/>
                  </w:tcPr>
                  <w:p w:rsidR="003C0AC6" w:rsidRDefault="003C0AC6">
                    <w:pPr>
                      <w:pStyle w:val="Bibliography"/>
                      <w:rPr>
                        <w:noProof/>
                      </w:rPr>
                    </w:pPr>
                    <w:r>
                      <w:rPr>
                        <w:noProof/>
                      </w:rPr>
                      <w:t>“Create a new enironment - Roller Ball,” [Online]. Available: https://github.com/Unity-Technologies/ml-agents/blob/master/docs/Learning-Environment-Create-New.md. [Accessed 26 05 2020].</w:t>
                    </w:r>
                  </w:p>
                </w:tc>
              </w:tr>
              <w:tr w:rsidR="003C0AC6">
                <w:trPr>
                  <w:divId w:val="1638489152"/>
                  <w:tblCellSpacing w:w="15" w:type="dxa"/>
                </w:trPr>
                <w:tc>
                  <w:tcPr>
                    <w:tcW w:w="50" w:type="pct"/>
                    <w:hideMark/>
                  </w:tcPr>
                  <w:p w:rsidR="003C0AC6" w:rsidRDefault="003C0AC6">
                    <w:pPr>
                      <w:pStyle w:val="Bibliography"/>
                      <w:rPr>
                        <w:noProof/>
                      </w:rPr>
                    </w:pPr>
                    <w:r>
                      <w:rPr>
                        <w:noProof/>
                      </w:rPr>
                      <w:t xml:space="preserve">[11] </w:t>
                    </w:r>
                  </w:p>
                </w:tc>
                <w:tc>
                  <w:tcPr>
                    <w:tcW w:w="0" w:type="auto"/>
                    <w:hideMark/>
                  </w:tcPr>
                  <w:p w:rsidR="003C0AC6" w:rsidRDefault="003C0AC6">
                    <w:pPr>
                      <w:pStyle w:val="Bibliography"/>
                      <w:rPr>
                        <w:noProof/>
                      </w:rPr>
                    </w:pPr>
                    <w:r>
                      <w:rPr>
                        <w:noProof/>
                      </w:rPr>
                      <w:t>“Training agents,” [Online]. Available: https://github.com/Unity-Technologies/ml-agents/blob/latest_release/docs/Training-ML-Agents.md. [Accessed 21 05 2020].</w:t>
                    </w:r>
                  </w:p>
                </w:tc>
              </w:tr>
              <w:tr w:rsidR="003C0AC6">
                <w:trPr>
                  <w:divId w:val="1638489152"/>
                  <w:tblCellSpacing w:w="15" w:type="dxa"/>
                </w:trPr>
                <w:tc>
                  <w:tcPr>
                    <w:tcW w:w="50" w:type="pct"/>
                    <w:hideMark/>
                  </w:tcPr>
                  <w:p w:rsidR="003C0AC6" w:rsidRDefault="003C0AC6">
                    <w:pPr>
                      <w:pStyle w:val="Bibliography"/>
                      <w:rPr>
                        <w:noProof/>
                      </w:rPr>
                    </w:pPr>
                    <w:r>
                      <w:rPr>
                        <w:noProof/>
                      </w:rPr>
                      <w:t xml:space="preserve">[12] </w:t>
                    </w:r>
                  </w:p>
                </w:tc>
                <w:tc>
                  <w:tcPr>
                    <w:tcW w:w="0" w:type="auto"/>
                    <w:hideMark/>
                  </w:tcPr>
                  <w:p w:rsidR="003C0AC6" w:rsidRDefault="003C0AC6">
                    <w:pPr>
                      <w:pStyle w:val="Bibliography"/>
                      <w:rPr>
                        <w:noProof/>
                      </w:rPr>
                    </w:pPr>
                    <w:r>
                      <w:rPr>
                        <w:noProof/>
                      </w:rPr>
                      <w:t>“Trainer Config,” [Online]. Available: https://github.com/Unity-Technologies/ml-agents/blob/master/docs/Training-Configuration-File.md. [Accessed 21 05 2020].</w:t>
                    </w:r>
                  </w:p>
                </w:tc>
              </w:tr>
              <w:tr w:rsidR="003C0AC6">
                <w:trPr>
                  <w:divId w:val="1638489152"/>
                  <w:tblCellSpacing w:w="15" w:type="dxa"/>
                </w:trPr>
                <w:tc>
                  <w:tcPr>
                    <w:tcW w:w="50" w:type="pct"/>
                    <w:hideMark/>
                  </w:tcPr>
                  <w:p w:rsidR="003C0AC6" w:rsidRDefault="003C0AC6">
                    <w:pPr>
                      <w:pStyle w:val="Bibliography"/>
                      <w:rPr>
                        <w:noProof/>
                      </w:rPr>
                    </w:pPr>
                    <w:r>
                      <w:rPr>
                        <w:noProof/>
                      </w:rPr>
                      <w:t xml:space="preserve">[13] </w:t>
                    </w:r>
                  </w:p>
                </w:tc>
                <w:tc>
                  <w:tcPr>
                    <w:tcW w:w="0" w:type="auto"/>
                    <w:hideMark/>
                  </w:tcPr>
                  <w:p w:rsidR="003C0AC6" w:rsidRDefault="003C0AC6">
                    <w:pPr>
                      <w:pStyle w:val="Bibliography"/>
                      <w:rPr>
                        <w:noProof/>
                      </w:rPr>
                    </w:pPr>
                    <w:r>
                      <w:rPr>
                        <w:noProof/>
                      </w:rPr>
                      <w:t>“Unity GameObjects and components,” [Online]. Available: https://docs.unity3d.com/520/Documentation/Manual/TheGameObject-ComponentRelationship.html. [Accessed 21 05 2020].</w:t>
                    </w:r>
                  </w:p>
                </w:tc>
              </w:tr>
              <w:tr w:rsidR="003C0AC6">
                <w:trPr>
                  <w:divId w:val="1638489152"/>
                  <w:tblCellSpacing w:w="15" w:type="dxa"/>
                </w:trPr>
                <w:tc>
                  <w:tcPr>
                    <w:tcW w:w="50" w:type="pct"/>
                    <w:hideMark/>
                  </w:tcPr>
                  <w:p w:rsidR="003C0AC6" w:rsidRDefault="003C0AC6">
                    <w:pPr>
                      <w:pStyle w:val="Bibliography"/>
                      <w:rPr>
                        <w:noProof/>
                      </w:rPr>
                    </w:pPr>
                    <w:r>
                      <w:rPr>
                        <w:noProof/>
                      </w:rPr>
                      <w:t xml:space="preserve">[14] </w:t>
                    </w:r>
                  </w:p>
                </w:tc>
                <w:tc>
                  <w:tcPr>
                    <w:tcW w:w="0" w:type="auto"/>
                    <w:hideMark/>
                  </w:tcPr>
                  <w:p w:rsidR="003C0AC6" w:rsidRDefault="003C0AC6">
                    <w:pPr>
                      <w:pStyle w:val="Bibliography"/>
                      <w:rPr>
                        <w:noProof/>
                      </w:rPr>
                    </w:pPr>
                    <w:r>
                      <w:rPr>
                        <w:noProof/>
                      </w:rPr>
                      <w:t>“Designing Agents,” [Online]. Available: https://github.com/Unity-Technologies/ml-agents/blob/master/docs/Learning-Environment-Design-Agents.md. [Accessed 21 05 2020].</w:t>
                    </w:r>
                  </w:p>
                </w:tc>
              </w:tr>
              <w:tr w:rsidR="003C0AC6">
                <w:trPr>
                  <w:divId w:val="1638489152"/>
                  <w:tblCellSpacing w:w="15" w:type="dxa"/>
                </w:trPr>
                <w:tc>
                  <w:tcPr>
                    <w:tcW w:w="50" w:type="pct"/>
                    <w:hideMark/>
                  </w:tcPr>
                  <w:p w:rsidR="003C0AC6" w:rsidRDefault="003C0AC6">
                    <w:pPr>
                      <w:pStyle w:val="Bibliography"/>
                      <w:rPr>
                        <w:noProof/>
                      </w:rPr>
                    </w:pPr>
                    <w:r>
                      <w:rPr>
                        <w:noProof/>
                      </w:rPr>
                      <w:t xml:space="preserve">[15] </w:t>
                    </w:r>
                  </w:p>
                </w:tc>
                <w:tc>
                  <w:tcPr>
                    <w:tcW w:w="0" w:type="auto"/>
                    <w:hideMark/>
                  </w:tcPr>
                  <w:p w:rsidR="003C0AC6" w:rsidRDefault="003C0AC6">
                    <w:pPr>
                      <w:pStyle w:val="Bibliography"/>
                      <w:rPr>
                        <w:noProof/>
                      </w:rPr>
                    </w:pPr>
                    <w:r>
                      <w:rPr>
                        <w:noProof/>
                      </w:rPr>
                      <w:t>“Unity Documentation,” [Online]. Available: https://docs.unity3d.com/ScriptReference/Transform-localPosition.html. [Accessed 21 05 2020].</w:t>
                    </w:r>
                  </w:p>
                </w:tc>
              </w:tr>
              <w:tr w:rsidR="003C0AC6">
                <w:trPr>
                  <w:divId w:val="1638489152"/>
                  <w:tblCellSpacing w:w="15" w:type="dxa"/>
                </w:trPr>
                <w:tc>
                  <w:tcPr>
                    <w:tcW w:w="50" w:type="pct"/>
                    <w:hideMark/>
                  </w:tcPr>
                  <w:p w:rsidR="003C0AC6" w:rsidRDefault="003C0AC6">
                    <w:pPr>
                      <w:pStyle w:val="Bibliography"/>
                      <w:rPr>
                        <w:noProof/>
                      </w:rPr>
                    </w:pPr>
                    <w:r>
                      <w:rPr>
                        <w:noProof/>
                      </w:rPr>
                      <w:t xml:space="preserve">[16] </w:t>
                    </w:r>
                  </w:p>
                </w:tc>
                <w:tc>
                  <w:tcPr>
                    <w:tcW w:w="0" w:type="auto"/>
                    <w:hideMark/>
                  </w:tcPr>
                  <w:p w:rsidR="003C0AC6" w:rsidRDefault="003C0AC6">
                    <w:pPr>
                      <w:pStyle w:val="Bibliography"/>
                      <w:rPr>
                        <w:noProof/>
                      </w:rPr>
                    </w:pPr>
                    <w:r>
                      <w:rPr>
                        <w:noProof/>
                      </w:rPr>
                      <w:t>“SAC algorithm,” [Online]. Available: https://github.com/Unity-Technologies/ml-agents/blob/master/docs/Training-SAC.md. [Accessed 04 04 2020].</w:t>
                    </w:r>
                  </w:p>
                </w:tc>
              </w:tr>
              <w:tr w:rsidR="003C0AC6">
                <w:trPr>
                  <w:divId w:val="1638489152"/>
                  <w:tblCellSpacing w:w="15" w:type="dxa"/>
                </w:trPr>
                <w:tc>
                  <w:tcPr>
                    <w:tcW w:w="50" w:type="pct"/>
                    <w:hideMark/>
                  </w:tcPr>
                  <w:p w:rsidR="003C0AC6" w:rsidRDefault="003C0AC6">
                    <w:pPr>
                      <w:pStyle w:val="Bibliography"/>
                      <w:rPr>
                        <w:noProof/>
                      </w:rPr>
                    </w:pPr>
                    <w:r>
                      <w:rPr>
                        <w:noProof/>
                      </w:rPr>
                      <w:t xml:space="preserve">[17] </w:t>
                    </w:r>
                  </w:p>
                </w:tc>
                <w:tc>
                  <w:tcPr>
                    <w:tcW w:w="0" w:type="auto"/>
                    <w:hideMark/>
                  </w:tcPr>
                  <w:p w:rsidR="003C0AC6" w:rsidRDefault="003C0AC6">
                    <w:pPr>
                      <w:pStyle w:val="Bibliography"/>
                      <w:rPr>
                        <w:noProof/>
                      </w:rPr>
                    </w:pPr>
                    <w:r>
                      <w:rPr>
                        <w:noProof/>
                      </w:rPr>
                      <w:t>“Unity Forums,” [Online]. Available: https://github.com/Unity-Technologies/ml-agents/issues/1417. [Accessed 21 05 2020].</w:t>
                    </w:r>
                  </w:p>
                </w:tc>
              </w:tr>
              <w:tr w:rsidR="003C0AC6">
                <w:trPr>
                  <w:divId w:val="1638489152"/>
                  <w:tblCellSpacing w:w="15" w:type="dxa"/>
                </w:trPr>
                <w:tc>
                  <w:tcPr>
                    <w:tcW w:w="50" w:type="pct"/>
                    <w:hideMark/>
                  </w:tcPr>
                  <w:p w:rsidR="003C0AC6" w:rsidRDefault="003C0AC6">
                    <w:pPr>
                      <w:pStyle w:val="Bibliography"/>
                      <w:rPr>
                        <w:noProof/>
                      </w:rPr>
                    </w:pPr>
                    <w:r>
                      <w:rPr>
                        <w:noProof/>
                      </w:rPr>
                      <w:t xml:space="preserve">[18] </w:t>
                    </w:r>
                  </w:p>
                </w:tc>
                <w:tc>
                  <w:tcPr>
                    <w:tcW w:w="0" w:type="auto"/>
                    <w:hideMark/>
                  </w:tcPr>
                  <w:p w:rsidR="003C0AC6" w:rsidRDefault="003C0AC6">
                    <w:pPr>
                      <w:pStyle w:val="Bibliography"/>
                      <w:rPr>
                        <w:noProof/>
                      </w:rPr>
                    </w:pPr>
                    <w:r>
                      <w:rPr>
                        <w:noProof/>
                      </w:rPr>
                      <w:t>“Wikipedia - OpenAI Five,” [Online]. Available: https://en.wikipedia.org/wiki/OpenAI_Five. [Accessed 18 05 2020].</w:t>
                    </w:r>
                  </w:p>
                </w:tc>
              </w:tr>
              <w:tr w:rsidR="003C0AC6">
                <w:trPr>
                  <w:divId w:val="1638489152"/>
                  <w:tblCellSpacing w:w="15" w:type="dxa"/>
                </w:trPr>
                <w:tc>
                  <w:tcPr>
                    <w:tcW w:w="50" w:type="pct"/>
                    <w:hideMark/>
                  </w:tcPr>
                  <w:p w:rsidR="003C0AC6" w:rsidRDefault="003C0AC6">
                    <w:pPr>
                      <w:pStyle w:val="Bibliography"/>
                      <w:rPr>
                        <w:noProof/>
                      </w:rPr>
                    </w:pPr>
                    <w:r>
                      <w:rPr>
                        <w:noProof/>
                      </w:rPr>
                      <w:t xml:space="preserve">[19] </w:t>
                    </w:r>
                  </w:p>
                </w:tc>
                <w:tc>
                  <w:tcPr>
                    <w:tcW w:w="0" w:type="auto"/>
                    <w:hideMark/>
                  </w:tcPr>
                  <w:p w:rsidR="003C0AC6" w:rsidRDefault="003C0AC6">
                    <w:pPr>
                      <w:pStyle w:val="Bibliography"/>
                      <w:rPr>
                        <w:noProof/>
                      </w:rPr>
                    </w:pPr>
                    <w:r>
                      <w:rPr>
                        <w:noProof/>
                      </w:rPr>
                      <w:t>“DotA,” [Online]. Available: https://blog.dota2.com/?l=english. [Accessed 21 05 2020].</w:t>
                    </w:r>
                  </w:p>
                </w:tc>
              </w:tr>
              <w:tr w:rsidR="003C0AC6">
                <w:trPr>
                  <w:divId w:val="1638489152"/>
                  <w:tblCellSpacing w:w="15" w:type="dxa"/>
                </w:trPr>
                <w:tc>
                  <w:tcPr>
                    <w:tcW w:w="50" w:type="pct"/>
                    <w:hideMark/>
                  </w:tcPr>
                  <w:p w:rsidR="003C0AC6" w:rsidRDefault="003C0AC6">
                    <w:pPr>
                      <w:pStyle w:val="Bibliography"/>
                      <w:rPr>
                        <w:noProof/>
                      </w:rPr>
                    </w:pPr>
                    <w:r>
                      <w:rPr>
                        <w:noProof/>
                      </w:rPr>
                      <w:t xml:space="preserve">[20] </w:t>
                    </w:r>
                  </w:p>
                </w:tc>
                <w:tc>
                  <w:tcPr>
                    <w:tcW w:w="0" w:type="auto"/>
                    <w:hideMark/>
                  </w:tcPr>
                  <w:p w:rsidR="003C0AC6" w:rsidRDefault="003C0AC6">
                    <w:pPr>
                      <w:pStyle w:val="Bibliography"/>
                      <w:rPr>
                        <w:noProof/>
                      </w:rPr>
                    </w:pPr>
                    <w:r>
                      <w:rPr>
                        <w:noProof/>
                      </w:rPr>
                      <w:t>“Wikipedia: DotA,” [Online]. Available: https://en.wikipedia.org/wiki/Dota_2.</w:t>
                    </w:r>
                  </w:p>
                </w:tc>
              </w:tr>
              <w:tr w:rsidR="003C0AC6">
                <w:trPr>
                  <w:divId w:val="1638489152"/>
                  <w:tblCellSpacing w:w="15" w:type="dxa"/>
                </w:trPr>
                <w:tc>
                  <w:tcPr>
                    <w:tcW w:w="50" w:type="pct"/>
                    <w:hideMark/>
                  </w:tcPr>
                  <w:p w:rsidR="003C0AC6" w:rsidRDefault="003C0AC6">
                    <w:pPr>
                      <w:pStyle w:val="Bibliography"/>
                      <w:rPr>
                        <w:noProof/>
                      </w:rPr>
                    </w:pPr>
                    <w:r>
                      <w:rPr>
                        <w:noProof/>
                      </w:rPr>
                      <w:t xml:space="preserve">[21] </w:t>
                    </w:r>
                  </w:p>
                </w:tc>
                <w:tc>
                  <w:tcPr>
                    <w:tcW w:w="0" w:type="auto"/>
                    <w:hideMark/>
                  </w:tcPr>
                  <w:p w:rsidR="003C0AC6" w:rsidRDefault="003C0AC6">
                    <w:pPr>
                      <w:pStyle w:val="Bibliography"/>
                      <w:rPr>
                        <w:noProof/>
                      </w:rPr>
                    </w:pPr>
                    <w:r>
                      <w:rPr>
                        <w:noProof/>
                      </w:rPr>
                      <w:t>“Open AI Five blog,” [Online]. Available: https://openai.com/blog/openai-five/. [Accessed 21 05 2020].</w:t>
                    </w:r>
                  </w:p>
                </w:tc>
              </w:tr>
              <w:tr w:rsidR="003C0AC6">
                <w:trPr>
                  <w:divId w:val="1638489152"/>
                  <w:tblCellSpacing w:w="15" w:type="dxa"/>
                </w:trPr>
                <w:tc>
                  <w:tcPr>
                    <w:tcW w:w="50" w:type="pct"/>
                    <w:hideMark/>
                  </w:tcPr>
                  <w:p w:rsidR="003C0AC6" w:rsidRDefault="003C0AC6">
                    <w:pPr>
                      <w:pStyle w:val="Bibliography"/>
                      <w:rPr>
                        <w:noProof/>
                      </w:rPr>
                    </w:pPr>
                    <w:r>
                      <w:rPr>
                        <w:noProof/>
                      </w:rPr>
                      <w:t xml:space="preserve">[22] </w:t>
                    </w:r>
                  </w:p>
                </w:tc>
                <w:tc>
                  <w:tcPr>
                    <w:tcW w:w="0" w:type="auto"/>
                    <w:hideMark/>
                  </w:tcPr>
                  <w:p w:rsidR="003C0AC6" w:rsidRDefault="003C0AC6">
                    <w:pPr>
                      <w:pStyle w:val="Bibliography"/>
                      <w:rPr>
                        <w:noProof/>
                      </w:rPr>
                    </w:pPr>
                    <w:r>
                      <w:rPr>
                        <w:noProof/>
                      </w:rPr>
                      <w:t>“neuro,” [Online]. Available: https://neuro.cs.ut.ee/the-use-of-embeddings-in-openai-five/. [Accessed 21 05 2020].</w:t>
                    </w:r>
                  </w:p>
                </w:tc>
              </w:tr>
              <w:tr w:rsidR="003C0AC6">
                <w:trPr>
                  <w:divId w:val="1638489152"/>
                  <w:tblCellSpacing w:w="15" w:type="dxa"/>
                </w:trPr>
                <w:tc>
                  <w:tcPr>
                    <w:tcW w:w="50" w:type="pct"/>
                    <w:hideMark/>
                  </w:tcPr>
                  <w:p w:rsidR="003C0AC6" w:rsidRDefault="003C0AC6">
                    <w:pPr>
                      <w:pStyle w:val="Bibliography"/>
                      <w:rPr>
                        <w:noProof/>
                      </w:rPr>
                    </w:pPr>
                    <w:r>
                      <w:rPr>
                        <w:noProof/>
                      </w:rPr>
                      <w:t xml:space="preserve">[23] </w:t>
                    </w:r>
                  </w:p>
                </w:tc>
                <w:tc>
                  <w:tcPr>
                    <w:tcW w:w="0" w:type="auto"/>
                    <w:hideMark/>
                  </w:tcPr>
                  <w:p w:rsidR="003C0AC6" w:rsidRDefault="003C0AC6">
                    <w:pPr>
                      <w:pStyle w:val="Bibliography"/>
                      <w:rPr>
                        <w:noProof/>
                      </w:rPr>
                    </w:pPr>
                    <w:r>
                      <w:rPr>
                        <w:noProof/>
                      </w:rPr>
                      <w:t>O. A. Team, “Dota 2 with Large Scale Deep Reinforcement Learning (arXiv:1912.06680),” 2019.</w:t>
                    </w:r>
                  </w:p>
                </w:tc>
              </w:tr>
            </w:tbl>
            <w:p w:rsidR="003C0AC6" w:rsidRDefault="003C0AC6">
              <w:pPr>
                <w:divId w:val="1638489152"/>
                <w:rPr>
                  <w:rFonts w:eastAsia="Times New Roman"/>
                  <w:noProof/>
                </w:rPr>
              </w:pPr>
            </w:p>
            <w:p w:rsidR="00BD6876" w:rsidRDefault="00391D09" w:rsidP="00BD6876">
              <w:r>
                <w:rPr>
                  <w:b/>
                  <w:bCs/>
                  <w:noProof/>
                </w:rPr>
                <w:fldChar w:fldCharType="end"/>
              </w:r>
            </w:p>
          </w:sdtContent>
        </w:sdt>
      </w:sdtContent>
    </w:sdt>
    <w:p w:rsidR="00AD55EB" w:rsidRDefault="00AD55EB" w:rsidP="00AD55EB">
      <w:pPr>
        <w:pStyle w:val="Heading2"/>
      </w:pPr>
      <w:bookmarkStart w:id="142" w:name="_Toc41358072"/>
      <w:r>
        <w:t>Literature</w:t>
      </w:r>
      <w:bookmarkEnd w:id="142"/>
    </w:p>
    <w:p w:rsidR="000F79A0" w:rsidRPr="000F79A0" w:rsidRDefault="000F79A0" w:rsidP="000F79A0"/>
    <w:p w:rsidR="00850565" w:rsidRDefault="003B5941" w:rsidP="00850565">
      <w:pPr>
        <w:pStyle w:val="Bibliography"/>
        <w:rPr>
          <w:noProof/>
        </w:rPr>
      </w:pPr>
      <w:r>
        <w:rPr>
          <w:noProof/>
        </w:rPr>
        <w:t xml:space="preserve">[1] </w:t>
      </w:r>
      <w:r w:rsidR="00850565">
        <w:rPr>
          <w:noProof/>
        </w:rPr>
        <w:t xml:space="preserve">Open AI Paper </w:t>
      </w:r>
      <w:r w:rsidR="00043D70">
        <w:rPr>
          <w:noProof/>
        </w:rPr>
        <w:t xml:space="preserve">on Open AI Five: </w:t>
      </w:r>
      <w:r w:rsidR="00850565">
        <w:rPr>
          <w:noProof/>
        </w:rPr>
        <w:t>“Dota 2 with Large Scale Deep Reinforcement Learning (arXiv:1912.06680),”</w:t>
      </w:r>
      <w:r w:rsidR="00850565" w:rsidRPr="00383EEF">
        <w:rPr>
          <w:noProof/>
        </w:rPr>
        <w:t xml:space="preserve"> Christopher Berner, Greg Brockman, Brooke Chan, Vicki Cheung, Przemys</w:t>
      </w:r>
      <w:r w:rsidR="00850565" w:rsidRPr="00383EEF">
        <w:rPr>
          <w:rFonts w:ascii="Calibri" w:hAnsi="Calibri" w:cs="Calibri"/>
          <w:noProof/>
        </w:rPr>
        <w:t>ł</w:t>
      </w:r>
      <w:r w:rsidR="00850565" w:rsidRPr="00383EEF">
        <w:rPr>
          <w:noProof/>
        </w:rPr>
        <w:t>aw D</w:t>
      </w:r>
      <w:r w:rsidR="00850565" w:rsidRPr="00383EEF">
        <w:rPr>
          <w:rFonts w:ascii="Calibri" w:hAnsi="Calibri" w:cs="Calibri"/>
          <w:noProof/>
        </w:rPr>
        <w:t>ę</w:t>
      </w:r>
      <w:r w:rsidR="00850565" w:rsidRPr="00383EEF">
        <w:rPr>
          <w:noProof/>
        </w:rPr>
        <w:t>biak, Christy Dennison, David Farhi, Quirin Fischer, Shariq Hashme, Chris Hesse, Rafal Józefowicz, Scott Gray, Catherine Olsson, Jakub Pachocki, Michael Petrov, Henrique Pondé de Oliveira Pinto, Jonathan Raiman, Tim Salimans, Jeremy Schlatter, Jonas Schneider, Szymon Sidor, Ilya Sutskever, Jie Tang, Filip Wolski, Susan Zhang</w:t>
      </w:r>
      <w:r w:rsidR="00850565">
        <w:rPr>
          <w:noProof/>
        </w:rPr>
        <w:t xml:space="preserve">, </w:t>
      </w:r>
      <w:r w:rsidR="00850565">
        <w:t>13.12.2019</w:t>
      </w:r>
    </w:p>
    <w:p w:rsidR="00AD55EB" w:rsidRDefault="00AD55EB" w:rsidP="00BD6876"/>
    <w:p w:rsidR="00E147B8" w:rsidRDefault="00383EEF" w:rsidP="00BD6876">
      <w:pPr>
        <w:pStyle w:val="Heading2"/>
      </w:pPr>
      <w:bookmarkStart w:id="143" w:name="_Toc41358073"/>
      <w:r>
        <w:t>Tutorials</w:t>
      </w:r>
      <w:bookmarkEnd w:id="143"/>
    </w:p>
    <w:p w:rsidR="000F79A0" w:rsidRPr="000F79A0" w:rsidRDefault="000F79A0" w:rsidP="000F79A0"/>
    <w:p w:rsidR="00BD6876" w:rsidRDefault="002B6660" w:rsidP="00383EEF">
      <w:r>
        <w:t xml:space="preserve">[1] </w:t>
      </w:r>
      <w:proofErr w:type="spellStart"/>
      <w:r>
        <w:t>Ml</w:t>
      </w:r>
      <w:proofErr w:type="spellEnd"/>
      <w:r>
        <w:t>-Agents tutorial by Unity:</w:t>
      </w:r>
    </w:p>
    <w:p w:rsidR="00383EEF" w:rsidRDefault="002B6660" w:rsidP="00383EEF">
      <w:r w:rsidRPr="002B6660">
        <w:t>https://www.youtube.com/watch?v=32wtJZ3yRfw&amp;list=PLX2vGYjWbI0R08eWQkO7nQkGiicHAX7IX</w:t>
      </w:r>
    </w:p>
    <w:p w:rsidR="00BD6876" w:rsidRDefault="00BD6876" w:rsidP="00383EEF"/>
    <w:p w:rsidR="002B6660" w:rsidRDefault="002B6660" w:rsidP="00383EEF">
      <w:r>
        <w:t xml:space="preserve">[2] Tutorial regarding the setup of ML-Agents by Irene </w:t>
      </w:r>
      <w:proofErr w:type="spellStart"/>
      <w:r>
        <w:t>Gironacci</w:t>
      </w:r>
      <w:proofErr w:type="spellEnd"/>
      <w:r>
        <w:t>:</w:t>
      </w:r>
    </w:p>
    <w:p w:rsidR="00C42FDC" w:rsidRDefault="002B6660" w:rsidP="00383EEF">
      <w:r w:rsidRPr="002B6660">
        <w:t>https://www.youtube.com/watch?v=MQErGQWElAk</w:t>
      </w:r>
    </w:p>
    <w:p w:rsidR="00C42FDC" w:rsidRDefault="00C42FDC" w:rsidP="00C42FDC">
      <w:r>
        <w:br w:type="page"/>
      </w:r>
    </w:p>
    <w:p w:rsidR="002B6660" w:rsidRDefault="002B6660" w:rsidP="00383EEF"/>
    <w:p w:rsidR="008F6E54" w:rsidRDefault="008F6E54" w:rsidP="008F6E54">
      <w:pPr>
        <w:pStyle w:val="Heading2"/>
      </w:pPr>
      <w:r>
        <w:t>Images</w:t>
      </w:r>
    </w:p>
    <w:p w:rsidR="00B747EE" w:rsidRPr="00B747EE" w:rsidRDefault="00B747EE" w:rsidP="00B747EE"/>
    <w:p w:rsidR="00B747EE" w:rsidRDefault="00B747EE" w:rsidP="00B747EE">
      <w:r w:rsidRPr="00B747EE">
        <w:t>The flappy bird image was taken from: https://techfruit.com/2014/02/09/popular-flappy-bird-game-shut-tomorrow-says-developer (page accessed on: 17.05.2020)</w:t>
      </w:r>
    </w:p>
    <w:p w:rsidR="007601CB" w:rsidRDefault="007601CB" w:rsidP="00B747EE"/>
    <w:p w:rsidR="00C42FDC" w:rsidRDefault="00C42FDC">
      <w:pPr>
        <w:pStyle w:val="TableofFigures"/>
        <w:tabs>
          <w:tab w:val="right" w:leader="dot" w:pos="9457"/>
        </w:tabs>
        <w:rPr>
          <w:rStyle w:val="Hyperlink"/>
          <w:noProof/>
        </w:rPr>
      </w:pPr>
      <w:r>
        <w:fldChar w:fldCharType="begin"/>
      </w:r>
      <w:r>
        <w:instrText xml:space="preserve"> TOC \h \z \c "Image" </w:instrText>
      </w:r>
      <w:r>
        <w:fldChar w:fldCharType="separate"/>
      </w:r>
      <w:hyperlink r:id="rId57" w:anchor="_Toc41384744" w:history="1">
        <w:r w:rsidRPr="00B04AAE">
          <w:rPr>
            <w:rStyle w:val="Hyperlink"/>
            <w:noProof/>
          </w:rPr>
          <w:t>Image 1: Flappy Bird</w:t>
        </w:r>
        <w:r>
          <w:rPr>
            <w:noProof/>
            <w:webHidden/>
          </w:rPr>
          <w:tab/>
        </w:r>
        <w:r>
          <w:rPr>
            <w:noProof/>
            <w:webHidden/>
          </w:rPr>
          <w:fldChar w:fldCharType="begin"/>
        </w:r>
        <w:r>
          <w:rPr>
            <w:noProof/>
            <w:webHidden/>
          </w:rPr>
          <w:instrText xml:space="preserve"> PAGEREF _Toc41384744 \h </w:instrText>
        </w:r>
        <w:r>
          <w:rPr>
            <w:noProof/>
            <w:webHidden/>
          </w:rPr>
        </w:r>
        <w:r>
          <w:rPr>
            <w:noProof/>
            <w:webHidden/>
          </w:rPr>
          <w:fldChar w:fldCharType="separate"/>
        </w:r>
        <w:r>
          <w:rPr>
            <w:noProof/>
            <w:webHidden/>
          </w:rPr>
          <w:t>6</w:t>
        </w:r>
        <w:r>
          <w:rPr>
            <w:noProof/>
            <w:webHidden/>
          </w:rPr>
          <w:fldChar w:fldCharType="end"/>
        </w:r>
      </w:hyperlink>
    </w:p>
    <w:p w:rsidR="00B747EE" w:rsidRDefault="00B747EE" w:rsidP="000F79A0"/>
    <w:p w:rsidR="00B747EE" w:rsidRDefault="00B747EE" w:rsidP="00B747EE">
      <w:r w:rsidRPr="00B747EE">
        <w:t>The roller ball image was taken from: https://github.com/Unity-Technologies/ml-agents/blob/master/docs/Learning-Environment-Create-New.md (page accessed on: 26.05.2020)</w:t>
      </w:r>
    </w:p>
    <w:p w:rsidR="007601CB" w:rsidRDefault="007601CB" w:rsidP="00B747EE"/>
    <w:p w:rsidR="00C42FDC" w:rsidRDefault="006B3506">
      <w:pPr>
        <w:pStyle w:val="TableofFigures"/>
        <w:tabs>
          <w:tab w:val="right" w:leader="dot" w:pos="9457"/>
        </w:tabs>
        <w:rPr>
          <w:rStyle w:val="Hyperlink"/>
          <w:noProof/>
        </w:rPr>
      </w:pPr>
      <w:hyperlink w:anchor="_Toc41384745" w:history="1">
        <w:r w:rsidR="00C42FDC" w:rsidRPr="00B04AAE">
          <w:rPr>
            <w:rStyle w:val="Hyperlink"/>
            <w:noProof/>
          </w:rPr>
          <w:t>Image 2: Roller Ball</w:t>
        </w:r>
        <w:r w:rsidR="00C42FDC">
          <w:rPr>
            <w:noProof/>
            <w:webHidden/>
          </w:rPr>
          <w:tab/>
        </w:r>
        <w:r w:rsidR="00C42FDC">
          <w:rPr>
            <w:noProof/>
            <w:webHidden/>
          </w:rPr>
          <w:fldChar w:fldCharType="begin"/>
        </w:r>
        <w:r w:rsidR="00C42FDC">
          <w:rPr>
            <w:noProof/>
            <w:webHidden/>
          </w:rPr>
          <w:instrText xml:space="preserve"> PAGEREF _Toc41384745 \h </w:instrText>
        </w:r>
        <w:r w:rsidR="00C42FDC">
          <w:rPr>
            <w:noProof/>
            <w:webHidden/>
          </w:rPr>
        </w:r>
        <w:r w:rsidR="00C42FDC">
          <w:rPr>
            <w:noProof/>
            <w:webHidden/>
          </w:rPr>
          <w:fldChar w:fldCharType="separate"/>
        </w:r>
        <w:r w:rsidR="00C42FDC">
          <w:rPr>
            <w:noProof/>
            <w:webHidden/>
          </w:rPr>
          <w:t>7</w:t>
        </w:r>
        <w:r w:rsidR="00C42FDC">
          <w:rPr>
            <w:noProof/>
            <w:webHidden/>
          </w:rPr>
          <w:fldChar w:fldCharType="end"/>
        </w:r>
      </w:hyperlink>
    </w:p>
    <w:p w:rsidR="00B747EE" w:rsidRDefault="00B747EE" w:rsidP="000F79A0"/>
    <w:p w:rsidR="00B747EE" w:rsidRDefault="00B747EE" w:rsidP="00B747EE">
      <w:r>
        <w:t>The following images show parts of ML-Agents, the screenshots were taken on the author's personal computer, however the images' contents belong, aside from configuration details, either to Unity or to the ML-Agents team, as a part of Unity Technologies.</w:t>
      </w:r>
    </w:p>
    <w:p w:rsidR="00B747EE" w:rsidRDefault="00B747EE" w:rsidP="00B747EE"/>
    <w:p w:rsidR="00B747EE" w:rsidRDefault="00B747EE" w:rsidP="00B747EE">
      <w:r>
        <w:t>Unity Technologies: https://unity.com/</w:t>
      </w:r>
    </w:p>
    <w:p w:rsidR="00B747EE" w:rsidRDefault="00B747EE" w:rsidP="00B747EE">
      <w:r>
        <w:t>ML-Agents: https://github.com/Unity-Technologies/ml-agents</w:t>
      </w:r>
    </w:p>
    <w:p w:rsidR="007601CB" w:rsidRPr="000F79A0" w:rsidRDefault="007601CB" w:rsidP="00B747EE"/>
    <w:p w:rsidR="00C42FDC" w:rsidRDefault="006B3506">
      <w:pPr>
        <w:pStyle w:val="TableofFigures"/>
        <w:tabs>
          <w:tab w:val="right" w:leader="dot" w:pos="9457"/>
        </w:tabs>
        <w:rPr>
          <w:rFonts w:asciiTheme="minorHAnsi" w:eastAsiaTheme="minorEastAsia" w:hAnsiTheme="minorHAnsi" w:cstheme="minorBidi"/>
          <w:noProof/>
          <w:sz w:val="22"/>
          <w:szCs w:val="22"/>
          <w:lang w:eastAsia="en-GB"/>
        </w:rPr>
      </w:pPr>
      <w:hyperlink r:id="rId58" w:anchor="_Toc41384746" w:history="1">
        <w:r w:rsidR="00C42FDC" w:rsidRPr="00B04AAE">
          <w:rPr>
            <w:rStyle w:val="Hyperlink"/>
            <w:noProof/>
          </w:rPr>
          <w:t>Image 3: ML-Agents training command</w:t>
        </w:r>
        <w:r w:rsidR="00C42FDC">
          <w:rPr>
            <w:noProof/>
            <w:webHidden/>
          </w:rPr>
          <w:tab/>
        </w:r>
        <w:r w:rsidR="00C42FDC">
          <w:rPr>
            <w:noProof/>
            <w:webHidden/>
          </w:rPr>
          <w:fldChar w:fldCharType="begin"/>
        </w:r>
        <w:r w:rsidR="00C42FDC">
          <w:rPr>
            <w:noProof/>
            <w:webHidden/>
          </w:rPr>
          <w:instrText xml:space="preserve"> PAGEREF _Toc41384746 \h </w:instrText>
        </w:r>
        <w:r w:rsidR="00C42FDC">
          <w:rPr>
            <w:noProof/>
            <w:webHidden/>
          </w:rPr>
        </w:r>
        <w:r w:rsidR="00C42FDC">
          <w:rPr>
            <w:noProof/>
            <w:webHidden/>
          </w:rPr>
          <w:fldChar w:fldCharType="separate"/>
        </w:r>
        <w:r w:rsidR="00C42FDC">
          <w:rPr>
            <w:noProof/>
            <w:webHidden/>
          </w:rPr>
          <w:t>8</w:t>
        </w:r>
        <w:r w:rsidR="00C42FDC">
          <w:rPr>
            <w:noProof/>
            <w:webHidden/>
          </w:rPr>
          <w:fldChar w:fldCharType="end"/>
        </w:r>
      </w:hyperlink>
    </w:p>
    <w:p w:rsidR="00C42FDC" w:rsidRDefault="006B3506">
      <w:pPr>
        <w:pStyle w:val="TableofFigures"/>
        <w:tabs>
          <w:tab w:val="right" w:leader="dot" w:pos="9457"/>
        </w:tabs>
        <w:rPr>
          <w:rFonts w:asciiTheme="minorHAnsi" w:eastAsiaTheme="minorEastAsia" w:hAnsiTheme="minorHAnsi" w:cstheme="minorBidi"/>
          <w:noProof/>
          <w:sz w:val="22"/>
          <w:szCs w:val="22"/>
          <w:lang w:eastAsia="en-GB"/>
        </w:rPr>
      </w:pPr>
      <w:hyperlink r:id="rId59" w:anchor="_Toc41384747" w:history="1">
        <w:r w:rsidR="00C42FDC" w:rsidRPr="00B04AAE">
          <w:rPr>
            <w:rStyle w:val="Hyperlink"/>
            <w:noProof/>
          </w:rPr>
          <w:t>Image 4: trainer_config</w:t>
        </w:r>
        <w:r w:rsidR="00C42FDC">
          <w:rPr>
            <w:noProof/>
            <w:webHidden/>
          </w:rPr>
          <w:tab/>
        </w:r>
        <w:r w:rsidR="00C42FDC">
          <w:rPr>
            <w:noProof/>
            <w:webHidden/>
          </w:rPr>
          <w:fldChar w:fldCharType="begin"/>
        </w:r>
        <w:r w:rsidR="00C42FDC">
          <w:rPr>
            <w:noProof/>
            <w:webHidden/>
          </w:rPr>
          <w:instrText xml:space="preserve"> PAGEREF _Toc41384747 \h </w:instrText>
        </w:r>
        <w:r w:rsidR="00C42FDC">
          <w:rPr>
            <w:noProof/>
            <w:webHidden/>
          </w:rPr>
        </w:r>
        <w:r w:rsidR="00C42FDC">
          <w:rPr>
            <w:noProof/>
            <w:webHidden/>
          </w:rPr>
          <w:fldChar w:fldCharType="separate"/>
        </w:r>
        <w:r w:rsidR="00C42FDC">
          <w:rPr>
            <w:noProof/>
            <w:webHidden/>
          </w:rPr>
          <w:t>9</w:t>
        </w:r>
        <w:r w:rsidR="00C42FDC">
          <w:rPr>
            <w:noProof/>
            <w:webHidden/>
          </w:rPr>
          <w:fldChar w:fldCharType="end"/>
        </w:r>
      </w:hyperlink>
    </w:p>
    <w:p w:rsidR="00C42FDC" w:rsidRDefault="006B3506">
      <w:pPr>
        <w:pStyle w:val="TableofFigures"/>
        <w:tabs>
          <w:tab w:val="right" w:leader="dot" w:pos="9457"/>
        </w:tabs>
        <w:rPr>
          <w:rFonts w:asciiTheme="minorHAnsi" w:eastAsiaTheme="minorEastAsia" w:hAnsiTheme="minorHAnsi" w:cstheme="minorBidi"/>
          <w:noProof/>
          <w:sz w:val="22"/>
          <w:szCs w:val="22"/>
          <w:lang w:eastAsia="en-GB"/>
        </w:rPr>
      </w:pPr>
      <w:hyperlink r:id="rId60" w:anchor="_Toc41384748" w:history="1">
        <w:r w:rsidR="00C42FDC" w:rsidRPr="00B04AAE">
          <w:rPr>
            <w:rStyle w:val="Hyperlink"/>
            <w:noProof/>
          </w:rPr>
          <w:t>Image 5: Behaviour Parameters</w:t>
        </w:r>
        <w:r w:rsidR="00C42FDC">
          <w:rPr>
            <w:noProof/>
            <w:webHidden/>
          </w:rPr>
          <w:tab/>
        </w:r>
        <w:r w:rsidR="00C42FDC">
          <w:rPr>
            <w:noProof/>
            <w:webHidden/>
          </w:rPr>
          <w:fldChar w:fldCharType="begin"/>
        </w:r>
        <w:r w:rsidR="00C42FDC">
          <w:rPr>
            <w:noProof/>
            <w:webHidden/>
          </w:rPr>
          <w:instrText xml:space="preserve"> PAGEREF _Toc41384748 \h </w:instrText>
        </w:r>
        <w:r w:rsidR="00C42FDC">
          <w:rPr>
            <w:noProof/>
            <w:webHidden/>
          </w:rPr>
        </w:r>
        <w:r w:rsidR="00C42FDC">
          <w:rPr>
            <w:noProof/>
            <w:webHidden/>
          </w:rPr>
          <w:fldChar w:fldCharType="separate"/>
        </w:r>
        <w:r w:rsidR="00C42FDC">
          <w:rPr>
            <w:noProof/>
            <w:webHidden/>
          </w:rPr>
          <w:t>10</w:t>
        </w:r>
        <w:r w:rsidR="00C42FDC">
          <w:rPr>
            <w:noProof/>
            <w:webHidden/>
          </w:rPr>
          <w:fldChar w:fldCharType="end"/>
        </w:r>
      </w:hyperlink>
    </w:p>
    <w:p w:rsidR="00C42FDC" w:rsidRDefault="006B3506">
      <w:pPr>
        <w:pStyle w:val="TableofFigures"/>
        <w:tabs>
          <w:tab w:val="right" w:leader="dot" w:pos="9457"/>
        </w:tabs>
        <w:rPr>
          <w:rFonts w:asciiTheme="minorHAnsi" w:eastAsiaTheme="minorEastAsia" w:hAnsiTheme="minorHAnsi" w:cstheme="minorBidi"/>
          <w:noProof/>
          <w:sz w:val="22"/>
          <w:szCs w:val="22"/>
          <w:lang w:eastAsia="en-GB"/>
        </w:rPr>
      </w:pPr>
      <w:hyperlink r:id="rId61" w:anchor="_Toc41384749" w:history="1">
        <w:r w:rsidR="00C42FDC" w:rsidRPr="00B04AAE">
          <w:rPr>
            <w:rStyle w:val="Hyperlink"/>
            <w:noProof/>
          </w:rPr>
          <w:t>Image 6: Decision Requester</w:t>
        </w:r>
        <w:r w:rsidR="00C42FDC">
          <w:rPr>
            <w:noProof/>
            <w:webHidden/>
          </w:rPr>
          <w:tab/>
        </w:r>
        <w:r w:rsidR="00C42FDC">
          <w:rPr>
            <w:noProof/>
            <w:webHidden/>
          </w:rPr>
          <w:fldChar w:fldCharType="begin"/>
        </w:r>
        <w:r w:rsidR="00C42FDC">
          <w:rPr>
            <w:noProof/>
            <w:webHidden/>
          </w:rPr>
          <w:instrText xml:space="preserve"> PAGEREF _Toc41384749 \h </w:instrText>
        </w:r>
        <w:r w:rsidR="00C42FDC">
          <w:rPr>
            <w:noProof/>
            <w:webHidden/>
          </w:rPr>
        </w:r>
        <w:r w:rsidR="00C42FDC">
          <w:rPr>
            <w:noProof/>
            <w:webHidden/>
          </w:rPr>
          <w:fldChar w:fldCharType="separate"/>
        </w:r>
        <w:r w:rsidR="00C42FDC">
          <w:rPr>
            <w:noProof/>
            <w:webHidden/>
          </w:rPr>
          <w:t>12</w:t>
        </w:r>
        <w:r w:rsidR="00C42FDC">
          <w:rPr>
            <w:noProof/>
            <w:webHidden/>
          </w:rPr>
          <w:fldChar w:fldCharType="end"/>
        </w:r>
      </w:hyperlink>
    </w:p>
    <w:p w:rsidR="00C42FDC" w:rsidRDefault="006B3506">
      <w:pPr>
        <w:pStyle w:val="TableofFigures"/>
        <w:tabs>
          <w:tab w:val="right" w:leader="dot" w:pos="9457"/>
        </w:tabs>
        <w:rPr>
          <w:rFonts w:asciiTheme="minorHAnsi" w:eastAsiaTheme="minorEastAsia" w:hAnsiTheme="minorHAnsi" w:cstheme="minorBidi"/>
          <w:noProof/>
          <w:sz w:val="22"/>
          <w:szCs w:val="22"/>
          <w:lang w:eastAsia="en-GB"/>
        </w:rPr>
      </w:pPr>
      <w:hyperlink w:anchor="_Toc41384750" w:history="1">
        <w:r w:rsidR="00C42FDC" w:rsidRPr="00B04AAE">
          <w:rPr>
            <w:rStyle w:val="Hyperlink"/>
            <w:noProof/>
          </w:rPr>
          <w:t>Image 7: AgentReset</w:t>
        </w:r>
        <w:r w:rsidR="00C42FDC">
          <w:rPr>
            <w:noProof/>
            <w:webHidden/>
          </w:rPr>
          <w:tab/>
        </w:r>
        <w:r w:rsidR="00C42FDC">
          <w:rPr>
            <w:noProof/>
            <w:webHidden/>
          </w:rPr>
          <w:fldChar w:fldCharType="begin"/>
        </w:r>
        <w:r w:rsidR="00C42FDC">
          <w:rPr>
            <w:noProof/>
            <w:webHidden/>
          </w:rPr>
          <w:instrText xml:space="preserve"> PAGEREF _Toc41384750 \h </w:instrText>
        </w:r>
        <w:r w:rsidR="00C42FDC">
          <w:rPr>
            <w:noProof/>
            <w:webHidden/>
          </w:rPr>
        </w:r>
        <w:r w:rsidR="00C42FDC">
          <w:rPr>
            <w:noProof/>
            <w:webHidden/>
          </w:rPr>
          <w:fldChar w:fldCharType="separate"/>
        </w:r>
        <w:r w:rsidR="00C42FDC">
          <w:rPr>
            <w:noProof/>
            <w:webHidden/>
          </w:rPr>
          <w:t>13</w:t>
        </w:r>
        <w:r w:rsidR="00C42FDC">
          <w:rPr>
            <w:noProof/>
            <w:webHidden/>
          </w:rPr>
          <w:fldChar w:fldCharType="end"/>
        </w:r>
      </w:hyperlink>
    </w:p>
    <w:p w:rsidR="00C42FDC" w:rsidRDefault="006B3506">
      <w:pPr>
        <w:pStyle w:val="TableofFigures"/>
        <w:tabs>
          <w:tab w:val="right" w:leader="dot" w:pos="9457"/>
        </w:tabs>
        <w:rPr>
          <w:rFonts w:asciiTheme="minorHAnsi" w:eastAsiaTheme="minorEastAsia" w:hAnsiTheme="minorHAnsi" w:cstheme="minorBidi"/>
          <w:noProof/>
          <w:sz w:val="22"/>
          <w:szCs w:val="22"/>
          <w:lang w:eastAsia="en-GB"/>
        </w:rPr>
      </w:pPr>
      <w:hyperlink r:id="rId62" w:anchor="_Toc41384751" w:history="1">
        <w:r w:rsidR="00C42FDC" w:rsidRPr="00B04AAE">
          <w:rPr>
            <w:rStyle w:val="Hyperlink"/>
            <w:noProof/>
          </w:rPr>
          <w:t>Image 8: Agent Parameters in the inspector</w:t>
        </w:r>
        <w:r w:rsidR="00C42FDC">
          <w:rPr>
            <w:noProof/>
            <w:webHidden/>
          </w:rPr>
          <w:tab/>
        </w:r>
        <w:r w:rsidR="00C42FDC">
          <w:rPr>
            <w:noProof/>
            <w:webHidden/>
          </w:rPr>
          <w:fldChar w:fldCharType="begin"/>
        </w:r>
        <w:r w:rsidR="00C42FDC">
          <w:rPr>
            <w:noProof/>
            <w:webHidden/>
          </w:rPr>
          <w:instrText xml:space="preserve"> PAGEREF _Toc41384751 \h </w:instrText>
        </w:r>
        <w:r w:rsidR="00C42FDC">
          <w:rPr>
            <w:noProof/>
            <w:webHidden/>
          </w:rPr>
        </w:r>
        <w:r w:rsidR="00C42FDC">
          <w:rPr>
            <w:noProof/>
            <w:webHidden/>
          </w:rPr>
          <w:fldChar w:fldCharType="separate"/>
        </w:r>
        <w:r w:rsidR="00C42FDC">
          <w:rPr>
            <w:noProof/>
            <w:webHidden/>
          </w:rPr>
          <w:t>13</w:t>
        </w:r>
        <w:r w:rsidR="00C42FDC">
          <w:rPr>
            <w:noProof/>
            <w:webHidden/>
          </w:rPr>
          <w:fldChar w:fldCharType="end"/>
        </w:r>
      </w:hyperlink>
    </w:p>
    <w:p w:rsidR="00C42FDC" w:rsidRDefault="006B3506">
      <w:pPr>
        <w:pStyle w:val="TableofFigures"/>
        <w:tabs>
          <w:tab w:val="right" w:leader="dot" w:pos="9457"/>
        </w:tabs>
        <w:rPr>
          <w:rFonts w:asciiTheme="minorHAnsi" w:eastAsiaTheme="minorEastAsia" w:hAnsiTheme="minorHAnsi" w:cstheme="minorBidi"/>
          <w:noProof/>
          <w:sz w:val="22"/>
          <w:szCs w:val="22"/>
          <w:lang w:eastAsia="en-GB"/>
        </w:rPr>
      </w:pPr>
      <w:hyperlink r:id="rId63" w:anchor="_Toc41384752" w:history="1">
        <w:r w:rsidR="00C42FDC" w:rsidRPr="00B04AAE">
          <w:rPr>
            <w:rStyle w:val="Hyperlink"/>
            <w:noProof/>
          </w:rPr>
          <w:t>Image 9: CollectObservations</w:t>
        </w:r>
        <w:r w:rsidR="00C42FDC">
          <w:rPr>
            <w:noProof/>
            <w:webHidden/>
          </w:rPr>
          <w:tab/>
        </w:r>
        <w:r w:rsidR="00C42FDC">
          <w:rPr>
            <w:noProof/>
            <w:webHidden/>
          </w:rPr>
          <w:fldChar w:fldCharType="begin"/>
        </w:r>
        <w:r w:rsidR="00C42FDC">
          <w:rPr>
            <w:noProof/>
            <w:webHidden/>
          </w:rPr>
          <w:instrText xml:space="preserve"> PAGEREF _Toc41384752 \h </w:instrText>
        </w:r>
        <w:r w:rsidR="00C42FDC">
          <w:rPr>
            <w:noProof/>
            <w:webHidden/>
          </w:rPr>
        </w:r>
        <w:r w:rsidR="00C42FDC">
          <w:rPr>
            <w:noProof/>
            <w:webHidden/>
          </w:rPr>
          <w:fldChar w:fldCharType="separate"/>
        </w:r>
        <w:r w:rsidR="00C42FDC">
          <w:rPr>
            <w:noProof/>
            <w:webHidden/>
          </w:rPr>
          <w:t>14</w:t>
        </w:r>
        <w:r w:rsidR="00C42FDC">
          <w:rPr>
            <w:noProof/>
            <w:webHidden/>
          </w:rPr>
          <w:fldChar w:fldCharType="end"/>
        </w:r>
      </w:hyperlink>
    </w:p>
    <w:p w:rsidR="00C42FDC" w:rsidRDefault="006B3506">
      <w:pPr>
        <w:pStyle w:val="TableofFigures"/>
        <w:tabs>
          <w:tab w:val="right" w:leader="dot" w:pos="9457"/>
        </w:tabs>
        <w:rPr>
          <w:rStyle w:val="Hyperlink"/>
          <w:noProof/>
        </w:rPr>
      </w:pPr>
      <w:hyperlink r:id="rId64" w:anchor="_Toc41384753" w:history="1">
        <w:r w:rsidR="00C42FDC" w:rsidRPr="00B04AAE">
          <w:rPr>
            <w:rStyle w:val="Hyperlink"/>
            <w:noProof/>
          </w:rPr>
          <w:t>Image 10: AgentAction example of the WarriorAgent</w:t>
        </w:r>
        <w:r w:rsidR="00C42FDC">
          <w:rPr>
            <w:noProof/>
            <w:webHidden/>
          </w:rPr>
          <w:tab/>
        </w:r>
        <w:r w:rsidR="00C42FDC">
          <w:rPr>
            <w:noProof/>
            <w:webHidden/>
          </w:rPr>
          <w:fldChar w:fldCharType="begin"/>
        </w:r>
        <w:r w:rsidR="00C42FDC">
          <w:rPr>
            <w:noProof/>
            <w:webHidden/>
          </w:rPr>
          <w:instrText xml:space="preserve"> PAGEREF _Toc41384753 \h </w:instrText>
        </w:r>
        <w:r w:rsidR="00C42FDC">
          <w:rPr>
            <w:noProof/>
            <w:webHidden/>
          </w:rPr>
        </w:r>
        <w:r w:rsidR="00C42FDC">
          <w:rPr>
            <w:noProof/>
            <w:webHidden/>
          </w:rPr>
          <w:fldChar w:fldCharType="separate"/>
        </w:r>
        <w:r w:rsidR="00C42FDC">
          <w:rPr>
            <w:noProof/>
            <w:webHidden/>
          </w:rPr>
          <w:t>15</w:t>
        </w:r>
        <w:r w:rsidR="00C42FDC">
          <w:rPr>
            <w:noProof/>
            <w:webHidden/>
          </w:rPr>
          <w:fldChar w:fldCharType="end"/>
        </w:r>
      </w:hyperlink>
    </w:p>
    <w:p w:rsidR="00B747EE" w:rsidRDefault="006B3506" w:rsidP="00B747EE">
      <w:pPr>
        <w:pStyle w:val="TableofFigures"/>
        <w:tabs>
          <w:tab w:val="right" w:leader="dot" w:pos="9457"/>
        </w:tabs>
        <w:rPr>
          <w:rFonts w:asciiTheme="minorHAnsi" w:eastAsiaTheme="minorEastAsia" w:hAnsiTheme="minorHAnsi" w:cstheme="minorBidi"/>
          <w:noProof/>
          <w:sz w:val="22"/>
          <w:szCs w:val="22"/>
          <w:lang w:eastAsia="en-GB"/>
        </w:rPr>
      </w:pPr>
      <w:hyperlink r:id="rId65" w:anchor="_Toc41384758" w:history="1">
        <w:r w:rsidR="00B747EE" w:rsidRPr="00B04AAE">
          <w:rPr>
            <w:rStyle w:val="Hyperlink"/>
            <w:noProof/>
          </w:rPr>
          <w:t>Image 15: Unity hierarchy showing the gym with its arena-prefab children</w:t>
        </w:r>
        <w:r w:rsidR="00B747EE">
          <w:rPr>
            <w:noProof/>
            <w:webHidden/>
          </w:rPr>
          <w:tab/>
        </w:r>
        <w:r w:rsidR="00B747EE">
          <w:rPr>
            <w:noProof/>
            <w:webHidden/>
          </w:rPr>
          <w:fldChar w:fldCharType="begin"/>
        </w:r>
        <w:r w:rsidR="00B747EE">
          <w:rPr>
            <w:noProof/>
            <w:webHidden/>
          </w:rPr>
          <w:instrText xml:space="preserve"> PAGEREF _Toc41384758 \h </w:instrText>
        </w:r>
        <w:r w:rsidR="00B747EE">
          <w:rPr>
            <w:noProof/>
            <w:webHidden/>
          </w:rPr>
        </w:r>
        <w:r w:rsidR="00B747EE">
          <w:rPr>
            <w:noProof/>
            <w:webHidden/>
          </w:rPr>
          <w:fldChar w:fldCharType="separate"/>
        </w:r>
        <w:r w:rsidR="00B747EE">
          <w:rPr>
            <w:noProof/>
            <w:webHidden/>
          </w:rPr>
          <w:t>18</w:t>
        </w:r>
        <w:r w:rsidR="00B747EE">
          <w:rPr>
            <w:noProof/>
            <w:webHidden/>
          </w:rPr>
          <w:fldChar w:fldCharType="end"/>
        </w:r>
      </w:hyperlink>
    </w:p>
    <w:p w:rsidR="00B747EE" w:rsidRDefault="006B3506" w:rsidP="00B747EE">
      <w:pPr>
        <w:pStyle w:val="TableofFigures"/>
        <w:tabs>
          <w:tab w:val="right" w:leader="dot" w:pos="9457"/>
        </w:tabs>
        <w:rPr>
          <w:rFonts w:asciiTheme="minorHAnsi" w:eastAsiaTheme="minorEastAsia" w:hAnsiTheme="minorHAnsi" w:cstheme="minorBidi"/>
          <w:noProof/>
          <w:sz w:val="22"/>
          <w:szCs w:val="22"/>
          <w:lang w:eastAsia="en-GB"/>
        </w:rPr>
      </w:pPr>
      <w:hyperlink r:id="rId66" w:anchor="_Toc41384759" w:history="1">
        <w:r w:rsidR="00B747EE" w:rsidRPr="00B04AAE">
          <w:rPr>
            <w:rStyle w:val="Hyperlink"/>
            <w:noProof/>
          </w:rPr>
          <w:t>Image 16: Unity hierarchy showing the arena prefab's structure</w:t>
        </w:r>
        <w:r w:rsidR="00B747EE">
          <w:rPr>
            <w:noProof/>
            <w:webHidden/>
          </w:rPr>
          <w:tab/>
        </w:r>
        <w:r w:rsidR="00B747EE">
          <w:rPr>
            <w:noProof/>
            <w:webHidden/>
          </w:rPr>
          <w:fldChar w:fldCharType="begin"/>
        </w:r>
        <w:r w:rsidR="00B747EE">
          <w:rPr>
            <w:noProof/>
            <w:webHidden/>
          </w:rPr>
          <w:instrText xml:space="preserve"> PAGEREF _Toc41384759 \h </w:instrText>
        </w:r>
        <w:r w:rsidR="00B747EE">
          <w:rPr>
            <w:noProof/>
            <w:webHidden/>
          </w:rPr>
        </w:r>
        <w:r w:rsidR="00B747EE">
          <w:rPr>
            <w:noProof/>
            <w:webHidden/>
          </w:rPr>
          <w:fldChar w:fldCharType="separate"/>
        </w:r>
        <w:r w:rsidR="00B747EE">
          <w:rPr>
            <w:noProof/>
            <w:webHidden/>
          </w:rPr>
          <w:t>18</w:t>
        </w:r>
        <w:r w:rsidR="00B747EE">
          <w:rPr>
            <w:noProof/>
            <w:webHidden/>
          </w:rPr>
          <w:fldChar w:fldCharType="end"/>
        </w:r>
      </w:hyperlink>
    </w:p>
    <w:p w:rsidR="00B747EE" w:rsidRDefault="006B3506" w:rsidP="00B747EE">
      <w:pPr>
        <w:pStyle w:val="TableofFigures"/>
        <w:tabs>
          <w:tab w:val="right" w:leader="dot" w:pos="9457"/>
        </w:tabs>
        <w:rPr>
          <w:rFonts w:asciiTheme="minorHAnsi" w:eastAsiaTheme="minorEastAsia" w:hAnsiTheme="minorHAnsi" w:cstheme="minorBidi"/>
          <w:noProof/>
          <w:sz w:val="22"/>
          <w:szCs w:val="22"/>
          <w:lang w:eastAsia="en-GB"/>
        </w:rPr>
      </w:pPr>
      <w:hyperlink r:id="rId67" w:anchor="_Toc41384760" w:history="1">
        <w:r w:rsidR="00B747EE" w:rsidRPr="00B04AAE">
          <w:rPr>
            <w:rStyle w:val="Hyperlink"/>
            <w:noProof/>
          </w:rPr>
          <w:t>Image 17: Unity inspector showing the components of a character</w:t>
        </w:r>
        <w:r w:rsidR="00B747EE">
          <w:rPr>
            <w:noProof/>
            <w:webHidden/>
          </w:rPr>
          <w:tab/>
        </w:r>
        <w:r w:rsidR="00B747EE">
          <w:rPr>
            <w:noProof/>
            <w:webHidden/>
          </w:rPr>
          <w:fldChar w:fldCharType="begin"/>
        </w:r>
        <w:r w:rsidR="00B747EE">
          <w:rPr>
            <w:noProof/>
            <w:webHidden/>
          </w:rPr>
          <w:instrText xml:space="preserve"> PAGEREF _Toc41384760 \h </w:instrText>
        </w:r>
        <w:r w:rsidR="00B747EE">
          <w:rPr>
            <w:noProof/>
            <w:webHidden/>
          </w:rPr>
        </w:r>
        <w:r w:rsidR="00B747EE">
          <w:rPr>
            <w:noProof/>
            <w:webHidden/>
          </w:rPr>
          <w:fldChar w:fldCharType="separate"/>
        </w:r>
        <w:r w:rsidR="00B747EE">
          <w:rPr>
            <w:noProof/>
            <w:webHidden/>
          </w:rPr>
          <w:t>18</w:t>
        </w:r>
        <w:r w:rsidR="00B747EE">
          <w:rPr>
            <w:noProof/>
            <w:webHidden/>
          </w:rPr>
          <w:fldChar w:fldCharType="end"/>
        </w:r>
      </w:hyperlink>
    </w:p>
    <w:p w:rsidR="00B747EE" w:rsidRDefault="00B747EE" w:rsidP="00B747EE"/>
    <w:p w:rsidR="00B747EE" w:rsidRDefault="00B747EE" w:rsidP="00B747EE">
      <w:r>
        <w:t xml:space="preserve">The following images and the one on the cover are screenshots of the game, or its written code, designed by the author of this document. Code snippets may contain parts that were taken over from the ML-Agents package or documentation. The screenshots of the game environment, to be specific, the entrance "door" seen </w:t>
      </w:r>
      <w:r w:rsidR="00251503">
        <w:t>o</w:t>
      </w:r>
      <w:r>
        <w:t xml:space="preserve">n image 18, the trees and the sprites used for the characters are copies of the ones seen in the game, "The Legend of Zelda", which belongs to Nintendo. </w:t>
      </w:r>
    </w:p>
    <w:p w:rsidR="00B747EE" w:rsidRDefault="00B747EE" w:rsidP="00B747EE"/>
    <w:p w:rsidR="00B747EE" w:rsidRPr="00914F12" w:rsidRDefault="00B747EE" w:rsidP="00B747EE">
      <w:pPr>
        <w:rPr>
          <w:lang w:val="it-IT"/>
        </w:rPr>
      </w:pPr>
      <w:r w:rsidRPr="00914F12">
        <w:rPr>
          <w:lang w:val="it-IT"/>
        </w:rPr>
        <w:t>Nintendo: https://www.nintendo.com/</w:t>
      </w:r>
    </w:p>
    <w:p w:rsidR="00B747EE" w:rsidRPr="00914F12" w:rsidRDefault="00B747EE" w:rsidP="00B747EE">
      <w:pPr>
        <w:rPr>
          <w:lang w:val="it-IT"/>
        </w:rPr>
      </w:pPr>
    </w:p>
    <w:p w:rsidR="00C42FDC" w:rsidRDefault="006B3506">
      <w:pPr>
        <w:pStyle w:val="TableofFigures"/>
        <w:tabs>
          <w:tab w:val="right" w:leader="dot" w:pos="9457"/>
        </w:tabs>
        <w:rPr>
          <w:rFonts w:asciiTheme="minorHAnsi" w:eastAsiaTheme="minorEastAsia" w:hAnsiTheme="minorHAnsi" w:cstheme="minorBidi"/>
          <w:noProof/>
          <w:sz w:val="22"/>
          <w:szCs w:val="22"/>
          <w:lang w:eastAsia="en-GB"/>
        </w:rPr>
      </w:pPr>
      <w:hyperlink r:id="rId68" w:anchor="_Toc41384754" w:history="1">
        <w:r w:rsidR="00C42FDC" w:rsidRPr="00B04AAE">
          <w:rPr>
            <w:rStyle w:val="Hyperlink"/>
            <w:noProof/>
          </w:rPr>
          <w:t>Image 11: Boolean Trigger showing the healer's targeting mechanism</w:t>
        </w:r>
        <w:r w:rsidR="00C42FDC">
          <w:rPr>
            <w:noProof/>
            <w:webHidden/>
          </w:rPr>
          <w:tab/>
        </w:r>
        <w:r w:rsidR="00C42FDC">
          <w:rPr>
            <w:noProof/>
            <w:webHidden/>
          </w:rPr>
          <w:fldChar w:fldCharType="begin"/>
        </w:r>
        <w:r w:rsidR="00C42FDC">
          <w:rPr>
            <w:noProof/>
            <w:webHidden/>
          </w:rPr>
          <w:instrText xml:space="preserve"> PAGEREF _Toc41384754 \h </w:instrText>
        </w:r>
        <w:r w:rsidR="00C42FDC">
          <w:rPr>
            <w:noProof/>
            <w:webHidden/>
          </w:rPr>
        </w:r>
        <w:r w:rsidR="00C42FDC">
          <w:rPr>
            <w:noProof/>
            <w:webHidden/>
          </w:rPr>
          <w:fldChar w:fldCharType="separate"/>
        </w:r>
        <w:r w:rsidR="00C42FDC">
          <w:rPr>
            <w:noProof/>
            <w:webHidden/>
          </w:rPr>
          <w:t>16</w:t>
        </w:r>
        <w:r w:rsidR="00C42FDC">
          <w:rPr>
            <w:noProof/>
            <w:webHidden/>
          </w:rPr>
          <w:fldChar w:fldCharType="end"/>
        </w:r>
      </w:hyperlink>
    </w:p>
    <w:p w:rsidR="00C42FDC" w:rsidRDefault="006B3506">
      <w:pPr>
        <w:pStyle w:val="TableofFigures"/>
        <w:tabs>
          <w:tab w:val="right" w:leader="dot" w:pos="9457"/>
        </w:tabs>
        <w:rPr>
          <w:rFonts w:asciiTheme="minorHAnsi" w:eastAsiaTheme="minorEastAsia" w:hAnsiTheme="minorHAnsi" w:cstheme="minorBidi"/>
          <w:noProof/>
          <w:sz w:val="22"/>
          <w:szCs w:val="22"/>
          <w:lang w:eastAsia="en-GB"/>
        </w:rPr>
      </w:pPr>
      <w:hyperlink r:id="rId69" w:anchor="_Toc41384755" w:history="1">
        <w:r w:rsidR="00C42FDC" w:rsidRPr="00B04AAE">
          <w:rPr>
            <w:rStyle w:val="Hyperlink"/>
            <w:noProof/>
          </w:rPr>
          <w:t>Image 12: Ways to shoot a FireBolt</w:t>
        </w:r>
        <w:r w:rsidR="00C42FDC">
          <w:rPr>
            <w:noProof/>
            <w:webHidden/>
          </w:rPr>
          <w:tab/>
        </w:r>
        <w:r w:rsidR="00C42FDC">
          <w:rPr>
            <w:noProof/>
            <w:webHidden/>
          </w:rPr>
          <w:fldChar w:fldCharType="begin"/>
        </w:r>
        <w:r w:rsidR="00C42FDC">
          <w:rPr>
            <w:noProof/>
            <w:webHidden/>
          </w:rPr>
          <w:instrText xml:space="preserve"> PAGEREF _Toc41384755 \h </w:instrText>
        </w:r>
        <w:r w:rsidR="00C42FDC">
          <w:rPr>
            <w:noProof/>
            <w:webHidden/>
          </w:rPr>
        </w:r>
        <w:r w:rsidR="00C42FDC">
          <w:rPr>
            <w:noProof/>
            <w:webHidden/>
          </w:rPr>
          <w:fldChar w:fldCharType="separate"/>
        </w:r>
        <w:r w:rsidR="00C42FDC">
          <w:rPr>
            <w:noProof/>
            <w:webHidden/>
          </w:rPr>
          <w:t>16</w:t>
        </w:r>
        <w:r w:rsidR="00C42FDC">
          <w:rPr>
            <w:noProof/>
            <w:webHidden/>
          </w:rPr>
          <w:fldChar w:fldCharType="end"/>
        </w:r>
      </w:hyperlink>
    </w:p>
    <w:p w:rsidR="00C42FDC" w:rsidRDefault="006B3506">
      <w:pPr>
        <w:pStyle w:val="TableofFigures"/>
        <w:tabs>
          <w:tab w:val="right" w:leader="dot" w:pos="9457"/>
        </w:tabs>
        <w:rPr>
          <w:rFonts w:asciiTheme="minorHAnsi" w:eastAsiaTheme="minorEastAsia" w:hAnsiTheme="minorHAnsi" w:cstheme="minorBidi"/>
          <w:noProof/>
          <w:sz w:val="22"/>
          <w:szCs w:val="22"/>
          <w:lang w:eastAsia="en-GB"/>
        </w:rPr>
      </w:pPr>
      <w:hyperlink r:id="rId70" w:anchor="_Toc41384756" w:history="1">
        <w:r w:rsidR="00C42FDC" w:rsidRPr="00B04AAE">
          <w:rPr>
            <w:rStyle w:val="Hyperlink"/>
            <w:noProof/>
          </w:rPr>
          <w:t>Image 13: The Gym</w:t>
        </w:r>
        <w:r w:rsidR="00C42FDC">
          <w:rPr>
            <w:noProof/>
            <w:webHidden/>
          </w:rPr>
          <w:tab/>
        </w:r>
        <w:r w:rsidR="00C42FDC">
          <w:rPr>
            <w:noProof/>
            <w:webHidden/>
          </w:rPr>
          <w:fldChar w:fldCharType="begin"/>
        </w:r>
        <w:r w:rsidR="00C42FDC">
          <w:rPr>
            <w:noProof/>
            <w:webHidden/>
          </w:rPr>
          <w:instrText xml:space="preserve"> PAGEREF _Toc41384756 \h </w:instrText>
        </w:r>
        <w:r w:rsidR="00C42FDC">
          <w:rPr>
            <w:noProof/>
            <w:webHidden/>
          </w:rPr>
        </w:r>
        <w:r w:rsidR="00C42FDC">
          <w:rPr>
            <w:noProof/>
            <w:webHidden/>
          </w:rPr>
          <w:fldChar w:fldCharType="separate"/>
        </w:r>
        <w:r w:rsidR="00C42FDC">
          <w:rPr>
            <w:noProof/>
            <w:webHidden/>
          </w:rPr>
          <w:t>17</w:t>
        </w:r>
        <w:r w:rsidR="00C42FDC">
          <w:rPr>
            <w:noProof/>
            <w:webHidden/>
          </w:rPr>
          <w:fldChar w:fldCharType="end"/>
        </w:r>
      </w:hyperlink>
    </w:p>
    <w:p w:rsidR="00C42FDC" w:rsidRDefault="006B3506">
      <w:pPr>
        <w:pStyle w:val="TableofFigures"/>
        <w:tabs>
          <w:tab w:val="right" w:leader="dot" w:pos="9457"/>
        </w:tabs>
        <w:rPr>
          <w:rFonts w:asciiTheme="minorHAnsi" w:eastAsiaTheme="minorEastAsia" w:hAnsiTheme="minorHAnsi" w:cstheme="minorBidi"/>
          <w:noProof/>
          <w:sz w:val="22"/>
          <w:szCs w:val="22"/>
          <w:lang w:eastAsia="en-GB"/>
        </w:rPr>
      </w:pPr>
      <w:hyperlink r:id="rId71" w:anchor="_Toc41384757" w:history="1">
        <w:r w:rsidR="00C42FDC" w:rsidRPr="00B04AAE">
          <w:rPr>
            <w:rStyle w:val="Hyperlink"/>
            <w:noProof/>
          </w:rPr>
          <w:t>Image 14: The arena in its various states</w:t>
        </w:r>
        <w:r w:rsidR="00C42FDC">
          <w:rPr>
            <w:noProof/>
            <w:webHidden/>
          </w:rPr>
          <w:tab/>
        </w:r>
        <w:r w:rsidR="00C42FDC">
          <w:rPr>
            <w:noProof/>
            <w:webHidden/>
          </w:rPr>
          <w:fldChar w:fldCharType="begin"/>
        </w:r>
        <w:r w:rsidR="00C42FDC">
          <w:rPr>
            <w:noProof/>
            <w:webHidden/>
          </w:rPr>
          <w:instrText xml:space="preserve"> PAGEREF _Toc41384757 \h </w:instrText>
        </w:r>
        <w:r w:rsidR="00C42FDC">
          <w:rPr>
            <w:noProof/>
            <w:webHidden/>
          </w:rPr>
        </w:r>
        <w:r w:rsidR="00C42FDC">
          <w:rPr>
            <w:noProof/>
            <w:webHidden/>
          </w:rPr>
          <w:fldChar w:fldCharType="separate"/>
        </w:r>
        <w:r w:rsidR="00C42FDC">
          <w:rPr>
            <w:noProof/>
            <w:webHidden/>
          </w:rPr>
          <w:t>17</w:t>
        </w:r>
        <w:r w:rsidR="00C42FDC">
          <w:rPr>
            <w:noProof/>
            <w:webHidden/>
          </w:rPr>
          <w:fldChar w:fldCharType="end"/>
        </w:r>
      </w:hyperlink>
    </w:p>
    <w:p w:rsidR="00C42FDC" w:rsidRDefault="006B3506">
      <w:pPr>
        <w:pStyle w:val="TableofFigures"/>
        <w:tabs>
          <w:tab w:val="right" w:leader="dot" w:pos="9457"/>
        </w:tabs>
        <w:rPr>
          <w:rFonts w:asciiTheme="minorHAnsi" w:eastAsiaTheme="minorEastAsia" w:hAnsiTheme="minorHAnsi" w:cstheme="minorBidi"/>
          <w:noProof/>
          <w:sz w:val="22"/>
          <w:szCs w:val="22"/>
          <w:lang w:eastAsia="en-GB"/>
        </w:rPr>
      </w:pPr>
      <w:hyperlink r:id="rId72" w:anchor="_Toc41384761" w:history="1">
        <w:r w:rsidR="00C42FDC" w:rsidRPr="00B04AAE">
          <w:rPr>
            <w:rStyle w:val="Hyperlink"/>
            <w:noProof/>
          </w:rPr>
          <w:t>Image 18: RunBot</w:t>
        </w:r>
        <w:r w:rsidR="00C42FDC">
          <w:rPr>
            <w:noProof/>
            <w:webHidden/>
          </w:rPr>
          <w:tab/>
        </w:r>
        <w:r w:rsidR="00C42FDC">
          <w:rPr>
            <w:noProof/>
            <w:webHidden/>
          </w:rPr>
          <w:fldChar w:fldCharType="begin"/>
        </w:r>
        <w:r w:rsidR="00C42FDC">
          <w:rPr>
            <w:noProof/>
            <w:webHidden/>
          </w:rPr>
          <w:instrText xml:space="preserve"> PAGEREF _Toc41384761 \h </w:instrText>
        </w:r>
        <w:r w:rsidR="00C42FDC">
          <w:rPr>
            <w:noProof/>
            <w:webHidden/>
          </w:rPr>
        </w:r>
        <w:r w:rsidR="00C42FDC">
          <w:rPr>
            <w:noProof/>
            <w:webHidden/>
          </w:rPr>
          <w:fldChar w:fldCharType="separate"/>
        </w:r>
        <w:r w:rsidR="00C42FDC">
          <w:rPr>
            <w:noProof/>
            <w:webHidden/>
          </w:rPr>
          <w:t>19</w:t>
        </w:r>
        <w:r w:rsidR="00C42FDC">
          <w:rPr>
            <w:noProof/>
            <w:webHidden/>
          </w:rPr>
          <w:fldChar w:fldCharType="end"/>
        </w:r>
      </w:hyperlink>
    </w:p>
    <w:p w:rsidR="00C42FDC" w:rsidRDefault="006B3506">
      <w:pPr>
        <w:pStyle w:val="TableofFigures"/>
        <w:tabs>
          <w:tab w:val="right" w:leader="dot" w:pos="9457"/>
        </w:tabs>
        <w:rPr>
          <w:rFonts w:asciiTheme="minorHAnsi" w:eastAsiaTheme="minorEastAsia" w:hAnsiTheme="minorHAnsi" w:cstheme="minorBidi"/>
          <w:noProof/>
          <w:sz w:val="22"/>
          <w:szCs w:val="22"/>
          <w:lang w:eastAsia="en-GB"/>
        </w:rPr>
      </w:pPr>
      <w:hyperlink r:id="rId73" w:anchor="_Toc41384762" w:history="1">
        <w:r w:rsidR="00C42FDC" w:rsidRPr="00B04AAE">
          <w:rPr>
            <w:rStyle w:val="Hyperlink"/>
            <w:noProof/>
          </w:rPr>
          <w:t>Image 19: BattleBot</w:t>
        </w:r>
        <w:r w:rsidR="00C42FDC">
          <w:rPr>
            <w:noProof/>
            <w:webHidden/>
          </w:rPr>
          <w:tab/>
        </w:r>
        <w:r w:rsidR="00C42FDC">
          <w:rPr>
            <w:noProof/>
            <w:webHidden/>
          </w:rPr>
          <w:fldChar w:fldCharType="begin"/>
        </w:r>
        <w:r w:rsidR="00C42FDC">
          <w:rPr>
            <w:noProof/>
            <w:webHidden/>
          </w:rPr>
          <w:instrText xml:space="preserve"> PAGEREF _Toc41384762 \h </w:instrText>
        </w:r>
        <w:r w:rsidR="00C42FDC">
          <w:rPr>
            <w:noProof/>
            <w:webHidden/>
          </w:rPr>
        </w:r>
        <w:r w:rsidR="00C42FDC">
          <w:rPr>
            <w:noProof/>
            <w:webHidden/>
          </w:rPr>
          <w:fldChar w:fldCharType="separate"/>
        </w:r>
        <w:r w:rsidR="00C42FDC">
          <w:rPr>
            <w:noProof/>
            <w:webHidden/>
          </w:rPr>
          <w:t>19</w:t>
        </w:r>
        <w:r w:rsidR="00C42FDC">
          <w:rPr>
            <w:noProof/>
            <w:webHidden/>
          </w:rPr>
          <w:fldChar w:fldCharType="end"/>
        </w:r>
      </w:hyperlink>
    </w:p>
    <w:p w:rsidR="00C42FDC" w:rsidRDefault="006B3506">
      <w:pPr>
        <w:pStyle w:val="TableofFigures"/>
        <w:tabs>
          <w:tab w:val="right" w:leader="dot" w:pos="9457"/>
        </w:tabs>
        <w:rPr>
          <w:rFonts w:asciiTheme="minorHAnsi" w:eastAsiaTheme="minorEastAsia" w:hAnsiTheme="minorHAnsi" w:cstheme="minorBidi"/>
          <w:noProof/>
          <w:sz w:val="22"/>
          <w:szCs w:val="22"/>
          <w:lang w:eastAsia="en-GB"/>
        </w:rPr>
      </w:pPr>
      <w:hyperlink r:id="rId74" w:anchor="_Toc41384763" w:history="1">
        <w:r w:rsidR="00C42FDC" w:rsidRPr="00B04AAE">
          <w:rPr>
            <w:rStyle w:val="Hyperlink"/>
            <w:noProof/>
          </w:rPr>
          <w:t>Image 20: MultiSlash</w:t>
        </w:r>
        <w:r w:rsidR="00C42FDC">
          <w:rPr>
            <w:noProof/>
            <w:webHidden/>
          </w:rPr>
          <w:tab/>
        </w:r>
        <w:r w:rsidR="00C42FDC">
          <w:rPr>
            <w:noProof/>
            <w:webHidden/>
          </w:rPr>
          <w:fldChar w:fldCharType="begin"/>
        </w:r>
        <w:r w:rsidR="00C42FDC">
          <w:rPr>
            <w:noProof/>
            <w:webHidden/>
          </w:rPr>
          <w:instrText xml:space="preserve"> PAGEREF _Toc41384763 \h </w:instrText>
        </w:r>
        <w:r w:rsidR="00C42FDC">
          <w:rPr>
            <w:noProof/>
            <w:webHidden/>
          </w:rPr>
        </w:r>
        <w:r w:rsidR="00C42FDC">
          <w:rPr>
            <w:noProof/>
            <w:webHidden/>
          </w:rPr>
          <w:fldChar w:fldCharType="separate"/>
        </w:r>
        <w:r w:rsidR="00C42FDC">
          <w:rPr>
            <w:noProof/>
            <w:webHidden/>
          </w:rPr>
          <w:t>19</w:t>
        </w:r>
        <w:r w:rsidR="00C42FDC">
          <w:rPr>
            <w:noProof/>
            <w:webHidden/>
          </w:rPr>
          <w:fldChar w:fldCharType="end"/>
        </w:r>
      </w:hyperlink>
    </w:p>
    <w:p w:rsidR="00C42FDC" w:rsidRDefault="006B3506">
      <w:pPr>
        <w:pStyle w:val="TableofFigures"/>
        <w:tabs>
          <w:tab w:val="right" w:leader="dot" w:pos="9457"/>
        </w:tabs>
        <w:rPr>
          <w:rFonts w:asciiTheme="minorHAnsi" w:eastAsiaTheme="minorEastAsia" w:hAnsiTheme="minorHAnsi" w:cstheme="minorBidi"/>
          <w:noProof/>
          <w:sz w:val="22"/>
          <w:szCs w:val="22"/>
          <w:lang w:eastAsia="en-GB"/>
        </w:rPr>
      </w:pPr>
      <w:hyperlink r:id="rId75" w:anchor="_Toc41384764" w:history="1">
        <w:r w:rsidR="00C42FDC" w:rsidRPr="00B04AAE">
          <w:rPr>
            <w:rStyle w:val="Hyperlink"/>
            <w:noProof/>
          </w:rPr>
          <w:t>Image 21: Self-play parameters in the trainer_config</w:t>
        </w:r>
        <w:r w:rsidR="00C42FDC">
          <w:rPr>
            <w:noProof/>
            <w:webHidden/>
          </w:rPr>
          <w:tab/>
        </w:r>
        <w:r w:rsidR="00C42FDC">
          <w:rPr>
            <w:noProof/>
            <w:webHidden/>
          </w:rPr>
          <w:fldChar w:fldCharType="begin"/>
        </w:r>
        <w:r w:rsidR="00C42FDC">
          <w:rPr>
            <w:noProof/>
            <w:webHidden/>
          </w:rPr>
          <w:instrText xml:space="preserve"> PAGEREF _Toc41384764 \h </w:instrText>
        </w:r>
        <w:r w:rsidR="00C42FDC">
          <w:rPr>
            <w:noProof/>
            <w:webHidden/>
          </w:rPr>
        </w:r>
        <w:r w:rsidR="00C42FDC">
          <w:rPr>
            <w:noProof/>
            <w:webHidden/>
          </w:rPr>
          <w:fldChar w:fldCharType="separate"/>
        </w:r>
        <w:r w:rsidR="00C42FDC">
          <w:rPr>
            <w:noProof/>
            <w:webHidden/>
          </w:rPr>
          <w:t>20</w:t>
        </w:r>
        <w:r w:rsidR="00C42FDC">
          <w:rPr>
            <w:noProof/>
            <w:webHidden/>
          </w:rPr>
          <w:fldChar w:fldCharType="end"/>
        </w:r>
      </w:hyperlink>
    </w:p>
    <w:p w:rsidR="00C42FDC" w:rsidRDefault="006B3506">
      <w:pPr>
        <w:pStyle w:val="TableofFigures"/>
        <w:tabs>
          <w:tab w:val="right" w:leader="dot" w:pos="9457"/>
        </w:tabs>
        <w:rPr>
          <w:rFonts w:asciiTheme="minorHAnsi" w:eastAsiaTheme="minorEastAsia" w:hAnsiTheme="minorHAnsi" w:cstheme="minorBidi"/>
          <w:noProof/>
          <w:sz w:val="22"/>
          <w:szCs w:val="22"/>
          <w:lang w:eastAsia="en-GB"/>
        </w:rPr>
      </w:pPr>
      <w:hyperlink r:id="rId76" w:anchor="_Toc41384765" w:history="1">
        <w:r w:rsidR="00C42FDC" w:rsidRPr="00B04AAE">
          <w:rPr>
            <w:rStyle w:val="Hyperlink"/>
            <w:noProof/>
          </w:rPr>
          <w:t>Image 22: Result of first trainings using self-play</w:t>
        </w:r>
        <w:r w:rsidR="00C42FDC">
          <w:rPr>
            <w:noProof/>
            <w:webHidden/>
          </w:rPr>
          <w:tab/>
        </w:r>
        <w:r w:rsidR="00C42FDC">
          <w:rPr>
            <w:noProof/>
            <w:webHidden/>
          </w:rPr>
          <w:fldChar w:fldCharType="begin"/>
        </w:r>
        <w:r w:rsidR="00C42FDC">
          <w:rPr>
            <w:noProof/>
            <w:webHidden/>
          </w:rPr>
          <w:instrText xml:space="preserve"> PAGEREF _Toc41384765 \h </w:instrText>
        </w:r>
        <w:r w:rsidR="00C42FDC">
          <w:rPr>
            <w:noProof/>
            <w:webHidden/>
          </w:rPr>
        </w:r>
        <w:r w:rsidR="00C42FDC">
          <w:rPr>
            <w:noProof/>
            <w:webHidden/>
          </w:rPr>
          <w:fldChar w:fldCharType="separate"/>
        </w:r>
        <w:r w:rsidR="00C42FDC">
          <w:rPr>
            <w:noProof/>
            <w:webHidden/>
          </w:rPr>
          <w:t>21</w:t>
        </w:r>
        <w:r w:rsidR="00C42FDC">
          <w:rPr>
            <w:noProof/>
            <w:webHidden/>
          </w:rPr>
          <w:fldChar w:fldCharType="end"/>
        </w:r>
      </w:hyperlink>
    </w:p>
    <w:p w:rsidR="00C42FDC" w:rsidRDefault="006B3506">
      <w:pPr>
        <w:pStyle w:val="TableofFigures"/>
        <w:tabs>
          <w:tab w:val="right" w:leader="dot" w:pos="9457"/>
        </w:tabs>
        <w:rPr>
          <w:rFonts w:asciiTheme="minorHAnsi" w:eastAsiaTheme="minorEastAsia" w:hAnsiTheme="minorHAnsi" w:cstheme="minorBidi"/>
          <w:noProof/>
          <w:sz w:val="22"/>
          <w:szCs w:val="22"/>
          <w:lang w:eastAsia="en-GB"/>
        </w:rPr>
      </w:pPr>
      <w:hyperlink r:id="rId77" w:anchor="_Toc41384766" w:history="1">
        <w:r w:rsidR="00C42FDC" w:rsidRPr="00B04AAE">
          <w:rPr>
            <w:rStyle w:val="Hyperlink"/>
            <w:noProof/>
          </w:rPr>
          <w:t>Image 23: Agents shooting at fixed spawn location</w:t>
        </w:r>
        <w:r w:rsidR="00C42FDC">
          <w:rPr>
            <w:noProof/>
            <w:webHidden/>
          </w:rPr>
          <w:tab/>
        </w:r>
        <w:r w:rsidR="00C42FDC">
          <w:rPr>
            <w:noProof/>
            <w:webHidden/>
          </w:rPr>
          <w:fldChar w:fldCharType="begin"/>
        </w:r>
        <w:r w:rsidR="00C42FDC">
          <w:rPr>
            <w:noProof/>
            <w:webHidden/>
          </w:rPr>
          <w:instrText xml:space="preserve"> PAGEREF _Toc41384766 \h </w:instrText>
        </w:r>
        <w:r w:rsidR="00C42FDC">
          <w:rPr>
            <w:noProof/>
            <w:webHidden/>
          </w:rPr>
        </w:r>
        <w:r w:rsidR="00C42FDC">
          <w:rPr>
            <w:noProof/>
            <w:webHidden/>
          </w:rPr>
          <w:fldChar w:fldCharType="separate"/>
        </w:r>
        <w:r w:rsidR="00C42FDC">
          <w:rPr>
            <w:noProof/>
            <w:webHidden/>
          </w:rPr>
          <w:t>21</w:t>
        </w:r>
        <w:r w:rsidR="00C42FDC">
          <w:rPr>
            <w:noProof/>
            <w:webHidden/>
          </w:rPr>
          <w:fldChar w:fldCharType="end"/>
        </w:r>
      </w:hyperlink>
    </w:p>
    <w:p w:rsidR="00C42FDC" w:rsidRDefault="006B3506">
      <w:pPr>
        <w:pStyle w:val="TableofFigures"/>
        <w:tabs>
          <w:tab w:val="right" w:leader="dot" w:pos="9457"/>
        </w:tabs>
        <w:rPr>
          <w:rFonts w:asciiTheme="minorHAnsi" w:eastAsiaTheme="minorEastAsia" w:hAnsiTheme="minorHAnsi" w:cstheme="minorBidi"/>
          <w:noProof/>
          <w:sz w:val="22"/>
          <w:szCs w:val="22"/>
          <w:lang w:eastAsia="en-GB"/>
        </w:rPr>
      </w:pPr>
      <w:hyperlink w:anchor="_Toc41384767" w:history="1">
        <w:r w:rsidR="00C42FDC" w:rsidRPr="00B04AAE">
          <w:rPr>
            <w:rStyle w:val="Hyperlink"/>
            <w:noProof/>
          </w:rPr>
          <w:t>Image 24: Agent rewards in the HealthController's TakeDamage method</w:t>
        </w:r>
        <w:r w:rsidR="00C42FDC">
          <w:rPr>
            <w:noProof/>
            <w:webHidden/>
          </w:rPr>
          <w:tab/>
        </w:r>
        <w:r w:rsidR="00C42FDC">
          <w:rPr>
            <w:noProof/>
            <w:webHidden/>
          </w:rPr>
          <w:fldChar w:fldCharType="begin"/>
        </w:r>
        <w:r w:rsidR="00C42FDC">
          <w:rPr>
            <w:noProof/>
            <w:webHidden/>
          </w:rPr>
          <w:instrText xml:space="preserve"> PAGEREF _Toc41384767 \h </w:instrText>
        </w:r>
        <w:r w:rsidR="00C42FDC">
          <w:rPr>
            <w:noProof/>
            <w:webHidden/>
          </w:rPr>
        </w:r>
        <w:r w:rsidR="00C42FDC">
          <w:rPr>
            <w:noProof/>
            <w:webHidden/>
          </w:rPr>
          <w:fldChar w:fldCharType="separate"/>
        </w:r>
        <w:r w:rsidR="00C42FDC">
          <w:rPr>
            <w:noProof/>
            <w:webHidden/>
          </w:rPr>
          <w:t>22</w:t>
        </w:r>
        <w:r w:rsidR="00C42FDC">
          <w:rPr>
            <w:noProof/>
            <w:webHidden/>
          </w:rPr>
          <w:fldChar w:fldCharType="end"/>
        </w:r>
      </w:hyperlink>
    </w:p>
    <w:p w:rsidR="00C42FDC" w:rsidRDefault="006B3506">
      <w:pPr>
        <w:pStyle w:val="TableofFigures"/>
        <w:tabs>
          <w:tab w:val="right" w:leader="dot" w:pos="9457"/>
        </w:tabs>
        <w:rPr>
          <w:rFonts w:asciiTheme="minorHAnsi" w:eastAsiaTheme="minorEastAsia" w:hAnsiTheme="minorHAnsi" w:cstheme="minorBidi"/>
          <w:noProof/>
          <w:sz w:val="22"/>
          <w:szCs w:val="22"/>
          <w:lang w:eastAsia="en-GB"/>
        </w:rPr>
      </w:pPr>
      <w:hyperlink w:anchor="_Toc41384768" w:history="1">
        <w:r w:rsidR="00C42FDC" w:rsidRPr="00B04AAE">
          <w:rPr>
            <w:rStyle w:val="Hyperlink"/>
            <w:noProof/>
          </w:rPr>
          <w:t>Image 25: 1v1 to 2v2 sequence</w:t>
        </w:r>
        <w:r w:rsidR="00C42FDC">
          <w:rPr>
            <w:noProof/>
            <w:webHidden/>
          </w:rPr>
          <w:tab/>
        </w:r>
        <w:r w:rsidR="00C42FDC">
          <w:rPr>
            <w:noProof/>
            <w:webHidden/>
          </w:rPr>
          <w:fldChar w:fldCharType="begin"/>
        </w:r>
        <w:r w:rsidR="00C42FDC">
          <w:rPr>
            <w:noProof/>
            <w:webHidden/>
          </w:rPr>
          <w:instrText xml:space="preserve"> PAGEREF _Toc41384768 \h </w:instrText>
        </w:r>
        <w:r w:rsidR="00C42FDC">
          <w:rPr>
            <w:noProof/>
            <w:webHidden/>
          </w:rPr>
        </w:r>
        <w:r w:rsidR="00C42FDC">
          <w:rPr>
            <w:noProof/>
            <w:webHidden/>
          </w:rPr>
          <w:fldChar w:fldCharType="separate"/>
        </w:r>
        <w:r w:rsidR="00C42FDC">
          <w:rPr>
            <w:noProof/>
            <w:webHidden/>
          </w:rPr>
          <w:t>25</w:t>
        </w:r>
        <w:r w:rsidR="00C42FDC">
          <w:rPr>
            <w:noProof/>
            <w:webHidden/>
          </w:rPr>
          <w:fldChar w:fldCharType="end"/>
        </w:r>
      </w:hyperlink>
    </w:p>
    <w:p w:rsidR="00C42FDC" w:rsidRDefault="006B3506">
      <w:pPr>
        <w:pStyle w:val="TableofFigures"/>
        <w:tabs>
          <w:tab w:val="right" w:leader="dot" w:pos="9457"/>
        </w:tabs>
        <w:rPr>
          <w:rFonts w:asciiTheme="minorHAnsi" w:eastAsiaTheme="minorEastAsia" w:hAnsiTheme="minorHAnsi" w:cstheme="minorBidi"/>
          <w:noProof/>
          <w:sz w:val="22"/>
          <w:szCs w:val="22"/>
          <w:lang w:eastAsia="en-GB"/>
        </w:rPr>
      </w:pPr>
      <w:hyperlink r:id="rId78" w:anchor="_Toc41384769" w:history="1">
        <w:r w:rsidR="00C42FDC" w:rsidRPr="00B04AAE">
          <w:rPr>
            <w:rStyle w:val="Hyperlink"/>
            <w:noProof/>
          </w:rPr>
          <w:t>Image 26: Teammates acting as a unit</w:t>
        </w:r>
        <w:r w:rsidR="00C42FDC">
          <w:rPr>
            <w:noProof/>
            <w:webHidden/>
          </w:rPr>
          <w:tab/>
        </w:r>
        <w:r w:rsidR="00C42FDC">
          <w:rPr>
            <w:noProof/>
            <w:webHidden/>
          </w:rPr>
          <w:fldChar w:fldCharType="begin"/>
        </w:r>
        <w:r w:rsidR="00C42FDC">
          <w:rPr>
            <w:noProof/>
            <w:webHidden/>
          </w:rPr>
          <w:instrText xml:space="preserve"> PAGEREF _Toc41384769 \h </w:instrText>
        </w:r>
        <w:r w:rsidR="00C42FDC">
          <w:rPr>
            <w:noProof/>
            <w:webHidden/>
          </w:rPr>
        </w:r>
        <w:r w:rsidR="00C42FDC">
          <w:rPr>
            <w:noProof/>
            <w:webHidden/>
          </w:rPr>
          <w:fldChar w:fldCharType="separate"/>
        </w:r>
        <w:r w:rsidR="00C42FDC">
          <w:rPr>
            <w:noProof/>
            <w:webHidden/>
          </w:rPr>
          <w:t>26</w:t>
        </w:r>
        <w:r w:rsidR="00C42FDC">
          <w:rPr>
            <w:noProof/>
            <w:webHidden/>
          </w:rPr>
          <w:fldChar w:fldCharType="end"/>
        </w:r>
      </w:hyperlink>
    </w:p>
    <w:p w:rsidR="00C42FDC" w:rsidRDefault="006B3506">
      <w:pPr>
        <w:pStyle w:val="TableofFigures"/>
        <w:tabs>
          <w:tab w:val="right" w:leader="dot" w:pos="9457"/>
        </w:tabs>
        <w:rPr>
          <w:rFonts w:asciiTheme="minorHAnsi" w:eastAsiaTheme="minorEastAsia" w:hAnsiTheme="minorHAnsi" w:cstheme="minorBidi"/>
          <w:noProof/>
          <w:sz w:val="22"/>
          <w:szCs w:val="22"/>
          <w:lang w:eastAsia="en-GB"/>
        </w:rPr>
      </w:pPr>
      <w:hyperlink w:anchor="_Toc41384770" w:history="1">
        <w:r w:rsidR="00C42FDC" w:rsidRPr="00B04AAE">
          <w:rPr>
            <w:rStyle w:val="Hyperlink"/>
            <w:noProof/>
          </w:rPr>
          <w:t>Image 27: Arenas showing the warrior and magician agents during gameplay</w:t>
        </w:r>
        <w:r w:rsidR="00C42FDC">
          <w:rPr>
            <w:noProof/>
            <w:webHidden/>
          </w:rPr>
          <w:tab/>
        </w:r>
        <w:r w:rsidR="00C42FDC">
          <w:rPr>
            <w:noProof/>
            <w:webHidden/>
          </w:rPr>
          <w:fldChar w:fldCharType="begin"/>
        </w:r>
        <w:r w:rsidR="00C42FDC">
          <w:rPr>
            <w:noProof/>
            <w:webHidden/>
          </w:rPr>
          <w:instrText xml:space="preserve"> PAGEREF _Toc41384770 \h </w:instrText>
        </w:r>
        <w:r w:rsidR="00C42FDC">
          <w:rPr>
            <w:noProof/>
            <w:webHidden/>
          </w:rPr>
        </w:r>
        <w:r w:rsidR="00C42FDC">
          <w:rPr>
            <w:noProof/>
            <w:webHidden/>
          </w:rPr>
          <w:fldChar w:fldCharType="separate"/>
        </w:r>
        <w:r w:rsidR="00C42FDC">
          <w:rPr>
            <w:noProof/>
            <w:webHidden/>
          </w:rPr>
          <w:t>27</w:t>
        </w:r>
        <w:r w:rsidR="00C42FDC">
          <w:rPr>
            <w:noProof/>
            <w:webHidden/>
          </w:rPr>
          <w:fldChar w:fldCharType="end"/>
        </w:r>
      </w:hyperlink>
    </w:p>
    <w:p w:rsidR="00C42FDC" w:rsidRDefault="006B3506">
      <w:pPr>
        <w:pStyle w:val="TableofFigures"/>
        <w:tabs>
          <w:tab w:val="right" w:leader="dot" w:pos="9457"/>
        </w:tabs>
        <w:rPr>
          <w:rFonts w:asciiTheme="minorHAnsi" w:eastAsiaTheme="minorEastAsia" w:hAnsiTheme="minorHAnsi" w:cstheme="minorBidi"/>
          <w:noProof/>
          <w:sz w:val="22"/>
          <w:szCs w:val="22"/>
          <w:lang w:eastAsia="en-GB"/>
        </w:rPr>
      </w:pPr>
      <w:hyperlink r:id="rId79" w:anchor="_Toc41384771" w:history="1">
        <w:r w:rsidR="00C42FDC" w:rsidRPr="00B04AAE">
          <w:rPr>
            <w:rStyle w:val="Hyperlink"/>
            <w:noProof/>
          </w:rPr>
          <w:t>Image 28: Agents avoiding randomly reappearing trees</w:t>
        </w:r>
        <w:r w:rsidR="00C42FDC">
          <w:rPr>
            <w:noProof/>
            <w:webHidden/>
          </w:rPr>
          <w:tab/>
        </w:r>
        <w:r w:rsidR="00C42FDC">
          <w:rPr>
            <w:noProof/>
            <w:webHidden/>
          </w:rPr>
          <w:fldChar w:fldCharType="begin"/>
        </w:r>
        <w:r w:rsidR="00C42FDC">
          <w:rPr>
            <w:noProof/>
            <w:webHidden/>
          </w:rPr>
          <w:instrText xml:space="preserve"> PAGEREF _Toc41384771 \h </w:instrText>
        </w:r>
        <w:r w:rsidR="00C42FDC">
          <w:rPr>
            <w:noProof/>
            <w:webHidden/>
          </w:rPr>
        </w:r>
        <w:r w:rsidR="00C42FDC">
          <w:rPr>
            <w:noProof/>
            <w:webHidden/>
          </w:rPr>
          <w:fldChar w:fldCharType="separate"/>
        </w:r>
        <w:r w:rsidR="00C42FDC">
          <w:rPr>
            <w:noProof/>
            <w:webHidden/>
          </w:rPr>
          <w:t>29</w:t>
        </w:r>
        <w:r w:rsidR="00C42FDC">
          <w:rPr>
            <w:noProof/>
            <w:webHidden/>
          </w:rPr>
          <w:fldChar w:fldCharType="end"/>
        </w:r>
      </w:hyperlink>
    </w:p>
    <w:p w:rsidR="00C42FDC" w:rsidRDefault="006B3506">
      <w:pPr>
        <w:pStyle w:val="TableofFigures"/>
        <w:tabs>
          <w:tab w:val="right" w:leader="dot" w:pos="9457"/>
        </w:tabs>
        <w:rPr>
          <w:rFonts w:asciiTheme="minorHAnsi" w:eastAsiaTheme="minorEastAsia" w:hAnsiTheme="minorHAnsi" w:cstheme="minorBidi"/>
          <w:noProof/>
          <w:sz w:val="22"/>
          <w:szCs w:val="22"/>
          <w:lang w:eastAsia="en-GB"/>
        </w:rPr>
      </w:pPr>
      <w:hyperlink r:id="rId80" w:anchor="_Toc41384772" w:history="1">
        <w:r w:rsidR="00C42FDC" w:rsidRPr="00B04AAE">
          <w:rPr>
            <w:rStyle w:val="Hyperlink"/>
            <w:noProof/>
          </w:rPr>
          <w:t>Image 29: Agent going for a clear shot</w:t>
        </w:r>
        <w:r w:rsidR="00C42FDC">
          <w:rPr>
            <w:noProof/>
            <w:webHidden/>
          </w:rPr>
          <w:tab/>
        </w:r>
        <w:r w:rsidR="00C42FDC">
          <w:rPr>
            <w:noProof/>
            <w:webHidden/>
          </w:rPr>
          <w:fldChar w:fldCharType="begin"/>
        </w:r>
        <w:r w:rsidR="00C42FDC">
          <w:rPr>
            <w:noProof/>
            <w:webHidden/>
          </w:rPr>
          <w:instrText xml:space="preserve"> PAGEREF _Toc41384772 \h </w:instrText>
        </w:r>
        <w:r w:rsidR="00C42FDC">
          <w:rPr>
            <w:noProof/>
            <w:webHidden/>
          </w:rPr>
        </w:r>
        <w:r w:rsidR="00C42FDC">
          <w:rPr>
            <w:noProof/>
            <w:webHidden/>
          </w:rPr>
          <w:fldChar w:fldCharType="separate"/>
        </w:r>
        <w:r w:rsidR="00C42FDC">
          <w:rPr>
            <w:noProof/>
            <w:webHidden/>
          </w:rPr>
          <w:t>29</w:t>
        </w:r>
        <w:r w:rsidR="00C42FDC">
          <w:rPr>
            <w:noProof/>
            <w:webHidden/>
          </w:rPr>
          <w:fldChar w:fldCharType="end"/>
        </w:r>
      </w:hyperlink>
    </w:p>
    <w:p w:rsidR="00C42FDC" w:rsidRDefault="006B3506">
      <w:pPr>
        <w:pStyle w:val="TableofFigures"/>
        <w:tabs>
          <w:tab w:val="right" w:leader="dot" w:pos="9457"/>
        </w:tabs>
        <w:rPr>
          <w:rFonts w:asciiTheme="minorHAnsi" w:eastAsiaTheme="minorEastAsia" w:hAnsiTheme="minorHAnsi" w:cstheme="minorBidi"/>
          <w:noProof/>
          <w:sz w:val="22"/>
          <w:szCs w:val="22"/>
          <w:lang w:eastAsia="en-GB"/>
        </w:rPr>
      </w:pPr>
      <w:hyperlink r:id="rId81" w:anchor="_Toc41384773" w:history="1">
        <w:r w:rsidR="00C42FDC" w:rsidRPr="00B04AAE">
          <w:rPr>
            <w:rStyle w:val="Hyperlink"/>
            <w:noProof/>
          </w:rPr>
          <w:t>Image 30: No bias regarding tree locations</w:t>
        </w:r>
        <w:r w:rsidR="00C42FDC">
          <w:rPr>
            <w:noProof/>
            <w:webHidden/>
          </w:rPr>
          <w:tab/>
        </w:r>
        <w:r w:rsidR="00C42FDC">
          <w:rPr>
            <w:noProof/>
            <w:webHidden/>
          </w:rPr>
          <w:fldChar w:fldCharType="begin"/>
        </w:r>
        <w:r w:rsidR="00C42FDC">
          <w:rPr>
            <w:noProof/>
            <w:webHidden/>
          </w:rPr>
          <w:instrText xml:space="preserve"> PAGEREF _Toc41384773 \h </w:instrText>
        </w:r>
        <w:r w:rsidR="00C42FDC">
          <w:rPr>
            <w:noProof/>
            <w:webHidden/>
          </w:rPr>
        </w:r>
        <w:r w:rsidR="00C42FDC">
          <w:rPr>
            <w:noProof/>
            <w:webHidden/>
          </w:rPr>
          <w:fldChar w:fldCharType="separate"/>
        </w:r>
        <w:r w:rsidR="00C42FDC">
          <w:rPr>
            <w:noProof/>
            <w:webHidden/>
          </w:rPr>
          <w:t>30</w:t>
        </w:r>
        <w:r w:rsidR="00C42FDC">
          <w:rPr>
            <w:noProof/>
            <w:webHidden/>
          </w:rPr>
          <w:fldChar w:fldCharType="end"/>
        </w:r>
      </w:hyperlink>
    </w:p>
    <w:p w:rsidR="00C42FDC" w:rsidRDefault="006B3506">
      <w:pPr>
        <w:pStyle w:val="TableofFigures"/>
        <w:tabs>
          <w:tab w:val="right" w:leader="dot" w:pos="9457"/>
        </w:tabs>
        <w:rPr>
          <w:rFonts w:asciiTheme="minorHAnsi" w:eastAsiaTheme="minorEastAsia" w:hAnsiTheme="minorHAnsi" w:cstheme="minorBidi"/>
          <w:noProof/>
          <w:sz w:val="22"/>
          <w:szCs w:val="22"/>
          <w:lang w:eastAsia="en-GB"/>
        </w:rPr>
      </w:pPr>
      <w:hyperlink r:id="rId82" w:anchor="_Toc41384774" w:history="1">
        <w:r w:rsidR="00C42FDC" w:rsidRPr="00B04AAE">
          <w:rPr>
            <w:rStyle w:val="Hyperlink"/>
            <w:noProof/>
          </w:rPr>
          <w:t>Image 31: Arena with spawn zones</w:t>
        </w:r>
        <w:r w:rsidR="00C42FDC">
          <w:rPr>
            <w:noProof/>
            <w:webHidden/>
          </w:rPr>
          <w:tab/>
        </w:r>
        <w:r w:rsidR="00C42FDC">
          <w:rPr>
            <w:noProof/>
            <w:webHidden/>
          </w:rPr>
          <w:fldChar w:fldCharType="begin"/>
        </w:r>
        <w:r w:rsidR="00C42FDC">
          <w:rPr>
            <w:noProof/>
            <w:webHidden/>
          </w:rPr>
          <w:instrText xml:space="preserve"> PAGEREF _Toc41384774 \h </w:instrText>
        </w:r>
        <w:r w:rsidR="00C42FDC">
          <w:rPr>
            <w:noProof/>
            <w:webHidden/>
          </w:rPr>
        </w:r>
        <w:r w:rsidR="00C42FDC">
          <w:rPr>
            <w:noProof/>
            <w:webHidden/>
          </w:rPr>
          <w:fldChar w:fldCharType="separate"/>
        </w:r>
        <w:r w:rsidR="00C42FDC">
          <w:rPr>
            <w:noProof/>
            <w:webHidden/>
          </w:rPr>
          <w:t>31</w:t>
        </w:r>
        <w:r w:rsidR="00C42FDC">
          <w:rPr>
            <w:noProof/>
            <w:webHidden/>
          </w:rPr>
          <w:fldChar w:fldCharType="end"/>
        </w:r>
      </w:hyperlink>
    </w:p>
    <w:p w:rsidR="00C42FDC" w:rsidRDefault="006B3506">
      <w:pPr>
        <w:pStyle w:val="TableofFigures"/>
        <w:tabs>
          <w:tab w:val="right" w:leader="dot" w:pos="9457"/>
        </w:tabs>
        <w:rPr>
          <w:rFonts w:asciiTheme="minorHAnsi" w:eastAsiaTheme="minorEastAsia" w:hAnsiTheme="minorHAnsi" w:cstheme="minorBidi"/>
          <w:noProof/>
          <w:sz w:val="22"/>
          <w:szCs w:val="22"/>
          <w:lang w:eastAsia="en-GB"/>
        </w:rPr>
      </w:pPr>
      <w:hyperlink r:id="rId83" w:anchor="_Toc41384775" w:history="1">
        <w:r w:rsidR="00C42FDC" w:rsidRPr="00B04AAE">
          <w:rPr>
            <w:rStyle w:val="Hyperlink"/>
            <w:noProof/>
          </w:rPr>
          <w:t>Image 32: HealWaveProjectile returning to its caster</w:t>
        </w:r>
        <w:r w:rsidR="00C42FDC">
          <w:rPr>
            <w:noProof/>
            <w:webHidden/>
          </w:rPr>
          <w:tab/>
        </w:r>
        <w:r w:rsidR="00C42FDC">
          <w:rPr>
            <w:noProof/>
            <w:webHidden/>
          </w:rPr>
          <w:fldChar w:fldCharType="begin"/>
        </w:r>
        <w:r w:rsidR="00C42FDC">
          <w:rPr>
            <w:noProof/>
            <w:webHidden/>
          </w:rPr>
          <w:instrText xml:space="preserve"> PAGEREF _Toc41384775 \h </w:instrText>
        </w:r>
        <w:r w:rsidR="00C42FDC">
          <w:rPr>
            <w:noProof/>
            <w:webHidden/>
          </w:rPr>
        </w:r>
        <w:r w:rsidR="00C42FDC">
          <w:rPr>
            <w:noProof/>
            <w:webHidden/>
          </w:rPr>
          <w:fldChar w:fldCharType="separate"/>
        </w:r>
        <w:r w:rsidR="00C42FDC">
          <w:rPr>
            <w:noProof/>
            <w:webHidden/>
          </w:rPr>
          <w:t>32</w:t>
        </w:r>
        <w:r w:rsidR="00C42FDC">
          <w:rPr>
            <w:noProof/>
            <w:webHidden/>
          </w:rPr>
          <w:fldChar w:fldCharType="end"/>
        </w:r>
      </w:hyperlink>
    </w:p>
    <w:p w:rsidR="00C42FDC" w:rsidRDefault="006B3506">
      <w:pPr>
        <w:pStyle w:val="TableofFigures"/>
        <w:tabs>
          <w:tab w:val="right" w:leader="dot" w:pos="9457"/>
        </w:tabs>
        <w:rPr>
          <w:rFonts w:asciiTheme="minorHAnsi" w:eastAsiaTheme="minorEastAsia" w:hAnsiTheme="minorHAnsi" w:cstheme="minorBidi"/>
          <w:noProof/>
          <w:sz w:val="22"/>
          <w:szCs w:val="22"/>
          <w:lang w:eastAsia="en-GB"/>
        </w:rPr>
      </w:pPr>
      <w:hyperlink r:id="rId84" w:anchor="_Toc41384776" w:history="1">
        <w:r w:rsidR="00C42FDC" w:rsidRPr="00B04AAE">
          <w:rPr>
            <w:rStyle w:val="Hyperlink"/>
            <w:noProof/>
          </w:rPr>
          <w:t>Image 33: Healers facing off against each other</w:t>
        </w:r>
        <w:r w:rsidR="00C42FDC">
          <w:rPr>
            <w:noProof/>
            <w:webHidden/>
          </w:rPr>
          <w:tab/>
        </w:r>
        <w:r w:rsidR="00C42FDC">
          <w:rPr>
            <w:noProof/>
            <w:webHidden/>
          </w:rPr>
          <w:fldChar w:fldCharType="begin"/>
        </w:r>
        <w:r w:rsidR="00C42FDC">
          <w:rPr>
            <w:noProof/>
            <w:webHidden/>
          </w:rPr>
          <w:instrText xml:space="preserve"> PAGEREF _Toc41384776 \h </w:instrText>
        </w:r>
        <w:r w:rsidR="00C42FDC">
          <w:rPr>
            <w:noProof/>
            <w:webHidden/>
          </w:rPr>
        </w:r>
        <w:r w:rsidR="00C42FDC">
          <w:rPr>
            <w:noProof/>
            <w:webHidden/>
          </w:rPr>
          <w:fldChar w:fldCharType="separate"/>
        </w:r>
        <w:r w:rsidR="00C42FDC">
          <w:rPr>
            <w:noProof/>
            <w:webHidden/>
          </w:rPr>
          <w:t>32</w:t>
        </w:r>
        <w:r w:rsidR="00C42FDC">
          <w:rPr>
            <w:noProof/>
            <w:webHidden/>
          </w:rPr>
          <w:fldChar w:fldCharType="end"/>
        </w:r>
      </w:hyperlink>
    </w:p>
    <w:p w:rsidR="00C42FDC" w:rsidRDefault="006B3506">
      <w:pPr>
        <w:pStyle w:val="TableofFigures"/>
        <w:tabs>
          <w:tab w:val="right" w:leader="dot" w:pos="9457"/>
        </w:tabs>
        <w:rPr>
          <w:rFonts w:asciiTheme="minorHAnsi" w:eastAsiaTheme="minorEastAsia" w:hAnsiTheme="minorHAnsi" w:cstheme="minorBidi"/>
          <w:noProof/>
          <w:sz w:val="22"/>
          <w:szCs w:val="22"/>
          <w:lang w:eastAsia="en-GB"/>
        </w:rPr>
      </w:pPr>
      <w:hyperlink r:id="rId85" w:anchor="_Toc41384777" w:history="1">
        <w:r w:rsidR="00C42FDC" w:rsidRPr="00B04AAE">
          <w:rPr>
            <w:rStyle w:val="Hyperlink"/>
            <w:noProof/>
          </w:rPr>
          <w:t>Image 34: Red healer agent shooting a HealBoltProjectile at its teammate</w:t>
        </w:r>
        <w:r w:rsidR="00C42FDC">
          <w:rPr>
            <w:noProof/>
            <w:webHidden/>
          </w:rPr>
          <w:tab/>
        </w:r>
        <w:r w:rsidR="00C42FDC">
          <w:rPr>
            <w:noProof/>
            <w:webHidden/>
          </w:rPr>
          <w:fldChar w:fldCharType="begin"/>
        </w:r>
        <w:r w:rsidR="00C42FDC">
          <w:rPr>
            <w:noProof/>
            <w:webHidden/>
          </w:rPr>
          <w:instrText xml:space="preserve"> PAGEREF _Toc41384777 \h </w:instrText>
        </w:r>
        <w:r w:rsidR="00C42FDC">
          <w:rPr>
            <w:noProof/>
            <w:webHidden/>
          </w:rPr>
        </w:r>
        <w:r w:rsidR="00C42FDC">
          <w:rPr>
            <w:noProof/>
            <w:webHidden/>
          </w:rPr>
          <w:fldChar w:fldCharType="separate"/>
        </w:r>
        <w:r w:rsidR="00C42FDC">
          <w:rPr>
            <w:noProof/>
            <w:webHidden/>
          </w:rPr>
          <w:t>33</w:t>
        </w:r>
        <w:r w:rsidR="00C42FDC">
          <w:rPr>
            <w:noProof/>
            <w:webHidden/>
          </w:rPr>
          <w:fldChar w:fldCharType="end"/>
        </w:r>
      </w:hyperlink>
    </w:p>
    <w:p w:rsidR="00C42FDC" w:rsidRPr="00C42FDC" w:rsidRDefault="00C42FDC" w:rsidP="00C42FDC">
      <w:r>
        <w:fldChar w:fldCharType="end"/>
      </w:r>
    </w:p>
    <w:p w:rsidR="00511AD6" w:rsidRDefault="00511AD6">
      <w:pPr>
        <w:spacing w:line="240" w:lineRule="auto"/>
      </w:pPr>
      <w:r>
        <w:br w:type="page"/>
      </w:r>
    </w:p>
    <w:p w:rsidR="00511AD6" w:rsidRDefault="00511AD6" w:rsidP="00511AD6">
      <w:pPr>
        <w:pStyle w:val="Heading1"/>
      </w:pPr>
      <w:r>
        <w:lastRenderedPageBreak/>
        <w:t xml:space="preserve"> </w:t>
      </w:r>
      <w:bookmarkStart w:id="144" w:name="_Toc41358074"/>
      <w:r>
        <w:t>Declaration of Originality</w:t>
      </w:r>
      <w:bookmarkEnd w:id="144"/>
    </w:p>
    <w:p w:rsidR="00511AD6" w:rsidRPr="00383EEF" w:rsidRDefault="00511AD6" w:rsidP="00383EEF">
      <w:r>
        <w:rPr>
          <w:noProof/>
        </w:rPr>
        <w:drawing>
          <wp:inline distT="0" distB="0" distL="0" distR="0">
            <wp:extent cx="6010275" cy="8486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6010275" cy="8486775"/>
                    </a:xfrm>
                    <a:prstGeom prst="rect">
                      <a:avLst/>
                    </a:prstGeom>
                    <a:noFill/>
                    <a:ln>
                      <a:noFill/>
                    </a:ln>
                  </pic:spPr>
                </pic:pic>
              </a:graphicData>
            </a:graphic>
          </wp:inline>
        </w:drawing>
      </w:r>
    </w:p>
    <w:sectPr w:rsidR="00511AD6" w:rsidRPr="00383EEF"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0F45" w:rsidRDefault="00130F45" w:rsidP="006312E0">
      <w:pPr>
        <w:spacing w:line="240" w:lineRule="auto"/>
      </w:pPr>
      <w:r>
        <w:separator/>
      </w:r>
    </w:p>
  </w:endnote>
  <w:endnote w:type="continuationSeparator" w:id="0">
    <w:p w:rsidR="00130F45" w:rsidRDefault="00130F45"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506" w:rsidRPr="00802E50" w:rsidRDefault="006B3506" w:rsidP="00CA541A">
    <w:pPr>
      <w:pStyle w:val="Footer"/>
      <w:spacing w:before="300"/>
      <w:rPr>
        <w:color w:val="697D91"/>
      </w:rPr>
    </w:pPr>
    <w:r w:rsidRPr="00052655">
      <w:rPr>
        <w:noProof/>
        <w:color w:val="697D91"/>
        <w:lang w:eastAsia="de-CH"/>
      </w:rPr>
      <mc:AlternateContent>
        <mc:Choice Requires="wps">
          <w:drawing>
            <wp:anchor distT="0" distB="0" distL="114300" distR="114300" simplePos="0" relativeHeight="251658240" behindDoc="0" locked="0" layoutInCell="1" allowOverlap="0">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3506" w:rsidRPr="003B1648" w:rsidRDefault="006B3506"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2</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55"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" o:allowoverlap="f" stroked="f">
              <v:textbox inset="0,0,0,0">
                <w:txbxContent>
                  <w:p w:rsidR="006B3506" w:rsidRPr="003B1648" w:rsidRDefault="006B3506"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2</w:t>
                    </w:r>
                    <w:r w:rsidRPr="003B1648">
                      <w:rPr>
                        <w:sz w:val="16"/>
                        <w:szCs w:val="16"/>
                      </w:rPr>
                      <w:fldChar w:fldCharType="end"/>
                    </w:r>
                  </w:p>
                </w:txbxContent>
              </v:textbox>
              <w10:wrap type="square" anchorx="page" anchory="page"/>
            </v:shape>
          </w:pict>
        </mc:Fallback>
      </mc:AlternateContent>
    </w:r>
    <w:r w:rsidRPr="00802E50">
      <w:rPr>
        <w:color w:val="697D91"/>
      </w:rPr>
      <w:t>[</w:t>
    </w:r>
    <w:r>
      <w:rPr>
        <w:color w:val="697D91"/>
      </w:rPr>
      <w:t>Reinforcement learning in Unity, 27.05.2020</w:t>
    </w:r>
    <w:r w:rsidRPr="00802E50">
      <w:rPr>
        <w:color w:val="697D91"/>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506" w:rsidRPr="007F79F4" w:rsidRDefault="006B3506">
    <w:pPr>
      <w:pStyle w:val="Footer"/>
      <w:rPr>
        <w:lang w:val="fr-CH"/>
      </w:rPr>
    </w:pPr>
    <w:r w:rsidRPr="00052655">
      <w:rPr>
        <w:color w:val="697D91"/>
        <w:lang w:val="fr-CH"/>
      </w:rPr>
      <w:t xml:space="preserve">Berner </w:t>
    </w:r>
    <w:proofErr w:type="spellStart"/>
    <w:r w:rsidRPr="00052655">
      <w:rPr>
        <w:color w:val="697D91"/>
        <w:lang w:val="fr-CH"/>
      </w:rPr>
      <w:t>Fachhochschule</w:t>
    </w:r>
    <w:proofErr w:type="spellEnd"/>
    <w:r w:rsidRPr="00052655">
      <w:rPr>
        <w:color w:val="697D91"/>
        <w:lang w:val="fr-CH"/>
      </w:rPr>
      <w:t xml:space="preserve"> | Haute école spécialisée bernoise | Bern </w:t>
    </w:r>
    <w:proofErr w:type="spellStart"/>
    <w:r w:rsidRPr="00052655">
      <w:rPr>
        <w:color w:val="697D91"/>
        <w:lang w:val="fr-CH"/>
      </w:rPr>
      <w:t>University</w:t>
    </w:r>
    <w:proofErr w:type="spellEnd"/>
    <w:r w:rsidRPr="00052655">
      <w:rPr>
        <w:color w:val="697D91"/>
        <w:lang w:val="fr-CH"/>
      </w:rPr>
      <w:t xml:space="preserve"> of </w:t>
    </w:r>
    <w:proofErr w:type="spellStart"/>
    <w:r w:rsidRPr="00052655">
      <w:rPr>
        <w:color w:val="697D91"/>
        <w:lang w:val="fr-CH"/>
      </w:rPr>
      <w:t>Applied</w:t>
    </w:r>
    <w:proofErr w:type="spellEnd"/>
    <w:r w:rsidRPr="00052655">
      <w:rPr>
        <w:color w:val="697D91"/>
        <w:lang w:val="fr-CH"/>
      </w:rPr>
      <w:t xml:space="preserve"> Sciences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0F45" w:rsidRDefault="00130F45" w:rsidP="006312E0">
      <w:pPr>
        <w:spacing w:line="240" w:lineRule="auto"/>
      </w:pPr>
    </w:p>
  </w:footnote>
  <w:footnote w:type="continuationSeparator" w:id="0">
    <w:p w:rsidR="00130F45" w:rsidRDefault="00130F45" w:rsidP="006312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506" w:rsidRPr="001F1B9C" w:rsidRDefault="006B3506" w:rsidP="001F1B9C">
    <w:pPr>
      <w:pStyle w:val="Header"/>
    </w:pPr>
    <w:r>
      <w:rPr>
        <w:noProof/>
        <w:lang w:eastAsia="de-CH"/>
      </w:rPr>
      <w:drawing>
        <wp:anchor distT="0" distB="0" distL="114300" distR="114300" simplePos="0" relativeHeight="251657216" behindDoc="0" locked="1" layoutInCell="1" allowOverlap="1">
          <wp:simplePos x="0" y="0"/>
          <wp:positionH relativeFrom="page">
            <wp:posOffset>875030</wp:posOffset>
          </wp:positionH>
          <wp:positionV relativeFrom="page">
            <wp:posOffset>417830</wp:posOffset>
          </wp:positionV>
          <wp:extent cx="509270" cy="755015"/>
          <wp:effectExtent l="0" t="0" r="0" b="0"/>
          <wp:wrapNone/>
          <wp:docPr id="1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3506" w:rsidRDefault="006B3506" w:rsidP="004F7B96">
    <w:pPr>
      <w:pStyle w:val="Header"/>
      <w:spacing w:after="1900"/>
    </w:pPr>
    <w:r>
      <w:rPr>
        <w:noProof/>
        <w:lang w:eastAsia="de-CH"/>
      </w:rPr>
      <w:drawing>
        <wp:anchor distT="0" distB="0" distL="114300" distR="114300" simplePos="0" relativeHeight="251659264" behindDoc="0" locked="1" layoutInCell="1" allowOverlap="1">
          <wp:simplePos x="0" y="0"/>
          <wp:positionH relativeFrom="page">
            <wp:posOffset>875030</wp:posOffset>
          </wp:positionH>
          <wp:positionV relativeFrom="page">
            <wp:posOffset>421005</wp:posOffset>
          </wp:positionV>
          <wp:extent cx="509270" cy="755015"/>
          <wp:effectExtent l="0" t="0" r="0" b="0"/>
          <wp:wrapNone/>
          <wp:docPr id="20"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6192" behindDoc="0" locked="1" layoutInCell="1" allowOverlap="1">
          <wp:simplePos x="0" y="0"/>
          <wp:positionH relativeFrom="page">
            <wp:posOffset>875030</wp:posOffset>
          </wp:positionH>
          <wp:positionV relativeFrom="page">
            <wp:posOffset>417830</wp:posOffset>
          </wp:positionV>
          <wp:extent cx="509905" cy="755650"/>
          <wp:effectExtent l="0" t="0" r="0" b="0"/>
          <wp:wrapNone/>
          <wp:docPr id="21"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EC4D59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7B0B8C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0A8801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D1C683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20C28F0"/>
    <w:lvl w:ilvl="0">
      <w:start w:val="1"/>
      <w:numFmt w:val="bullet"/>
      <w:pStyle w:val="ListBullet5"/>
      <w:lvlText w:val="–"/>
      <w:lvlJc w:val="left"/>
      <w:pPr>
        <w:tabs>
          <w:tab w:val="num" w:pos="1247"/>
        </w:tabs>
        <w:ind w:left="1247" w:hanging="226"/>
      </w:pPr>
      <w:rPr>
        <w:rFonts w:ascii="Bryant Pro Regular Alternate" w:hAnsi="Bryant Pro Regular Alternate" w:hint="default"/>
      </w:rPr>
    </w:lvl>
  </w:abstractNum>
  <w:abstractNum w:abstractNumId="5" w15:restartNumberingAfterBreak="0">
    <w:nsid w:val="FFFFFF81"/>
    <w:multiLevelType w:val="singleLevel"/>
    <w:tmpl w:val="B24EE49A"/>
    <w:lvl w:ilvl="0">
      <w:start w:val="1"/>
      <w:numFmt w:val="bullet"/>
      <w:pStyle w:val="ListBullet4"/>
      <w:lvlText w:val="–"/>
      <w:lvlJc w:val="left"/>
      <w:pPr>
        <w:tabs>
          <w:tab w:val="num" w:pos="1021"/>
        </w:tabs>
        <w:ind w:left="1021" w:hanging="227"/>
      </w:pPr>
      <w:rPr>
        <w:rFonts w:ascii="Bryant Pro Regular Alternate" w:hAnsi="Bryant Pro Regular Alternate" w:hint="default"/>
      </w:rPr>
    </w:lvl>
  </w:abstractNum>
  <w:abstractNum w:abstractNumId="6" w15:restartNumberingAfterBreak="0">
    <w:nsid w:val="FFFFFF82"/>
    <w:multiLevelType w:val="singleLevel"/>
    <w:tmpl w:val="C31E0340"/>
    <w:lvl w:ilvl="0">
      <w:start w:val="1"/>
      <w:numFmt w:val="bullet"/>
      <w:pStyle w:val="ListBullet3"/>
      <w:lvlText w:val="–"/>
      <w:lvlJc w:val="left"/>
      <w:pPr>
        <w:tabs>
          <w:tab w:val="num" w:pos="794"/>
        </w:tabs>
        <w:ind w:left="794" w:hanging="228"/>
      </w:pPr>
      <w:rPr>
        <w:rFonts w:ascii="Bryant Pro Regular Alternate" w:hAnsi="Bryant Pro Regular Alternate" w:hint="default"/>
      </w:rPr>
    </w:lvl>
  </w:abstractNum>
  <w:abstractNum w:abstractNumId="7" w15:restartNumberingAfterBreak="0">
    <w:nsid w:val="FFFFFF83"/>
    <w:multiLevelType w:val="singleLevel"/>
    <w:tmpl w:val="364686D8"/>
    <w:lvl w:ilvl="0">
      <w:start w:val="1"/>
      <w:numFmt w:val="bullet"/>
      <w:pStyle w:val="ListBullet2"/>
      <w:lvlText w:val="–"/>
      <w:lvlJc w:val="left"/>
      <w:pPr>
        <w:tabs>
          <w:tab w:val="num" w:pos="567"/>
        </w:tabs>
        <w:ind w:left="567" w:hanging="227"/>
      </w:pPr>
      <w:rPr>
        <w:rFonts w:ascii="Bryant Pro Regular Alternate" w:hAnsi="Bryant Pro Regular Alternate" w:hint="default"/>
      </w:rPr>
    </w:lvl>
  </w:abstractNum>
  <w:abstractNum w:abstractNumId="8" w15:restartNumberingAfterBreak="0">
    <w:nsid w:val="FFFFFF88"/>
    <w:multiLevelType w:val="singleLevel"/>
    <w:tmpl w:val="8844135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3BADBA0"/>
    <w:lvl w:ilvl="0">
      <w:start w:val="1"/>
      <w:numFmt w:val="bullet"/>
      <w:pStyle w:val="ListBullet"/>
      <w:lvlText w:val="–"/>
      <w:lvlJc w:val="left"/>
      <w:pPr>
        <w:tabs>
          <w:tab w:val="num" w:pos="284"/>
        </w:tabs>
        <w:ind w:left="284" w:hanging="284"/>
      </w:pPr>
      <w:rPr>
        <w:rFonts w:ascii="Bryant Pro Regular Alternate" w:hAnsi="Bryant Pro Regular Alternate" w:hint="default"/>
      </w:rPr>
    </w:lvl>
  </w:abstractNum>
  <w:abstractNum w:abstractNumId="10" w15:restartNumberingAfterBreak="0">
    <w:nsid w:val="0AEE7AC1"/>
    <w:multiLevelType w:val="multilevel"/>
    <w:tmpl w:val="EFDC717A"/>
    <w:lvl w:ilvl="0">
      <w:start w:val="1"/>
      <w:numFmt w:val="ordinal"/>
      <w:lvlText w:val="%1"/>
      <w:lvlJc w:val="left"/>
      <w:pPr>
        <w:tabs>
          <w:tab w:val="num" w:pos="0"/>
        </w:tabs>
        <w:ind w:left="0" w:firstLine="0"/>
      </w:pPr>
      <w:rPr>
        <w:rFont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12D40AD2"/>
    <w:multiLevelType w:val="multilevel"/>
    <w:tmpl w:val="E73218A8"/>
    <w:lvl w:ilvl="0">
      <w:start w:val="1"/>
      <w:numFmt w:val="ordinal"/>
      <w:lvlText w:val="%1"/>
      <w:lvlJc w:val="left"/>
      <w:pPr>
        <w:tabs>
          <w:tab w:val="num" w:pos="0"/>
        </w:tabs>
        <w:ind w:left="0"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152F513A"/>
    <w:multiLevelType w:val="multilevel"/>
    <w:tmpl w:val="E6FA8320"/>
    <w:lvl w:ilvl="0">
      <w:start w:val="1"/>
      <w:numFmt w:val="decimal"/>
      <w:lvlText w:val="%1."/>
      <w:lvlJc w:val="left"/>
      <w:pPr>
        <w:tabs>
          <w:tab w:val="num" w:pos="0"/>
        </w:tabs>
        <w:ind w:left="0" w:firstLine="0"/>
      </w:pPr>
      <w:rPr>
        <w:rFonts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3" w15:restartNumberingAfterBreak="0">
    <w:nsid w:val="188E2BED"/>
    <w:multiLevelType w:val="hybridMultilevel"/>
    <w:tmpl w:val="53241D16"/>
    <w:lvl w:ilvl="0" w:tplc="17FEE080">
      <w:start w:val="1"/>
      <w:numFmt w:val="ordinal"/>
      <w:lvlText w:val="%1"/>
      <w:lvlJc w:val="left"/>
      <w:pPr>
        <w:tabs>
          <w:tab w:val="num" w:pos="0"/>
        </w:tabs>
        <w:ind w:left="0" w:firstLine="0"/>
      </w:pPr>
      <w:rPr>
        <w:rFonts w:ascii="Lucida Sans" w:hAnsi="Lucida Sans" w:hint="default"/>
        <w:b/>
        <w:i w:val="0"/>
        <w:vanish w:val="0"/>
        <w:color w:val="auto"/>
        <w:sz w:val="28"/>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4" w15:restartNumberingAfterBreak="0">
    <w:nsid w:val="199F1A53"/>
    <w:multiLevelType w:val="multilevel"/>
    <w:tmpl w:val="76003A9A"/>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1DB1457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DD52398"/>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26747815"/>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27A80646"/>
    <w:multiLevelType w:val="multilevel"/>
    <w:tmpl w:val="D624A646"/>
    <w:lvl w:ilvl="0">
      <w:start w:val="1"/>
      <w:numFmt w:val="decimal"/>
      <w:pStyle w:val="Heading1"/>
      <w:lvlText w:val="%1"/>
      <w:lvlJc w:val="left"/>
      <w:pPr>
        <w:ind w:left="360" w:hanging="360"/>
      </w:pPr>
      <w:rPr>
        <w:rFonts w:hint="default"/>
        <w:b w:val="0"/>
        <w:i w:val="0"/>
        <w:vanish w:val="0"/>
        <w:color w:val="auto"/>
        <w:sz w:val="28"/>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9" w15:restartNumberingAfterBreak="0">
    <w:nsid w:val="2BF87341"/>
    <w:multiLevelType w:val="multilevel"/>
    <w:tmpl w:val="83F0EDE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0" w15:restartNumberingAfterBreak="0">
    <w:nsid w:val="39135B2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2" w15:restartNumberingAfterBreak="0">
    <w:nsid w:val="3F363305"/>
    <w:multiLevelType w:val="multilevel"/>
    <w:tmpl w:val="727C6224"/>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3" w15:restartNumberingAfterBreak="0">
    <w:nsid w:val="40780DDA"/>
    <w:multiLevelType w:val="multilevel"/>
    <w:tmpl w:val="129061F0"/>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4" w15:restartNumberingAfterBreak="0">
    <w:nsid w:val="41F17EB5"/>
    <w:multiLevelType w:val="hybridMultilevel"/>
    <w:tmpl w:val="17B4991A"/>
    <w:lvl w:ilvl="0" w:tplc="D76A9484">
      <w:numFmt w:val="bullet"/>
      <w:lvlText w:val="-"/>
      <w:lvlJc w:val="left"/>
      <w:pPr>
        <w:ind w:left="720" w:hanging="360"/>
      </w:pPr>
      <w:rPr>
        <w:rFonts w:ascii="Lucida Sans" w:eastAsia="Lucida Sans" w:hAnsi="Lucida San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2311863"/>
    <w:multiLevelType w:val="hybridMultilevel"/>
    <w:tmpl w:val="1CC2AC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7C53A1"/>
    <w:multiLevelType w:val="multilevel"/>
    <w:tmpl w:val="B23E78CC"/>
    <w:lvl w:ilvl="0">
      <w:start w:val="1"/>
      <w:numFmt w:val="ordinal"/>
      <w:lvlText w:val="%1"/>
      <w:lvlJc w:val="left"/>
      <w:pPr>
        <w:tabs>
          <w:tab w:val="num" w:pos="-31680"/>
        </w:tabs>
        <w:ind w:left="-32767"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4BDA1F9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5B563181"/>
    <w:multiLevelType w:val="hybridMultilevel"/>
    <w:tmpl w:val="BEE600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7E5CEA"/>
    <w:multiLevelType w:val="multilevel"/>
    <w:tmpl w:val="C4928BA0"/>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22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0" w15:restartNumberingAfterBreak="0">
    <w:nsid w:val="63FE647F"/>
    <w:multiLevelType w:val="multilevel"/>
    <w:tmpl w:val="B8F2C990"/>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66FF0AFD"/>
    <w:multiLevelType w:val="hybridMultilevel"/>
    <w:tmpl w:val="4462EA88"/>
    <w:lvl w:ilvl="0" w:tplc="1C1CADFC">
      <w:start w:val="20"/>
      <w:numFmt w:val="bullet"/>
      <w:lvlText w:val="-"/>
      <w:lvlJc w:val="left"/>
      <w:pPr>
        <w:ind w:left="720" w:hanging="360"/>
      </w:pPr>
      <w:rPr>
        <w:rFonts w:ascii="Lucida Sans" w:eastAsia="Lucida Sans" w:hAnsi="Lucida San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8282258"/>
    <w:multiLevelType w:val="multilevel"/>
    <w:tmpl w:val="08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7BA82AF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15:restartNumberingAfterBreak="0">
    <w:nsid w:val="7FBD433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26"/>
  </w:num>
  <w:num w:numId="13">
    <w:abstractNumId w:val="11"/>
  </w:num>
  <w:num w:numId="14">
    <w:abstractNumId w:val="18"/>
  </w:num>
  <w:num w:numId="15">
    <w:abstractNumId w:val="17"/>
  </w:num>
  <w:num w:numId="16">
    <w:abstractNumId w:val="14"/>
  </w:num>
  <w:num w:numId="17">
    <w:abstractNumId w:val="10"/>
  </w:num>
  <w:num w:numId="18">
    <w:abstractNumId w:val="30"/>
  </w:num>
  <w:num w:numId="19">
    <w:abstractNumId w:val="20"/>
  </w:num>
  <w:num w:numId="20">
    <w:abstractNumId w:val="32"/>
  </w:num>
  <w:num w:numId="21">
    <w:abstractNumId w:val="34"/>
  </w:num>
  <w:num w:numId="22">
    <w:abstractNumId w:val="15"/>
  </w:num>
  <w:num w:numId="23">
    <w:abstractNumId w:val="27"/>
  </w:num>
  <w:num w:numId="24">
    <w:abstractNumId w:val="23"/>
  </w:num>
  <w:num w:numId="25">
    <w:abstractNumId w:val="16"/>
  </w:num>
  <w:num w:numId="26">
    <w:abstractNumId w:val="21"/>
  </w:num>
  <w:num w:numId="27">
    <w:abstractNumId w:val="19"/>
  </w:num>
  <w:num w:numId="28">
    <w:abstractNumId w:val="29"/>
  </w:num>
  <w:num w:numId="29">
    <w:abstractNumId w:val="22"/>
  </w:num>
  <w:num w:numId="30">
    <w:abstractNumId w:val="12"/>
  </w:num>
  <w:num w:numId="31">
    <w:abstractNumId w:val="33"/>
  </w:num>
  <w:num w:numId="32">
    <w:abstractNumId w:val="31"/>
  </w:num>
  <w:num w:numId="33">
    <w:abstractNumId w:val="28"/>
  </w:num>
  <w:num w:numId="34">
    <w:abstractNumId w:val="25"/>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001"/>
    <w:rsid w:val="00000DE9"/>
    <w:rsid w:val="00003CF0"/>
    <w:rsid w:val="000054FA"/>
    <w:rsid w:val="00005893"/>
    <w:rsid w:val="00006DC6"/>
    <w:rsid w:val="00017B6B"/>
    <w:rsid w:val="0003167A"/>
    <w:rsid w:val="00035727"/>
    <w:rsid w:val="00037BB1"/>
    <w:rsid w:val="00043D70"/>
    <w:rsid w:val="00046E64"/>
    <w:rsid w:val="00050F8D"/>
    <w:rsid w:val="00052463"/>
    <w:rsid w:val="00052655"/>
    <w:rsid w:val="000637B8"/>
    <w:rsid w:val="00064B33"/>
    <w:rsid w:val="00073F27"/>
    <w:rsid w:val="00084BBE"/>
    <w:rsid w:val="00086B5A"/>
    <w:rsid w:val="00091F3E"/>
    <w:rsid w:val="00095C44"/>
    <w:rsid w:val="00097CA3"/>
    <w:rsid w:val="00097F18"/>
    <w:rsid w:val="000A257C"/>
    <w:rsid w:val="000A3071"/>
    <w:rsid w:val="000A30EC"/>
    <w:rsid w:val="000A3AD4"/>
    <w:rsid w:val="000A506C"/>
    <w:rsid w:val="000B3812"/>
    <w:rsid w:val="000B45ED"/>
    <w:rsid w:val="000B4C0E"/>
    <w:rsid w:val="000B6017"/>
    <w:rsid w:val="000C34DB"/>
    <w:rsid w:val="000C3D0F"/>
    <w:rsid w:val="000C664E"/>
    <w:rsid w:val="000C68E1"/>
    <w:rsid w:val="000D1350"/>
    <w:rsid w:val="000D1FDC"/>
    <w:rsid w:val="000D5CEC"/>
    <w:rsid w:val="000E29F5"/>
    <w:rsid w:val="000E2B68"/>
    <w:rsid w:val="000E41B0"/>
    <w:rsid w:val="000F013A"/>
    <w:rsid w:val="000F3789"/>
    <w:rsid w:val="000F4661"/>
    <w:rsid w:val="000F79A0"/>
    <w:rsid w:val="001025FB"/>
    <w:rsid w:val="00111077"/>
    <w:rsid w:val="001111AB"/>
    <w:rsid w:val="00112357"/>
    <w:rsid w:val="00115413"/>
    <w:rsid w:val="001215C7"/>
    <w:rsid w:val="0012176B"/>
    <w:rsid w:val="00122FC3"/>
    <w:rsid w:val="0012531D"/>
    <w:rsid w:val="00126A8F"/>
    <w:rsid w:val="00130F45"/>
    <w:rsid w:val="00132057"/>
    <w:rsid w:val="00132445"/>
    <w:rsid w:val="0014266A"/>
    <w:rsid w:val="0014492E"/>
    <w:rsid w:val="00145386"/>
    <w:rsid w:val="0015023D"/>
    <w:rsid w:val="00154A76"/>
    <w:rsid w:val="00160E8B"/>
    <w:rsid w:val="00170D9E"/>
    <w:rsid w:val="001756BB"/>
    <w:rsid w:val="001761C5"/>
    <w:rsid w:val="00176DF1"/>
    <w:rsid w:val="00180125"/>
    <w:rsid w:val="00182498"/>
    <w:rsid w:val="00190EF8"/>
    <w:rsid w:val="001948CE"/>
    <w:rsid w:val="001955BB"/>
    <w:rsid w:val="00196900"/>
    <w:rsid w:val="001A534A"/>
    <w:rsid w:val="001B0C68"/>
    <w:rsid w:val="001B0F1A"/>
    <w:rsid w:val="001C038A"/>
    <w:rsid w:val="001C1083"/>
    <w:rsid w:val="001C4B4E"/>
    <w:rsid w:val="001E0286"/>
    <w:rsid w:val="001E086F"/>
    <w:rsid w:val="001E6BDA"/>
    <w:rsid w:val="001F0F2A"/>
    <w:rsid w:val="001F1B9C"/>
    <w:rsid w:val="001F1C3E"/>
    <w:rsid w:val="001F4E7F"/>
    <w:rsid w:val="0020417A"/>
    <w:rsid w:val="00206885"/>
    <w:rsid w:val="002069FB"/>
    <w:rsid w:val="00206E37"/>
    <w:rsid w:val="0021211B"/>
    <w:rsid w:val="00220F0E"/>
    <w:rsid w:val="002216BE"/>
    <w:rsid w:val="00221DD2"/>
    <w:rsid w:val="002479BB"/>
    <w:rsid w:val="002502B0"/>
    <w:rsid w:val="00250538"/>
    <w:rsid w:val="00251503"/>
    <w:rsid w:val="00255DC5"/>
    <w:rsid w:val="0025709B"/>
    <w:rsid w:val="002660B6"/>
    <w:rsid w:val="00272FC3"/>
    <w:rsid w:val="00273865"/>
    <w:rsid w:val="002762FA"/>
    <w:rsid w:val="002770E5"/>
    <w:rsid w:val="002860DA"/>
    <w:rsid w:val="00287046"/>
    <w:rsid w:val="0029235A"/>
    <w:rsid w:val="00295AFE"/>
    <w:rsid w:val="00296E81"/>
    <w:rsid w:val="002A0932"/>
    <w:rsid w:val="002A3596"/>
    <w:rsid w:val="002A4DFD"/>
    <w:rsid w:val="002A63B5"/>
    <w:rsid w:val="002B0461"/>
    <w:rsid w:val="002B4DBB"/>
    <w:rsid w:val="002B6660"/>
    <w:rsid w:val="002B6909"/>
    <w:rsid w:val="002C7FB9"/>
    <w:rsid w:val="002D1C66"/>
    <w:rsid w:val="002D2A4B"/>
    <w:rsid w:val="002E4F2E"/>
    <w:rsid w:val="002E6C41"/>
    <w:rsid w:val="002F03EF"/>
    <w:rsid w:val="002F0C30"/>
    <w:rsid w:val="002F20F5"/>
    <w:rsid w:val="003010C0"/>
    <w:rsid w:val="0030189B"/>
    <w:rsid w:val="00303236"/>
    <w:rsid w:val="00303A92"/>
    <w:rsid w:val="00304140"/>
    <w:rsid w:val="0030549A"/>
    <w:rsid w:val="00306515"/>
    <w:rsid w:val="00307B83"/>
    <w:rsid w:val="00313436"/>
    <w:rsid w:val="00313E62"/>
    <w:rsid w:val="00314233"/>
    <w:rsid w:val="00314D27"/>
    <w:rsid w:val="00317A0B"/>
    <w:rsid w:val="00317B84"/>
    <w:rsid w:val="003214A9"/>
    <w:rsid w:val="00322904"/>
    <w:rsid w:val="00323AE7"/>
    <w:rsid w:val="0033009B"/>
    <w:rsid w:val="00340207"/>
    <w:rsid w:val="0034691D"/>
    <w:rsid w:val="003511EC"/>
    <w:rsid w:val="003548E1"/>
    <w:rsid w:val="00361112"/>
    <w:rsid w:val="003653F6"/>
    <w:rsid w:val="0036655C"/>
    <w:rsid w:val="00374BDB"/>
    <w:rsid w:val="003805F5"/>
    <w:rsid w:val="00380A6E"/>
    <w:rsid w:val="00380DCC"/>
    <w:rsid w:val="003812D0"/>
    <w:rsid w:val="003838FC"/>
    <w:rsid w:val="00383EEF"/>
    <w:rsid w:val="003844AE"/>
    <w:rsid w:val="003853E6"/>
    <w:rsid w:val="00391D09"/>
    <w:rsid w:val="00396909"/>
    <w:rsid w:val="00397AFF"/>
    <w:rsid w:val="003A540C"/>
    <w:rsid w:val="003A63F0"/>
    <w:rsid w:val="003B04F5"/>
    <w:rsid w:val="003B1648"/>
    <w:rsid w:val="003B40AD"/>
    <w:rsid w:val="003B4CB2"/>
    <w:rsid w:val="003B5941"/>
    <w:rsid w:val="003B66F4"/>
    <w:rsid w:val="003C0AC6"/>
    <w:rsid w:val="003D3424"/>
    <w:rsid w:val="003D4775"/>
    <w:rsid w:val="003D4E72"/>
    <w:rsid w:val="003D5BA9"/>
    <w:rsid w:val="003E0C16"/>
    <w:rsid w:val="003E14BF"/>
    <w:rsid w:val="003E3497"/>
    <w:rsid w:val="003E5E74"/>
    <w:rsid w:val="003F2216"/>
    <w:rsid w:val="003F5797"/>
    <w:rsid w:val="0040510C"/>
    <w:rsid w:val="00411029"/>
    <w:rsid w:val="0041205B"/>
    <w:rsid w:val="004144A2"/>
    <w:rsid w:val="0041460B"/>
    <w:rsid w:val="00416C9D"/>
    <w:rsid w:val="0041737A"/>
    <w:rsid w:val="004202F9"/>
    <w:rsid w:val="0042274F"/>
    <w:rsid w:val="00425875"/>
    <w:rsid w:val="00426E2D"/>
    <w:rsid w:val="00436725"/>
    <w:rsid w:val="00442880"/>
    <w:rsid w:val="004457DE"/>
    <w:rsid w:val="004470E5"/>
    <w:rsid w:val="00454C9D"/>
    <w:rsid w:val="004564DF"/>
    <w:rsid w:val="00462CB2"/>
    <w:rsid w:val="00464AA9"/>
    <w:rsid w:val="0046748A"/>
    <w:rsid w:val="00467F01"/>
    <w:rsid w:val="00470793"/>
    <w:rsid w:val="00473713"/>
    <w:rsid w:val="00474A4B"/>
    <w:rsid w:val="00476EF2"/>
    <w:rsid w:val="004810B9"/>
    <w:rsid w:val="004820CA"/>
    <w:rsid w:val="0048681A"/>
    <w:rsid w:val="00493AC5"/>
    <w:rsid w:val="00495E68"/>
    <w:rsid w:val="004960D6"/>
    <w:rsid w:val="00497AF9"/>
    <w:rsid w:val="004A28AA"/>
    <w:rsid w:val="004A2FFF"/>
    <w:rsid w:val="004B296F"/>
    <w:rsid w:val="004B5E5F"/>
    <w:rsid w:val="004C5EBF"/>
    <w:rsid w:val="004D192A"/>
    <w:rsid w:val="004D292A"/>
    <w:rsid w:val="004D34A2"/>
    <w:rsid w:val="004D6644"/>
    <w:rsid w:val="004D7D20"/>
    <w:rsid w:val="004E16E7"/>
    <w:rsid w:val="004E6E11"/>
    <w:rsid w:val="004E75C2"/>
    <w:rsid w:val="004E776D"/>
    <w:rsid w:val="004F3800"/>
    <w:rsid w:val="004F4868"/>
    <w:rsid w:val="004F7B96"/>
    <w:rsid w:val="005009A2"/>
    <w:rsid w:val="005014F4"/>
    <w:rsid w:val="00501529"/>
    <w:rsid w:val="00504A8B"/>
    <w:rsid w:val="00505EEC"/>
    <w:rsid w:val="00506534"/>
    <w:rsid w:val="00511AD6"/>
    <w:rsid w:val="00511D21"/>
    <w:rsid w:val="0051235C"/>
    <w:rsid w:val="005159D8"/>
    <w:rsid w:val="00520CA3"/>
    <w:rsid w:val="00530949"/>
    <w:rsid w:val="0053118D"/>
    <w:rsid w:val="005420EA"/>
    <w:rsid w:val="00542C47"/>
    <w:rsid w:val="00543023"/>
    <w:rsid w:val="00547734"/>
    <w:rsid w:val="005479A4"/>
    <w:rsid w:val="00551981"/>
    <w:rsid w:val="0055253B"/>
    <w:rsid w:val="00552732"/>
    <w:rsid w:val="00555C55"/>
    <w:rsid w:val="00555EE2"/>
    <w:rsid w:val="00556E27"/>
    <w:rsid w:val="005600E8"/>
    <w:rsid w:val="0056026D"/>
    <w:rsid w:val="005606BE"/>
    <w:rsid w:val="005627B7"/>
    <w:rsid w:val="00565A87"/>
    <w:rsid w:val="00566415"/>
    <w:rsid w:val="00567DB7"/>
    <w:rsid w:val="00570859"/>
    <w:rsid w:val="005714CF"/>
    <w:rsid w:val="00571CB6"/>
    <w:rsid w:val="005751C4"/>
    <w:rsid w:val="00597967"/>
    <w:rsid w:val="005A1C23"/>
    <w:rsid w:val="005A3A55"/>
    <w:rsid w:val="005A4A05"/>
    <w:rsid w:val="005A6283"/>
    <w:rsid w:val="005B4240"/>
    <w:rsid w:val="005B5FF7"/>
    <w:rsid w:val="005C360F"/>
    <w:rsid w:val="005C43BE"/>
    <w:rsid w:val="005C5DAE"/>
    <w:rsid w:val="005D79DE"/>
    <w:rsid w:val="005E0D47"/>
    <w:rsid w:val="005E3C39"/>
    <w:rsid w:val="005E705C"/>
    <w:rsid w:val="005E7FA4"/>
    <w:rsid w:val="005F093B"/>
    <w:rsid w:val="005F7206"/>
    <w:rsid w:val="00602F36"/>
    <w:rsid w:val="00606F00"/>
    <w:rsid w:val="00607093"/>
    <w:rsid w:val="00611B16"/>
    <w:rsid w:val="00615A02"/>
    <w:rsid w:val="00616017"/>
    <w:rsid w:val="00617613"/>
    <w:rsid w:val="006254BF"/>
    <w:rsid w:val="006275D4"/>
    <w:rsid w:val="00627664"/>
    <w:rsid w:val="00627C94"/>
    <w:rsid w:val="00630349"/>
    <w:rsid w:val="006312CC"/>
    <w:rsid w:val="006312E0"/>
    <w:rsid w:val="0063183A"/>
    <w:rsid w:val="00633347"/>
    <w:rsid w:val="00635774"/>
    <w:rsid w:val="00636BB9"/>
    <w:rsid w:val="00641DBB"/>
    <w:rsid w:val="0065257C"/>
    <w:rsid w:val="00652EAB"/>
    <w:rsid w:val="006542BD"/>
    <w:rsid w:val="006608D3"/>
    <w:rsid w:val="00665278"/>
    <w:rsid w:val="0066590A"/>
    <w:rsid w:val="0067191A"/>
    <w:rsid w:val="006769C4"/>
    <w:rsid w:val="00682ED3"/>
    <w:rsid w:val="00683799"/>
    <w:rsid w:val="00683CA6"/>
    <w:rsid w:val="0069632F"/>
    <w:rsid w:val="00697FE1"/>
    <w:rsid w:val="006A32CC"/>
    <w:rsid w:val="006A5208"/>
    <w:rsid w:val="006A60EC"/>
    <w:rsid w:val="006A61C5"/>
    <w:rsid w:val="006B0C5B"/>
    <w:rsid w:val="006B1682"/>
    <w:rsid w:val="006B3506"/>
    <w:rsid w:val="006B4E58"/>
    <w:rsid w:val="006B4F41"/>
    <w:rsid w:val="006B5E44"/>
    <w:rsid w:val="006B6C7B"/>
    <w:rsid w:val="006C2DBE"/>
    <w:rsid w:val="006C43EE"/>
    <w:rsid w:val="006D6738"/>
    <w:rsid w:val="006E3051"/>
    <w:rsid w:val="006E3318"/>
    <w:rsid w:val="006E41B3"/>
    <w:rsid w:val="006E46AC"/>
    <w:rsid w:val="006F5870"/>
    <w:rsid w:val="006F6B33"/>
    <w:rsid w:val="006F7567"/>
    <w:rsid w:val="006F7DCD"/>
    <w:rsid w:val="00700443"/>
    <w:rsid w:val="007006BE"/>
    <w:rsid w:val="00702C21"/>
    <w:rsid w:val="00704B60"/>
    <w:rsid w:val="007050ED"/>
    <w:rsid w:val="00710411"/>
    <w:rsid w:val="00715B5E"/>
    <w:rsid w:val="00720853"/>
    <w:rsid w:val="00722F4C"/>
    <w:rsid w:val="007231EC"/>
    <w:rsid w:val="00724787"/>
    <w:rsid w:val="00730698"/>
    <w:rsid w:val="00732E53"/>
    <w:rsid w:val="00733EB0"/>
    <w:rsid w:val="0073549C"/>
    <w:rsid w:val="00741B83"/>
    <w:rsid w:val="0075075C"/>
    <w:rsid w:val="00753432"/>
    <w:rsid w:val="00753E80"/>
    <w:rsid w:val="007552F5"/>
    <w:rsid w:val="00760187"/>
    <w:rsid w:val="007601CB"/>
    <w:rsid w:val="00761683"/>
    <w:rsid w:val="0076331C"/>
    <w:rsid w:val="00767638"/>
    <w:rsid w:val="0077576F"/>
    <w:rsid w:val="00780425"/>
    <w:rsid w:val="00784BA7"/>
    <w:rsid w:val="00785CBA"/>
    <w:rsid w:val="00787CEF"/>
    <w:rsid w:val="00796682"/>
    <w:rsid w:val="007A08E7"/>
    <w:rsid w:val="007B0A50"/>
    <w:rsid w:val="007B4AC6"/>
    <w:rsid w:val="007B52C1"/>
    <w:rsid w:val="007B5A3A"/>
    <w:rsid w:val="007B5E1B"/>
    <w:rsid w:val="007B6F72"/>
    <w:rsid w:val="007B7825"/>
    <w:rsid w:val="007D1851"/>
    <w:rsid w:val="007D2A18"/>
    <w:rsid w:val="007D436F"/>
    <w:rsid w:val="007D6F67"/>
    <w:rsid w:val="007D71CB"/>
    <w:rsid w:val="007E2FB0"/>
    <w:rsid w:val="007E4040"/>
    <w:rsid w:val="007E4743"/>
    <w:rsid w:val="007E5F76"/>
    <w:rsid w:val="007E6849"/>
    <w:rsid w:val="007F0D6E"/>
    <w:rsid w:val="007F4480"/>
    <w:rsid w:val="007F4609"/>
    <w:rsid w:val="007F6A37"/>
    <w:rsid w:val="007F79F4"/>
    <w:rsid w:val="008005FD"/>
    <w:rsid w:val="00800759"/>
    <w:rsid w:val="00800BF2"/>
    <w:rsid w:val="00802E50"/>
    <w:rsid w:val="008039D0"/>
    <w:rsid w:val="0080507B"/>
    <w:rsid w:val="008071A5"/>
    <w:rsid w:val="0080727D"/>
    <w:rsid w:val="00810A64"/>
    <w:rsid w:val="00811072"/>
    <w:rsid w:val="00821E2C"/>
    <w:rsid w:val="0082205D"/>
    <w:rsid w:val="00823022"/>
    <w:rsid w:val="008253F2"/>
    <w:rsid w:val="008257B2"/>
    <w:rsid w:val="0082678F"/>
    <w:rsid w:val="00826A7F"/>
    <w:rsid w:val="00833699"/>
    <w:rsid w:val="00835924"/>
    <w:rsid w:val="00847E0C"/>
    <w:rsid w:val="00850565"/>
    <w:rsid w:val="00853ACD"/>
    <w:rsid w:val="00853CFD"/>
    <w:rsid w:val="00870AC9"/>
    <w:rsid w:val="00871397"/>
    <w:rsid w:val="008716B3"/>
    <w:rsid w:val="00871EEF"/>
    <w:rsid w:val="00874F08"/>
    <w:rsid w:val="00877610"/>
    <w:rsid w:val="00881C5A"/>
    <w:rsid w:val="008907FE"/>
    <w:rsid w:val="008A7DAC"/>
    <w:rsid w:val="008B6910"/>
    <w:rsid w:val="008C063F"/>
    <w:rsid w:val="008C51F3"/>
    <w:rsid w:val="008C6ACC"/>
    <w:rsid w:val="008D0998"/>
    <w:rsid w:val="008D0BD6"/>
    <w:rsid w:val="008D2177"/>
    <w:rsid w:val="008D3A9F"/>
    <w:rsid w:val="008D5C49"/>
    <w:rsid w:val="008D61F6"/>
    <w:rsid w:val="008D622F"/>
    <w:rsid w:val="008D67FE"/>
    <w:rsid w:val="008E06A0"/>
    <w:rsid w:val="008E3838"/>
    <w:rsid w:val="008E3D4C"/>
    <w:rsid w:val="008E671A"/>
    <w:rsid w:val="008E7A91"/>
    <w:rsid w:val="008F6A5F"/>
    <w:rsid w:val="008F6E54"/>
    <w:rsid w:val="0090081E"/>
    <w:rsid w:val="009032FD"/>
    <w:rsid w:val="00903C12"/>
    <w:rsid w:val="00904A44"/>
    <w:rsid w:val="0090626B"/>
    <w:rsid w:val="00914F12"/>
    <w:rsid w:val="009161C4"/>
    <w:rsid w:val="00917B22"/>
    <w:rsid w:val="00921EE2"/>
    <w:rsid w:val="00923319"/>
    <w:rsid w:val="00926137"/>
    <w:rsid w:val="009313D3"/>
    <w:rsid w:val="0093199E"/>
    <w:rsid w:val="00931BE5"/>
    <w:rsid w:val="00932C5C"/>
    <w:rsid w:val="00936A93"/>
    <w:rsid w:val="00937739"/>
    <w:rsid w:val="00942B15"/>
    <w:rsid w:val="00944C57"/>
    <w:rsid w:val="0094626A"/>
    <w:rsid w:val="00951C7B"/>
    <w:rsid w:val="0095423D"/>
    <w:rsid w:val="009546FD"/>
    <w:rsid w:val="0095757A"/>
    <w:rsid w:val="009577BF"/>
    <w:rsid w:val="00966B8C"/>
    <w:rsid w:val="00966D2F"/>
    <w:rsid w:val="00967195"/>
    <w:rsid w:val="009742F1"/>
    <w:rsid w:val="00981C5F"/>
    <w:rsid w:val="00986833"/>
    <w:rsid w:val="00992AC2"/>
    <w:rsid w:val="009A23D4"/>
    <w:rsid w:val="009A5A23"/>
    <w:rsid w:val="009A7BA0"/>
    <w:rsid w:val="009A7E83"/>
    <w:rsid w:val="009B0030"/>
    <w:rsid w:val="009B18B4"/>
    <w:rsid w:val="009B2AD3"/>
    <w:rsid w:val="009C01F0"/>
    <w:rsid w:val="009C1039"/>
    <w:rsid w:val="009C1FDB"/>
    <w:rsid w:val="009C2006"/>
    <w:rsid w:val="009C22DF"/>
    <w:rsid w:val="009C3B5A"/>
    <w:rsid w:val="009C57D1"/>
    <w:rsid w:val="009C5D48"/>
    <w:rsid w:val="009C6BDF"/>
    <w:rsid w:val="009D183E"/>
    <w:rsid w:val="009D1BB3"/>
    <w:rsid w:val="009D5780"/>
    <w:rsid w:val="009D5BFE"/>
    <w:rsid w:val="009D79DF"/>
    <w:rsid w:val="009D7F15"/>
    <w:rsid w:val="009E025F"/>
    <w:rsid w:val="009E5768"/>
    <w:rsid w:val="009E579C"/>
    <w:rsid w:val="009E5AD0"/>
    <w:rsid w:val="009F2467"/>
    <w:rsid w:val="009F5BCC"/>
    <w:rsid w:val="00A01270"/>
    <w:rsid w:val="00A02C21"/>
    <w:rsid w:val="00A02D37"/>
    <w:rsid w:val="00A136F1"/>
    <w:rsid w:val="00A1513E"/>
    <w:rsid w:val="00A21109"/>
    <w:rsid w:val="00A22D0A"/>
    <w:rsid w:val="00A22F44"/>
    <w:rsid w:val="00A23B05"/>
    <w:rsid w:val="00A2653E"/>
    <w:rsid w:val="00A315AB"/>
    <w:rsid w:val="00A31E38"/>
    <w:rsid w:val="00A32F3D"/>
    <w:rsid w:val="00A368BB"/>
    <w:rsid w:val="00A373F2"/>
    <w:rsid w:val="00A4184C"/>
    <w:rsid w:val="00A43DA1"/>
    <w:rsid w:val="00A43DE8"/>
    <w:rsid w:val="00A52729"/>
    <w:rsid w:val="00A54C2F"/>
    <w:rsid w:val="00A55269"/>
    <w:rsid w:val="00A555EB"/>
    <w:rsid w:val="00A602BF"/>
    <w:rsid w:val="00A62C6B"/>
    <w:rsid w:val="00A65413"/>
    <w:rsid w:val="00A665B8"/>
    <w:rsid w:val="00A678C0"/>
    <w:rsid w:val="00A70744"/>
    <w:rsid w:val="00A72912"/>
    <w:rsid w:val="00A72EF0"/>
    <w:rsid w:val="00A749DF"/>
    <w:rsid w:val="00A80E92"/>
    <w:rsid w:val="00A82729"/>
    <w:rsid w:val="00A84650"/>
    <w:rsid w:val="00A94817"/>
    <w:rsid w:val="00AA0BDC"/>
    <w:rsid w:val="00AA10D7"/>
    <w:rsid w:val="00AB1C5E"/>
    <w:rsid w:val="00AB24DA"/>
    <w:rsid w:val="00AB5BA3"/>
    <w:rsid w:val="00AC3039"/>
    <w:rsid w:val="00AC6246"/>
    <w:rsid w:val="00AC65C7"/>
    <w:rsid w:val="00AC7AB4"/>
    <w:rsid w:val="00AD0EBB"/>
    <w:rsid w:val="00AD3C46"/>
    <w:rsid w:val="00AD55EB"/>
    <w:rsid w:val="00AD7EAC"/>
    <w:rsid w:val="00AE2C3C"/>
    <w:rsid w:val="00AE431F"/>
    <w:rsid w:val="00AE59CB"/>
    <w:rsid w:val="00AE64F6"/>
    <w:rsid w:val="00AF78B9"/>
    <w:rsid w:val="00B001E3"/>
    <w:rsid w:val="00B06C02"/>
    <w:rsid w:val="00B07F16"/>
    <w:rsid w:val="00B10C19"/>
    <w:rsid w:val="00B11BC2"/>
    <w:rsid w:val="00B11C70"/>
    <w:rsid w:val="00B127B6"/>
    <w:rsid w:val="00B132DE"/>
    <w:rsid w:val="00B1589D"/>
    <w:rsid w:val="00B165C1"/>
    <w:rsid w:val="00B200C2"/>
    <w:rsid w:val="00B25861"/>
    <w:rsid w:val="00B25A50"/>
    <w:rsid w:val="00B25DB1"/>
    <w:rsid w:val="00B31A91"/>
    <w:rsid w:val="00B36D01"/>
    <w:rsid w:val="00B40503"/>
    <w:rsid w:val="00B40D4F"/>
    <w:rsid w:val="00B41DCB"/>
    <w:rsid w:val="00B5590F"/>
    <w:rsid w:val="00B60DE6"/>
    <w:rsid w:val="00B6241E"/>
    <w:rsid w:val="00B642A4"/>
    <w:rsid w:val="00B65022"/>
    <w:rsid w:val="00B664C3"/>
    <w:rsid w:val="00B664F9"/>
    <w:rsid w:val="00B70F40"/>
    <w:rsid w:val="00B73EC0"/>
    <w:rsid w:val="00B747EE"/>
    <w:rsid w:val="00B807BC"/>
    <w:rsid w:val="00B81287"/>
    <w:rsid w:val="00B83505"/>
    <w:rsid w:val="00B83E0C"/>
    <w:rsid w:val="00B85A88"/>
    <w:rsid w:val="00B91A07"/>
    <w:rsid w:val="00B92F01"/>
    <w:rsid w:val="00B94E58"/>
    <w:rsid w:val="00B97C3D"/>
    <w:rsid w:val="00BA15BB"/>
    <w:rsid w:val="00BA40CF"/>
    <w:rsid w:val="00BA55FC"/>
    <w:rsid w:val="00BA5AA7"/>
    <w:rsid w:val="00BB2643"/>
    <w:rsid w:val="00BB45BA"/>
    <w:rsid w:val="00BC0C70"/>
    <w:rsid w:val="00BC3945"/>
    <w:rsid w:val="00BD2F69"/>
    <w:rsid w:val="00BD5F42"/>
    <w:rsid w:val="00BD622A"/>
    <w:rsid w:val="00BD6876"/>
    <w:rsid w:val="00BE64F7"/>
    <w:rsid w:val="00BE70B7"/>
    <w:rsid w:val="00BF2D5F"/>
    <w:rsid w:val="00BF4349"/>
    <w:rsid w:val="00BF6B4D"/>
    <w:rsid w:val="00BF6E1E"/>
    <w:rsid w:val="00BF7868"/>
    <w:rsid w:val="00C00E30"/>
    <w:rsid w:val="00C02034"/>
    <w:rsid w:val="00C04322"/>
    <w:rsid w:val="00C059AB"/>
    <w:rsid w:val="00C10285"/>
    <w:rsid w:val="00C11B75"/>
    <w:rsid w:val="00C12B5C"/>
    <w:rsid w:val="00C151A1"/>
    <w:rsid w:val="00C1559E"/>
    <w:rsid w:val="00C236A7"/>
    <w:rsid w:val="00C249B9"/>
    <w:rsid w:val="00C267B3"/>
    <w:rsid w:val="00C30550"/>
    <w:rsid w:val="00C4003C"/>
    <w:rsid w:val="00C42340"/>
    <w:rsid w:val="00C42FDC"/>
    <w:rsid w:val="00C475F4"/>
    <w:rsid w:val="00C63173"/>
    <w:rsid w:val="00C6727C"/>
    <w:rsid w:val="00C7018E"/>
    <w:rsid w:val="00C73669"/>
    <w:rsid w:val="00C74878"/>
    <w:rsid w:val="00C75731"/>
    <w:rsid w:val="00C824E0"/>
    <w:rsid w:val="00C97682"/>
    <w:rsid w:val="00C97B45"/>
    <w:rsid w:val="00CA541A"/>
    <w:rsid w:val="00CA778F"/>
    <w:rsid w:val="00CA7D54"/>
    <w:rsid w:val="00CA7E54"/>
    <w:rsid w:val="00CB2EC0"/>
    <w:rsid w:val="00CB423A"/>
    <w:rsid w:val="00CB44E0"/>
    <w:rsid w:val="00CB455A"/>
    <w:rsid w:val="00CB6E67"/>
    <w:rsid w:val="00CC452B"/>
    <w:rsid w:val="00CC7BBA"/>
    <w:rsid w:val="00CD0060"/>
    <w:rsid w:val="00CD1BE9"/>
    <w:rsid w:val="00CD1FEF"/>
    <w:rsid w:val="00CD2C45"/>
    <w:rsid w:val="00CD3603"/>
    <w:rsid w:val="00CD3C7E"/>
    <w:rsid w:val="00CD4F4C"/>
    <w:rsid w:val="00CE511B"/>
    <w:rsid w:val="00CF4DBE"/>
    <w:rsid w:val="00CF4EEE"/>
    <w:rsid w:val="00CF618D"/>
    <w:rsid w:val="00CF7195"/>
    <w:rsid w:val="00CF7863"/>
    <w:rsid w:val="00D01499"/>
    <w:rsid w:val="00D13744"/>
    <w:rsid w:val="00D16ADF"/>
    <w:rsid w:val="00D17784"/>
    <w:rsid w:val="00D216C7"/>
    <w:rsid w:val="00D22D1B"/>
    <w:rsid w:val="00D27021"/>
    <w:rsid w:val="00D30F1F"/>
    <w:rsid w:val="00D3257C"/>
    <w:rsid w:val="00D33345"/>
    <w:rsid w:val="00D3690E"/>
    <w:rsid w:val="00D37E22"/>
    <w:rsid w:val="00D51BA5"/>
    <w:rsid w:val="00D57057"/>
    <w:rsid w:val="00D70FEF"/>
    <w:rsid w:val="00D71AD0"/>
    <w:rsid w:val="00D745BA"/>
    <w:rsid w:val="00D75E64"/>
    <w:rsid w:val="00D775C3"/>
    <w:rsid w:val="00D77EF2"/>
    <w:rsid w:val="00D8042E"/>
    <w:rsid w:val="00D80976"/>
    <w:rsid w:val="00D94794"/>
    <w:rsid w:val="00D960DD"/>
    <w:rsid w:val="00DA4A2A"/>
    <w:rsid w:val="00DA4F15"/>
    <w:rsid w:val="00DA65E3"/>
    <w:rsid w:val="00DA68B5"/>
    <w:rsid w:val="00DC0B0E"/>
    <w:rsid w:val="00DC3E3A"/>
    <w:rsid w:val="00DC4D60"/>
    <w:rsid w:val="00DC70D0"/>
    <w:rsid w:val="00DD1E64"/>
    <w:rsid w:val="00DD41BF"/>
    <w:rsid w:val="00DE242C"/>
    <w:rsid w:val="00DE69EF"/>
    <w:rsid w:val="00DF1001"/>
    <w:rsid w:val="00DF3615"/>
    <w:rsid w:val="00DF3DDC"/>
    <w:rsid w:val="00DF4092"/>
    <w:rsid w:val="00DF6AAA"/>
    <w:rsid w:val="00DF6D19"/>
    <w:rsid w:val="00E04415"/>
    <w:rsid w:val="00E07490"/>
    <w:rsid w:val="00E14744"/>
    <w:rsid w:val="00E147B8"/>
    <w:rsid w:val="00E14B9E"/>
    <w:rsid w:val="00E2020E"/>
    <w:rsid w:val="00E210D0"/>
    <w:rsid w:val="00E24FE5"/>
    <w:rsid w:val="00E2739E"/>
    <w:rsid w:val="00E3306C"/>
    <w:rsid w:val="00E4050F"/>
    <w:rsid w:val="00E43329"/>
    <w:rsid w:val="00E55214"/>
    <w:rsid w:val="00E57FC1"/>
    <w:rsid w:val="00E61DC9"/>
    <w:rsid w:val="00E63785"/>
    <w:rsid w:val="00E63D17"/>
    <w:rsid w:val="00E63F69"/>
    <w:rsid w:val="00E70227"/>
    <w:rsid w:val="00E70726"/>
    <w:rsid w:val="00E720ED"/>
    <w:rsid w:val="00E72652"/>
    <w:rsid w:val="00E73CF8"/>
    <w:rsid w:val="00E7778A"/>
    <w:rsid w:val="00E9235F"/>
    <w:rsid w:val="00E92FC0"/>
    <w:rsid w:val="00E9787C"/>
    <w:rsid w:val="00E97C6B"/>
    <w:rsid w:val="00EA12F5"/>
    <w:rsid w:val="00EA3B65"/>
    <w:rsid w:val="00EB1937"/>
    <w:rsid w:val="00EB6D7D"/>
    <w:rsid w:val="00EB7340"/>
    <w:rsid w:val="00EB7863"/>
    <w:rsid w:val="00EC059F"/>
    <w:rsid w:val="00EC268E"/>
    <w:rsid w:val="00ED0D19"/>
    <w:rsid w:val="00ED52B4"/>
    <w:rsid w:val="00ED6401"/>
    <w:rsid w:val="00ED7690"/>
    <w:rsid w:val="00EE0B4B"/>
    <w:rsid w:val="00EE1E18"/>
    <w:rsid w:val="00EE4401"/>
    <w:rsid w:val="00EE6B5E"/>
    <w:rsid w:val="00EF2BF9"/>
    <w:rsid w:val="00EF4B39"/>
    <w:rsid w:val="00F10725"/>
    <w:rsid w:val="00F11518"/>
    <w:rsid w:val="00F1780F"/>
    <w:rsid w:val="00F212D5"/>
    <w:rsid w:val="00F22F6E"/>
    <w:rsid w:val="00F31033"/>
    <w:rsid w:val="00F33235"/>
    <w:rsid w:val="00F33266"/>
    <w:rsid w:val="00F36316"/>
    <w:rsid w:val="00F40917"/>
    <w:rsid w:val="00F41423"/>
    <w:rsid w:val="00F431D1"/>
    <w:rsid w:val="00F53603"/>
    <w:rsid w:val="00F56891"/>
    <w:rsid w:val="00F60A34"/>
    <w:rsid w:val="00F65C28"/>
    <w:rsid w:val="00F72722"/>
    <w:rsid w:val="00F825B4"/>
    <w:rsid w:val="00F83D0A"/>
    <w:rsid w:val="00F855D8"/>
    <w:rsid w:val="00F9317D"/>
    <w:rsid w:val="00F97575"/>
    <w:rsid w:val="00FA130C"/>
    <w:rsid w:val="00FA3022"/>
    <w:rsid w:val="00FA3BA2"/>
    <w:rsid w:val="00FA51DA"/>
    <w:rsid w:val="00FA5C69"/>
    <w:rsid w:val="00FA5FDF"/>
    <w:rsid w:val="00FB1032"/>
    <w:rsid w:val="00FB3018"/>
    <w:rsid w:val="00FB3162"/>
    <w:rsid w:val="00FC1943"/>
    <w:rsid w:val="00FC1BBD"/>
    <w:rsid w:val="00FC3046"/>
    <w:rsid w:val="00FC41A9"/>
    <w:rsid w:val="00FD1675"/>
    <w:rsid w:val="00FD1C8B"/>
    <w:rsid w:val="00FF1349"/>
    <w:rsid w:val="00FF15F1"/>
    <w:rsid w:val="00FF31B4"/>
    <w:rsid w:val="00FF4C5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AECD14"/>
  <w15:chartTrackingRefBased/>
  <w15:docId w15:val="{A54BA8C2-CFA9-4BA2-82B2-FAE68D074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50F8D"/>
    <w:pPr>
      <w:spacing w:line="244" w:lineRule="atLeast"/>
    </w:pPr>
    <w:rPr>
      <w:sz w:val="19"/>
      <w:lang w:val="en-GB" w:eastAsia="en-US"/>
    </w:rPr>
  </w:style>
  <w:style w:type="paragraph" w:styleId="Heading1">
    <w:name w:val="heading 1"/>
    <w:basedOn w:val="Normal"/>
    <w:next w:val="Normal"/>
    <w:link w:val="Heading1Char"/>
    <w:uiPriority w:val="9"/>
    <w:qFormat/>
    <w:rsid w:val="00380DCC"/>
    <w:pPr>
      <w:keepNext/>
      <w:keepLines/>
      <w:numPr>
        <w:numId w:val="14"/>
      </w:numPr>
      <w:tabs>
        <w:tab w:val="left" w:pos="340"/>
        <w:tab w:val="left" w:pos="567"/>
        <w:tab w:val="left" w:pos="794"/>
      </w:tabs>
      <w:spacing w:before="360" w:after="240" w:line="336" w:lineRule="atLeast"/>
      <w:outlineLvl w:val="0"/>
    </w:pPr>
    <w:rPr>
      <w:rFonts w:eastAsia="Times New Roman"/>
      <w:bCs/>
      <w:sz w:val="28"/>
      <w:szCs w:val="28"/>
    </w:rPr>
  </w:style>
  <w:style w:type="paragraph" w:styleId="Heading2">
    <w:name w:val="heading 2"/>
    <w:basedOn w:val="Normal"/>
    <w:next w:val="Normal"/>
    <w:link w:val="Heading2Char"/>
    <w:qFormat/>
    <w:rsid w:val="007050ED"/>
    <w:pPr>
      <w:keepNext/>
      <w:keepLines/>
      <w:numPr>
        <w:ilvl w:val="1"/>
        <w:numId w:val="14"/>
      </w:numPr>
      <w:tabs>
        <w:tab w:val="left" w:pos="567"/>
        <w:tab w:val="left" w:pos="794"/>
      </w:tabs>
      <w:spacing w:before="360" w:after="120"/>
      <w:outlineLvl w:val="1"/>
    </w:pPr>
    <w:rPr>
      <w:rFonts w:eastAsia="Times New Roman"/>
      <w:b/>
      <w:bCs/>
      <w:szCs w:val="26"/>
    </w:rPr>
  </w:style>
  <w:style w:type="paragraph" w:styleId="Heading3">
    <w:name w:val="heading 3"/>
    <w:basedOn w:val="Normal"/>
    <w:next w:val="Normal"/>
    <w:qFormat/>
    <w:rsid w:val="009C1039"/>
    <w:pPr>
      <w:keepNext/>
      <w:numPr>
        <w:ilvl w:val="2"/>
        <w:numId w:val="14"/>
      </w:numPr>
      <w:spacing w:before="360"/>
      <w:outlineLvl w:val="2"/>
    </w:pPr>
    <w:rPr>
      <w:rFonts w:cs="Arial"/>
      <w:b/>
      <w:bCs/>
      <w:szCs w:val="26"/>
    </w:rPr>
  </w:style>
  <w:style w:type="paragraph" w:styleId="Heading4">
    <w:name w:val="heading 4"/>
    <w:basedOn w:val="Normal"/>
    <w:next w:val="Normal"/>
    <w:qFormat/>
    <w:rsid w:val="009C1039"/>
    <w:pPr>
      <w:keepNext/>
      <w:numPr>
        <w:ilvl w:val="3"/>
        <w:numId w:val="14"/>
      </w:numPr>
      <w:spacing w:before="360"/>
      <w:outlineLvl w:val="3"/>
    </w:pPr>
    <w:rPr>
      <w:b/>
      <w:bCs/>
      <w:szCs w:val="28"/>
    </w:rPr>
  </w:style>
  <w:style w:type="paragraph" w:styleId="Heading5">
    <w:name w:val="heading 5"/>
    <w:basedOn w:val="Normal"/>
    <w:next w:val="Normal"/>
    <w:qFormat/>
    <w:rsid w:val="009C1039"/>
    <w:pPr>
      <w:numPr>
        <w:ilvl w:val="4"/>
        <w:numId w:val="14"/>
      </w:numPr>
      <w:spacing w:before="360"/>
      <w:outlineLvl w:val="4"/>
    </w:pPr>
    <w:rPr>
      <w:b/>
      <w:bCs/>
      <w:iCs/>
      <w:szCs w:val="26"/>
    </w:rPr>
  </w:style>
  <w:style w:type="paragraph" w:styleId="Heading6">
    <w:name w:val="heading 6"/>
    <w:basedOn w:val="Normal"/>
    <w:next w:val="Normal"/>
    <w:qFormat/>
    <w:rsid w:val="009C1039"/>
    <w:pPr>
      <w:spacing w:before="360"/>
      <w:outlineLvl w:val="5"/>
    </w:pPr>
    <w:rPr>
      <w:rFonts w:cs="Lucida Sans"/>
      <w:b/>
      <w:bCs/>
      <w:szCs w:val="19"/>
    </w:rPr>
  </w:style>
  <w:style w:type="paragraph" w:styleId="Heading7">
    <w:name w:val="heading 7"/>
    <w:basedOn w:val="Normal"/>
    <w:next w:val="Normal"/>
    <w:semiHidden/>
    <w:qFormat/>
    <w:rsid w:val="00CB44E0"/>
    <w:pPr>
      <w:outlineLvl w:val="6"/>
    </w:pPr>
    <w:rPr>
      <w:rFonts w:cs="Lucida Sans"/>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80DCC"/>
    <w:rPr>
      <w:rFonts w:eastAsia="Times New Roman"/>
      <w:bCs/>
      <w:sz w:val="28"/>
      <w:szCs w:val="28"/>
      <w:lang w:eastAsia="en-US"/>
    </w:rPr>
  </w:style>
  <w:style w:type="character" w:customStyle="1" w:styleId="Heading2Char">
    <w:name w:val="Heading 2 Char"/>
    <w:link w:val="Heading2"/>
    <w:rsid w:val="007050ED"/>
    <w:rPr>
      <w:rFonts w:eastAsia="Times New Roman"/>
      <w:b/>
      <w:bCs/>
      <w:sz w:val="19"/>
      <w:szCs w:val="26"/>
      <w:lang w:eastAsia="en-US"/>
    </w:rPr>
  </w:style>
  <w:style w:type="paragraph" w:styleId="Header">
    <w:name w:val="header"/>
    <w:basedOn w:val="Normal"/>
    <w:link w:val="HeaderChar"/>
    <w:uiPriority w:val="99"/>
    <w:unhideWhenUsed/>
    <w:rsid w:val="001F1B9C"/>
    <w:pPr>
      <w:tabs>
        <w:tab w:val="center" w:pos="4536"/>
        <w:tab w:val="right" w:pos="9072"/>
      </w:tabs>
      <w:spacing w:line="192" w:lineRule="exact"/>
    </w:pPr>
    <w:rPr>
      <w:sz w:val="16"/>
    </w:rPr>
  </w:style>
  <w:style w:type="character" w:customStyle="1" w:styleId="HeaderChar">
    <w:name w:val="Header Char"/>
    <w:link w:val="Header"/>
    <w:uiPriority w:val="99"/>
    <w:rsid w:val="001F1B9C"/>
    <w:rPr>
      <w:sz w:val="16"/>
    </w:rPr>
  </w:style>
  <w:style w:type="paragraph" w:styleId="Footer">
    <w:name w:val="footer"/>
    <w:basedOn w:val="Normal"/>
    <w:link w:val="FooterChar"/>
    <w:uiPriority w:val="99"/>
    <w:unhideWhenUsed/>
    <w:rsid w:val="003B1648"/>
    <w:pPr>
      <w:tabs>
        <w:tab w:val="center" w:pos="4536"/>
        <w:tab w:val="right" w:pos="9072"/>
      </w:tabs>
      <w:spacing w:line="240" w:lineRule="auto"/>
    </w:pPr>
    <w:rPr>
      <w:color w:val="64849B"/>
      <w:sz w:val="16"/>
    </w:rPr>
  </w:style>
  <w:style w:type="character" w:customStyle="1" w:styleId="FooterChar">
    <w:name w:val="Footer Char"/>
    <w:link w:val="Footer"/>
    <w:uiPriority w:val="99"/>
    <w:rsid w:val="003B1648"/>
    <w:rPr>
      <w:rFonts w:ascii="Lucida Sans" w:eastAsia="Lucida Sans" w:hAnsi="Lucida Sans"/>
      <w:color w:val="64849B"/>
      <w:sz w:val="16"/>
      <w:lang w:val="de-CH" w:eastAsia="en-US" w:bidi="ar-SA"/>
    </w:rPr>
  </w:style>
  <w:style w:type="table" w:styleId="TableGrid">
    <w:name w:val="Table Grid"/>
    <w:basedOn w:val="TableNormal"/>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Normal"/>
    <w:rsid w:val="001F1B9C"/>
    <w:pPr>
      <w:spacing w:line="240" w:lineRule="auto"/>
    </w:pPr>
    <w:rPr>
      <w:sz w:val="14"/>
    </w:rPr>
  </w:style>
  <w:style w:type="paragraph" w:styleId="Title">
    <w:name w:val="Title"/>
    <w:basedOn w:val="Normal"/>
    <w:next w:val="Normal"/>
    <w:link w:val="TitleChar"/>
    <w:uiPriority w:val="1"/>
    <w:qFormat/>
    <w:rsid w:val="009B18B4"/>
    <w:pPr>
      <w:spacing w:line="568" w:lineRule="atLeast"/>
    </w:pPr>
    <w:rPr>
      <w:rFonts w:eastAsia="Times New Roman"/>
      <w:color w:val="000000"/>
      <w:spacing w:val="5"/>
      <w:kern w:val="28"/>
      <w:sz w:val="48"/>
      <w:szCs w:val="52"/>
    </w:rPr>
  </w:style>
  <w:style w:type="character" w:customStyle="1" w:styleId="TitleChar">
    <w:name w:val="Title Char"/>
    <w:link w:val="Title"/>
    <w:uiPriority w:val="1"/>
    <w:rsid w:val="007050ED"/>
    <w:rPr>
      <w:rFonts w:eastAsia="Times New Roman"/>
      <w:color w:val="000000"/>
      <w:spacing w:val="5"/>
      <w:kern w:val="28"/>
      <w:sz w:val="48"/>
      <w:szCs w:val="52"/>
      <w:lang w:eastAsia="en-US"/>
    </w:rPr>
  </w:style>
  <w:style w:type="paragraph" w:styleId="Subtitle">
    <w:name w:val="Subtitle"/>
    <w:basedOn w:val="Normal"/>
    <w:uiPriority w:val="1"/>
    <w:qFormat/>
    <w:rsid w:val="00617613"/>
    <w:pPr>
      <w:spacing w:before="260" w:line="320" w:lineRule="exact"/>
      <w:outlineLvl w:val="1"/>
    </w:pPr>
    <w:rPr>
      <w:rFonts w:cs="Arial"/>
      <w:sz w:val="28"/>
      <w:szCs w:val="24"/>
    </w:rPr>
  </w:style>
  <w:style w:type="paragraph" w:customStyle="1" w:styleId="RefFusszeile">
    <w:name w:val="Ref_Fusszeile"/>
    <w:basedOn w:val="Footer"/>
    <w:uiPriority w:val="1"/>
    <w:rsid w:val="003B1648"/>
    <w:rPr>
      <w:sz w:val="19"/>
    </w:rPr>
  </w:style>
  <w:style w:type="paragraph" w:styleId="TOC1">
    <w:name w:val="toc 1"/>
    <w:basedOn w:val="Normal"/>
    <w:next w:val="Normal"/>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TOC2">
    <w:name w:val="toc 2"/>
    <w:basedOn w:val="Normal"/>
    <w:next w:val="Normal"/>
    <w:autoRedefine/>
    <w:uiPriority w:val="39"/>
    <w:rsid w:val="009C1039"/>
    <w:pPr>
      <w:pBdr>
        <w:bottom w:val="single" w:sz="8" w:space="1" w:color="D0D0D0"/>
        <w:between w:val="single" w:sz="8" w:space="1" w:color="D0D0D0"/>
      </w:pBdr>
      <w:tabs>
        <w:tab w:val="right" w:pos="9469"/>
      </w:tabs>
      <w:spacing w:line="200" w:lineRule="exact"/>
      <w:ind w:firstLine="340"/>
    </w:pPr>
  </w:style>
  <w:style w:type="paragraph" w:styleId="TOC3">
    <w:name w:val="toc 3"/>
    <w:basedOn w:val="Normal"/>
    <w:next w:val="Normal"/>
    <w:autoRedefine/>
    <w:uiPriority w:val="39"/>
    <w:rsid w:val="00BF2D5F"/>
    <w:pPr>
      <w:pBdr>
        <w:bottom w:val="single" w:sz="8" w:space="1" w:color="D0D0D0"/>
        <w:between w:val="single" w:sz="8" w:space="1" w:color="D0D0D0"/>
      </w:pBdr>
      <w:spacing w:line="200" w:lineRule="exact"/>
      <w:ind w:firstLine="567"/>
    </w:pPr>
  </w:style>
  <w:style w:type="paragraph" w:styleId="TOC4">
    <w:name w:val="toc 4"/>
    <w:basedOn w:val="Normal"/>
    <w:next w:val="Normal"/>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TOC5">
    <w:name w:val="toc 5"/>
    <w:basedOn w:val="Normal"/>
    <w:next w:val="Normal"/>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Subtitle"/>
    <w:rsid w:val="00796682"/>
    <w:pPr>
      <w:spacing w:line="280" w:lineRule="atLeast"/>
    </w:pPr>
  </w:style>
  <w:style w:type="paragraph" w:customStyle="1" w:styleId="Nummerierung">
    <w:name w:val="Nummerierung"/>
    <w:basedOn w:val="Normal"/>
    <w:rsid w:val="005F7206"/>
    <w:pPr>
      <w:numPr>
        <w:numId w:val="26"/>
      </w:numPr>
      <w:jc w:val="both"/>
    </w:pPr>
  </w:style>
  <w:style w:type="paragraph" w:styleId="ListBullet">
    <w:name w:val="List Bullet"/>
    <w:basedOn w:val="Normal"/>
    <w:rsid w:val="00E9787C"/>
    <w:pPr>
      <w:numPr>
        <w:numId w:val="1"/>
      </w:numPr>
    </w:pPr>
  </w:style>
  <w:style w:type="paragraph" w:styleId="ListBullet2">
    <w:name w:val="List Bullet 2"/>
    <w:basedOn w:val="Normal"/>
    <w:rsid w:val="00E9787C"/>
    <w:pPr>
      <w:numPr>
        <w:numId w:val="2"/>
      </w:numPr>
    </w:pPr>
  </w:style>
  <w:style w:type="paragraph" w:styleId="ListBullet3">
    <w:name w:val="List Bullet 3"/>
    <w:basedOn w:val="Normal"/>
    <w:rsid w:val="00E9787C"/>
    <w:pPr>
      <w:numPr>
        <w:numId w:val="3"/>
      </w:numPr>
    </w:pPr>
  </w:style>
  <w:style w:type="paragraph" w:styleId="ListBullet4">
    <w:name w:val="List Bullet 4"/>
    <w:basedOn w:val="Normal"/>
    <w:rsid w:val="00E9787C"/>
    <w:pPr>
      <w:numPr>
        <w:numId w:val="4"/>
      </w:numPr>
    </w:pPr>
  </w:style>
  <w:style w:type="paragraph" w:styleId="ListBullet5">
    <w:name w:val="List Bullet 5"/>
    <w:basedOn w:val="Normal"/>
    <w:rsid w:val="00E9787C"/>
    <w:pPr>
      <w:numPr>
        <w:numId w:val="5"/>
      </w:numPr>
    </w:pPr>
  </w:style>
  <w:style w:type="paragraph" w:styleId="Quote">
    <w:name w:val="Quote"/>
    <w:basedOn w:val="Normal"/>
    <w:next w:val="Normal"/>
    <w:qFormat/>
    <w:rsid w:val="00D37E22"/>
    <w:pPr>
      <w:spacing w:before="244" w:after="244"/>
      <w:ind w:left="227" w:right="227"/>
    </w:pPr>
    <w:rPr>
      <w:i/>
    </w:rPr>
  </w:style>
  <w:style w:type="paragraph" w:styleId="FootnoteText">
    <w:name w:val="footnote text"/>
    <w:basedOn w:val="Normal"/>
    <w:semiHidden/>
    <w:rsid w:val="00802E50"/>
    <w:pPr>
      <w:tabs>
        <w:tab w:val="left" w:pos="227"/>
      </w:tabs>
      <w:spacing w:line="240" w:lineRule="auto"/>
      <w:ind w:left="227" w:hanging="227"/>
    </w:pPr>
    <w:rPr>
      <w:sz w:val="16"/>
    </w:rPr>
  </w:style>
  <w:style w:type="character" w:styleId="FootnoteReference">
    <w:name w:val="footnote reference"/>
    <w:semiHidden/>
    <w:rsid w:val="00556E27"/>
    <w:rPr>
      <w:vertAlign w:val="superscript"/>
    </w:rPr>
  </w:style>
  <w:style w:type="paragraph" w:customStyle="1" w:styleId="Legende">
    <w:name w:val="Legende"/>
    <w:basedOn w:val="Normal"/>
    <w:semiHidden/>
    <w:rsid w:val="006254BF"/>
    <w:rPr>
      <w:sz w:val="16"/>
    </w:rPr>
  </w:style>
  <w:style w:type="paragraph" w:customStyle="1" w:styleId="Verzeichnis">
    <w:name w:val="Verzeichnis"/>
    <w:basedOn w:val="Normal"/>
    <w:rsid w:val="00E43329"/>
    <w:pPr>
      <w:pBdr>
        <w:bottom w:val="single" w:sz="8" w:space="1" w:color="C8C8C8"/>
        <w:between w:val="single" w:sz="8" w:space="1" w:color="C8C8C8"/>
      </w:pBdr>
      <w:tabs>
        <w:tab w:val="right" w:pos="9469"/>
      </w:tabs>
    </w:pPr>
  </w:style>
  <w:style w:type="paragraph" w:styleId="DocumentMap">
    <w:name w:val="Document Map"/>
    <w:basedOn w:val="Normal"/>
    <w:semiHidden/>
    <w:rsid w:val="00003CF0"/>
    <w:pPr>
      <w:shd w:val="clear" w:color="auto" w:fill="000080"/>
    </w:pPr>
    <w:rPr>
      <w:rFonts w:ascii="Tahoma" w:hAnsi="Tahoma" w:cs="Tahoma"/>
      <w:sz w:val="20"/>
    </w:rPr>
  </w:style>
  <w:style w:type="paragraph" w:styleId="Caption">
    <w:name w:val="caption"/>
    <w:basedOn w:val="Normal"/>
    <w:next w:val="Normal"/>
    <w:qFormat/>
    <w:rsid w:val="00DF6D19"/>
    <w:pPr>
      <w:spacing w:before="120" w:after="240"/>
    </w:pPr>
    <w:rPr>
      <w:bCs/>
      <w:sz w:val="16"/>
    </w:rPr>
  </w:style>
  <w:style w:type="table" w:customStyle="1" w:styleId="TabelleBFH">
    <w:name w:val="Tabelle_BFH"/>
    <w:basedOn w:val="TableNormal"/>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TableofFigures">
    <w:name w:val="table of figures"/>
    <w:basedOn w:val="Normal"/>
    <w:next w:val="Normal"/>
    <w:uiPriority w:val="99"/>
    <w:unhideWhenUsed/>
    <w:rsid w:val="006F7567"/>
    <w:pPr>
      <w:pBdr>
        <w:bottom w:val="single" w:sz="8" w:space="1" w:color="C8C8C8"/>
        <w:between w:val="single" w:sz="8" w:space="1" w:color="C8C8C8"/>
      </w:pBdr>
    </w:pPr>
  </w:style>
  <w:style w:type="paragraph" w:styleId="BalloonText">
    <w:name w:val="Balloon Text"/>
    <w:basedOn w:val="Normal"/>
    <w:link w:val="BalloonTextChar"/>
    <w:uiPriority w:val="99"/>
    <w:semiHidden/>
    <w:unhideWhenUsed/>
    <w:rsid w:val="006F756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6F7567"/>
    <w:rPr>
      <w:rFonts w:ascii="Tahoma" w:hAnsi="Tahoma" w:cs="Tahoma"/>
      <w:sz w:val="16"/>
      <w:szCs w:val="16"/>
      <w:lang w:eastAsia="en-US"/>
    </w:rPr>
  </w:style>
  <w:style w:type="character" w:styleId="Hyperlink">
    <w:name w:val="Hyperlink"/>
    <w:uiPriority w:val="99"/>
    <w:unhideWhenUsed/>
    <w:rsid w:val="009C1039"/>
    <w:rPr>
      <w:color w:val="0000FF"/>
      <w:u w:val="single"/>
    </w:rPr>
  </w:style>
  <w:style w:type="paragraph" w:styleId="ListParagraph">
    <w:name w:val="List Paragraph"/>
    <w:basedOn w:val="Normal"/>
    <w:uiPriority w:val="34"/>
    <w:semiHidden/>
    <w:qFormat/>
    <w:rsid w:val="00E97C6B"/>
    <w:pPr>
      <w:ind w:left="720"/>
      <w:contextualSpacing/>
    </w:pPr>
  </w:style>
  <w:style w:type="paragraph" w:styleId="TOCHeading">
    <w:name w:val="TOC Heading"/>
    <w:basedOn w:val="Heading1"/>
    <w:next w:val="Normal"/>
    <w:uiPriority w:val="39"/>
    <w:unhideWhenUsed/>
    <w:qFormat/>
    <w:rsid w:val="00853CFD"/>
    <w:pPr>
      <w:numPr>
        <w:numId w:val="0"/>
      </w:numPr>
      <w:tabs>
        <w:tab w:val="clear" w:pos="340"/>
        <w:tab w:val="clear" w:pos="567"/>
        <w:tab w:val="clear" w:pos="794"/>
      </w:tabs>
      <w:spacing w:before="240" w:after="0" w:line="259" w:lineRule="auto"/>
      <w:outlineLvl w:val="9"/>
    </w:pPr>
    <w:rPr>
      <w:rFonts w:asciiTheme="majorHAnsi" w:eastAsiaTheme="majorEastAsia" w:hAnsiTheme="majorHAnsi" w:cstheme="majorBidi"/>
      <w:bCs w:val="0"/>
      <w:color w:val="2F5496" w:themeColor="accent1" w:themeShade="BF"/>
      <w:sz w:val="32"/>
      <w:szCs w:val="32"/>
      <w:lang w:val="en-US"/>
    </w:rPr>
  </w:style>
  <w:style w:type="character" w:styleId="UnresolvedMention">
    <w:name w:val="Unresolved Mention"/>
    <w:basedOn w:val="DefaultParagraphFont"/>
    <w:uiPriority w:val="99"/>
    <w:semiHidden/>
    <w:unhideWhenUsed/>
    <w:rsid w:val="00ED7690"/>
    <w:rPr>
      <w:color w:val="605E5C"/>
      <w:shd w:val="clear" w:color="auto" w:fill="E1DFDD"/>
    </w:rPr>
  </w:style>
  <w:style w:type="paragraph" w:styleId="Bibliography">
    <w:name w:val="Bibliography"/>
    <w:basedOn w:val="Normal"/>
    <w:next w:val="Normal"/>
    <w:uiPriority w:val="37"/>
    <w:unhideWhenUsed/>
    <w:rsid w:val="00E70726"/>
  </w:style>
  <w:style w:type="character" w:styleId="FollowedHyperlink">
    <w:name w:val="FollowedHyperlink"/>
    <w:basedOn w:val="DefaultParagraphFont"/>
    <w:uiPriority w:val="99"/>
    <w:semiHidden/>
    <w:unhideWhenUsed/>
    <w:rsid w:val="004367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3035">
      <w:bodyDiv w:val="1"/>
      <w:marLeft w:val="0"/>
      <w:marRight w:val="0"/>
      <w:marTop w:val="0"/>
      <w:marBottom w:val="0"/>
      <w:divBdr>
        <w:top w:val="none" w:sz="0" w:space="0" w:color="auto"/>
        <w:left w:val="none" w:sz="0" w:space="0" w:color="auto"/>
        <w:bottom w:val="none" w:sz="0" w:space="0" w:color="auto"/>
        <w:right w:val="none" w:sz="0" w:space="0" w:color="auto"/>
      </w:divBdr>
    </w:div>
    <w:div w:id="14118235">
      <w:bodyDiv w:val="1"/>
      <w:marLeft w:val="0"/>
      <w:marRight w:val="0"/>
      <w:marTop w:val="0"/>
      <w:marBottom w:val="0"/>
      <w:divBdr>
        <w:top w:val="none" w:sz="0" w:space="0" w:color="auto"/>
        <w:left w:val="none" w:sz="0" w:space="0" w:color="auto"/>
        <w:bottom w:val="none" w:sz="0" w:space="0" w:color="auto"/>
        <w:right w:val="none" w:sz="0" w:space="0" w:color="auto"/>
      </w:divBdr>
    </w:div>
    <w:div w:id="26569856">
      <w:bodyDiv w:val="1"/>
      <w:marLeft w:val="0"/>
      <w:marRight w:val="0"/>
      <w:marTop w:val="0"/>
      <w:marBottom w:val="0"/>
      <w:divBdr>
        <w:top w:val="none" w:sz="0" w:space="0" w:color="auto"/>
        <w:left w:val="none" w:sz="0" w:space="0" w:color="auto"/>
        <w:bottom w:val="none" w:sz="0" w:space="0" w:color="auto"/>
        <w:right w:val="none" w:sz="0" w:space="0" w:color="auto"/>
      </w:divBdr>
    </w:div>
    <w:div w:id="26610443">
      <w:bodyDiv w:val="1"/>
      <w:marLeft w:val="0"/>
      <w:marRight w:val="0"/>
      <w:marTop w:val="0"/>
      <w:marBottom w:val="0"/>
      <w:divBdr>
        <w:top w:val="none" w:sz="0" w:space="0" w:color="auto"/>
        <w:left w:val="none" w:sz="0" w:space="0" w:color="auto"/>
        <w:bottom w:val="none" w:sz="0" w:space="0" w:color="auto"/>
        <w:right w:val="none" w:sz="0" w:space="0" w:color="auto"/>
      </w:divBdr>
    </w:div>
    <w:div w:id="39284156">
      <w:bodyDiv w:val="1"/>
      <w:marLeft w:val="0"/>
      <w:marRight w:val="0"/>
      <w:marTop w:val="0"/>
      <w:marBottom w:val="0"/>
      <w:divBdr>
        <w:top w:val="none" w:sz="0" w:space="0" w:color="auto"/>
        <w:left w:val="none" w:sz="0" w:space="0" w:color="auto"/>
        <w:bottom w:val="none" w:sz="0" w:space="0" w:color="auto"/>
        <w:right w:val="none" w:sz="0" w:space="0" w:color="auto"/>
      </w:divBdr>
    </w:div>
    <w:div w:id="40256618">
      <w:bodyDiv w:val="1"/>
      <w:marLeft w:val="0"/>
      <w:marRight w:val="0"/>
      <w:marTop w:val="0"/>
      <w:marBottom w:val="0"/>
      <w:divBdr>
        <w:top w:val="none" w:sz="0" w:space="0" w:color="auto"/>
        <w:left w:val="none" w:sz="0" w:space="0" w:color="auto"/>
        <w:bottom w:val="none" w:sz="0" w:space="0" w:color="auto"/>
        <w:right w:val="none" w:sz="0" w:space="0" w:color="auto"/>
      </w:divBdr>
    </w:div>
    <w:div w:id="40716134">
      <w:bodyDiv w:val="1"/>
      <w:marLeft w:val="0"/>
      <w:marRight w:val="0"/>
      <w:marTop w:val="0"/>
      <w:marBottom w:val="0"/>
      <w:divBdr>
        <w:top w:val="none" w:sz="0" w:space="0" w:color="auto"/>
        <w:left w:val="none" w:sz="0" w:space="0" w:color="auto"/>
        <w:bottom w:val="none" w:sz="0" w:space="0" w:color="auto"/>
        <w:right w:val="none" w:sz="0" w:space="0" w:color="auto"/>
      </w:divBdr>
    </w:div>
    <w:div w:id="70347488">
      <w:bodyDiv w:val="1"/>
      <w:marLeft w:val="0"/>
      <w:marRight w:val="0"/>
      <w:marTop w:val="0"/>
      <w:marBottom w:val="0"/>
      <w:divBdr>
        <w:top w:val="none" w:sz="0" w:space="0" w:color="auto"/>
        <w:left w:val="none" w:sz="0" w:space="0" w:color="auto"/>
        <w:bottom w:val="none" w:sz="0" w:space="0" w:color="auto"/>
        <w:right w:val="none" w:sz="0" w:space="0" w:color="auto"/>
      </w:divBdr>
    </w:div>
    <w:div w:id="73094278">
      <w:bodyDiv w:val="1"/>
      <w:marLeft w:val="0"/>
      <w:marRight w:val="0"/>
      <w:marTop w:val="0"/>
      <w:marBottom w:val="0"/>
      <w:divBdr>
        <w:top w:val="none" w:sz="0" w:space="0" w:color="auto"/>
        <w:left w:val="none" w:sz="0" w:space="0" w:color="auto"/>
        <w:bottom w:val="none" w:sz="0" w:space="0" w:color="auto"/>
        <w:right w:val="none" w:sz="0" w:space="0" w:color="auto"/>
      </w:divBdr>
    </w:div>
    <w:div w:id="106580526">
      <w:bodyDiv w:val="1"/>
      <w:marLeft w:val="0"/>
      <w:marRight w:val="0"/>
      <w:marTop w:val="0"/>
      <w:marBottom w:val="0"/>
      <w:divBdr>
        <w:top w:val="none" w:sz="0" w:space="0" w:color="auto"/>
        <w:left w:val="none" w:sz="0" w:space="0" w:color="auto"/>
        <w:bottom w:val="none" w:sz="0" w:space="0" w:color="auto"/>
        <w:right w:val="none" w:sz="0" w:space="0" w:color="auto"/>
      </w:divBdr>
    </w:div>
    <w:div w:id="127206665">
      <w:bodyDiv w:val="1"/>
      <w:marLeft w:val="0"/>
      <w:marRight w:val="0"/>
      <w:marTop w:val="0"/>
      <w:marBottom w:val="0"/>
      <w:divBdr>
        <w:top w:val="none" w:sz="0" w:space="0" w:color="auto"/>
        <w:left w:val="none" w:sz="0" w:space="0" w:color="auto"/>
        <w:bottom w:val="none" w:sz="0" w:space="0" w:color="auto"/>
        <w:right w:val="none" w:sz="0" w:space="0" w:color="auto"/>
      </w:divBdr>
    </w:div>
    <w:div w:id="150831100">
      <w:bodyDiv w:val="1"/>
      <w:marLeft w:val="0"/>
      <w:marRight w:val="0"/>
      <w:marTop w:val="0"/>
      <w:marBottom w:val="0"/>
      <w:divBdr>
        <w:top w:val="none" w:sz="0" w:space="0" w:color="auto"/>
        <w:left w:val="none" w:sz="0" w:space="0" w:color="auto"/>
        <w:bottom w:val="none" w:sz="0" w:space="0" w:color="auto"/>
        <w:right w:val="none" w:sz="0" w:space="0" w:color="auto"/>
      </w:divBdr>
    </w:div>
    <w:div w:id="156775594">
      <w:bodyDiv w:val="1"/>
      <w:marLeft w:val="0"/>
      <w:marRight w:val="0"/>
      <w:marTop w:val="0"/>
      <w:marBottom w:val="0"/>
      <w:divBdr>
        <w:top w:val="none" w:sz="0" w:space="0" w:color="auto"/>
        <w:left w:val="none" w:sz="0" w:space="0" w:color="auto"/>
        <w:bottom w:val="none" w:sz="0" w:space="0" w:color="auto"/>
        <w:right w:val="none" w:sz="0" w:space="0" w:color="auto"/>
      </w:divBdr>
    </w:div>
    <w:div w:id="171654078">
      <w:bodyDiv w:val="1"/>
      <w:marLeft w:val="0"/>
      <w:marRight w:val="0"/>
      <w:marTop w:val="0"/>
      <w:marBottom w:val="0"/>
      <w:divBdr>
        <w:top w:val="none" w:sz="0" w:space="0" w:color="auto"/>
        <w:left w:val="none" w:sz="0" w:space="0" w:color="auto"/>
        <w:bottom w:val="none" w:sz="0" w:space="0" w:color="auto"/>
        <w:right w:val="none" w:sz="0" w:space="0" w:color="auto"/>
      </w:divBdr>
    </w:div>
    <w:div w:id="172455165">
      <w:bodyDiv w:val="1"/>
      <w:marLeft w:val="0"/>
      <w:marRight w:val="0"/>
      <w:marTop w:val="0"/>
      <w:marBottom w:val="0"/>
      <w:divBdr>
        <w:top w:val="none" w:sz="0" w:space="0" w:color="auto"/>
        <w:left w:val="none" w:sz="0" w:space="0" w:color="auto"/>
        <w:bottom w:val="none" w:sz="0" w:space="0" w:color="auto"/>
        <w:right w:val="none" w:sz="0" w:space="0" w:color="auto"/>
      </w:divBdr>
    </w:div>
    <w:div w:id="173032578">
      <w:bodyDiv w:val="1"/>
      <w:marLeft w:val="0"/>
      <w:marRight w:val="0"/>
      <w:marTop w:val="0"/>
      <w:marBottom w:val="0"/>
      <w:divBdr>
        <w:top w:val="none" w:sz="0" w:space="0" w:color="auto"/>
        <w:left w:val="none" w:sz="0" w:space="0" w:color="auto"/>
        <w:bottom w:val="none" w:sz="0" w:space="0" w:color="auto"/>
        <w:right w:val="none" w:sz="0" w:space="0" w:color="auto"/>
      </w:divBdr>
    </w:div>
    <w:div w:id="188494034">
      <w:bodyDiv w:val="1"/>
      <w:marLeft w:val="0"/>
      <w:marRight w:val="0"/>
      <w:marTop w:val="0"/>
      <w:marBottom w:val="0"/>
      <w:divBdr>
        <w:top w:val="none" w:sz="0" w:space="0" w:color="auto"/>
        <w:left w:val="none" w:sz="0" w:space="0" w:color="auto"/>
        <w:bottom w:val="none" w:sz="0" w:space="0" w:color="auto"/>
        <w:right w:val="none" w:sz="0" w:space="0" w:color="auto"/>
      </w:divBdr>
    </w:div>
    <w:div w:id="194075563">
      <w:bodyDiv w:val="1"/>
      <w:marLeft w:val="0"/>
      <w:marRight w:val="0"/>
      <w:marTop w:val="0"/>
      <w:marBottom w:val="0"/>
      <w:divBdr>
        <w:top w:val="none" w:sz="0" w:space="0" w:color="auto"/>
        <w:left w:val="none" w:sz="0" w:space="0" w:color="auto"/>
        <w:bottom w:val="none" w:sz="0" w:space="0" w:color="auto"/>
        <w:right w:val="none" w:sz="0" w:space="0" w:color="auto"/>
      </w:divBdr>
    </w:div>
    <w:div w:id="200097464">
      <w:bodyDiv w:val="1"/>
      <w:marLeft w:val="0"/>
      <w:marRight w:val="0"/>
      <w:marTop w:val="0"/>
      <w:marBottom w:val="0"/>
      <w:divBdr>
        <w:top w:val="none" w:sz="0" w:space="0" w:color="auto"/>
        <w:left w:val="none" w:sz="0" w:space="0" w:color="auto"/>
        <w:bottom w:val="none" w:sz="0" w:space="0" w:color="auto"/>
        <w:right w:val="none" w:sz="0" w:space="0" w:color="auto"/>
      </w:divBdr>
    </w:div>
    <w:div w:id="205607508">
      <w:bodyDiv w:val="1"/>
      <w:marLeft w:val="0"/>
      <w:marRight w:val="0"/>
      <w:marTop w:val="0"/>
      <w:marBottom w:val="0"/>
      <w:divBdr>
        <w:top w:val="none" w:sz="0" w:space="0" w:color="auto"/>
        <w:left w:val="none" w:sz="0" w:space="0" w:color="auto"/>
        <w:bottom w:val="none" w:sz="0" w:space="0" w:color="auto"/>
        <w:right w:val="none" w:sz="0" w:space="0" w:color="auto"/>
      </w:divBdr>
    </w:div>
    <w:div w:id="206651373">
      <w:bodyDiv w:val="1"/>
      <w:marLeft w:val="0"/>
      <w:marRight w:val="0"/>
      <w:marTop w:val="0"/>
      <w:marBottom w:val="0"/>
      <w:divBdr>
        <w:top w:val="none" w:sz="0" w:space="0" w:color="auto"/>
        <w:left w:val="none" w:sz="0" w:space="0" w:color="auto"/>
        <w:bottom w:val="none" w:sz="0" w:space="0" w:color="auto"/>
        <w:right w:val="none" w:sz="0" w:space="0" w:color="auto"/>
      </w:divBdr>
    </w:div>
    <w:div w:id="213930539">
      <w:bodyDiv w:val="1"/>
      <w:marLeft w:val="0"/>
      <w:marRight w:val="0"/>
      <w:marTop w:val="0"/>
      <w:marBottom w:val="0"/>
      <w:divBdr>
        <w:top w:val="none" w:sz="0" w:space="0" w:color="auto"/>
        <w:left w:val="none" w:sz="0" w:space="0" w:color="auto"/>
        <w:bottom w:val="none" w:sz="0" w:space="0" w:color="auto"/>
        <w:right w:val="none" w:sz="0" w:space="0" w:color="auto"/>
      </w:divBdr>
    </w:div>
    <w:div w:id="219634903">
      <w:bodyDiv w:val="1"/>
      <w:marLeft w:val="0"/>
      <w:marRight w:val="0"/>
      <w:marTop w:val="0"/>
      <w:marBottom w:val="0"/>
      <w:divBdr>
        <w:top w:val="none" w:sz="0" w:space="0" w:color="auto"/>
        <w:left w:val="none" w:sz="0" w:space="0" w:color="auto"/>
        <w:bottom w:val="none" w:sz="0" w:space="0" w:color="auto"/>
        <w:right w:val="none" w:sz="0" w:space="0" w:color="auto"/>
      </w:divBdr>
    </w:div>
    <w:div w:id="235283122">
      <w:bodyDiv w:val="1"/>
      <w:marLeft w:val="0"/>
      <w:marRight w:val="0"/>
      <w:marTop w:val="0"/>
      <w:marBottom w:val="0"/>
      <w:divBdr>
        <w:top w:val="none" w:sz="0" w:space="0" w:color="auto"/>
        <w:left w:val="none" w:sz="0" w:space="0" w:color="auto"/>
        <w:bottom w:val="none" w:sz="0" w:space="0" w:color="auto"/>
        <w:right w:val="none" w:sz="0" w:space="0" w:color="auto"/>
      </w:divBdr>
    </w:div>
    <w:div w:id="238058144">
      <w:bodyDiv w:val="1"/>
      <w:marLeft w:val="0"/>
      <w:marRight w:val="0"/>
      <w:marTop w:val="0"/>
      <w:marBottom w:val="0"/>
      <w:divBdr>
        <w:top w:val="none" w:sz="0" w:space="0" w:color="auto"/>
        <w:left w:val="none" w:sz="0" w:space="0" w:color="auto"/>
        <w:bottom w:val="none" w:sz="0" w:space="0" w:color="auto"/>
        <w:right w:val="none" w:sz="0" w:space="0" w:color="auto"/>
      </w:divBdr>
    </w:div>
    <w:div w:id="256136703">
      <w:bodyDiv w:val="1"/>
      <w:marLeft w:val="0"/>
      <w:marRight w:val="0"/>
      <w:marTop w:val="0"/>
      <w:marBottom w:val="0"/>
      <w:divBdr>
        <w:top w:val="none" w:sz="0" w:space="0" w:color="auto"/>
        <w:left w:val="none" w:sz="0" w:space="0" w:color="auto"/>
        <w:bottom w:val="none" w:sz="0" w:space="0" w:color="auto"/>
        <w:right w:val="none" w:sz="0" w:space="0" w:color="auto"/>
      </w:divBdr>
    </w:div>
    <w:div w:id="262036472">
      <w:bodyDiv w:val="1"/>
      <w:marLeft w:val="0"/>
      <w:marRight w:val="0"/>
      <w:marTop w:val="0"/>
      <w:marBottom w:val="0"/>
      <w:divBdr>
        <w:top w:val="none" w:sz="0" w:space="0" w:color="auto"/>
        <w:left w:val="none" w:sz="0" w:space="0" w:color="auto"/>
        <w:bottom w:val="none" w:sz="0" w:space="0" w:color="auto"/>
        <w:right w:val="none" w:sz="0" w:space="0" w:color="auto"/>
      </w:divBdr>
    </w:div>
    <w:div w:id="265386145">
      <w:bodyDiv w:val="1"/>
      <w:marLeft w:val="0"/>
      <w:marRight w:val="0"/>
      <w:marTop w:val="0"/>
      <w:marBottom w:val="0"/>
      <w:divBdr>
        <w:top w:val="none" w:sz="0" w:space="0" w:color="auto"/>
        <w:left w:val="none" w:sz="0" w:space="0" w:color="auto"/>
        <w:bottom w:val="none" w:sz="0" w:space="0" w:color="auto"/>
        <w:right w:val="none" w:sz="0" w:space="0" w:color="auto"/>
      </w:divBdr>
    </w:div>
    <w:div w:id="273053911">
      <w:bodyDiv w:val="1"/>
      <w:marLeft w:val="0"/>
      <w:marRight w:val="0"/>
      <w:marTop w:val="0"/>
      <w:marBottom w:val="0"/>
      <w:divBdr>
        <w:top w:val="none" w:sz="0" w:space="0" w:color="auto"/>
        <w:left w:val="none" w:sz="0" w:space="0" w:color="auto"/>
        <w:bottom w:val="none" w:sz="0" w:space="0" w:color="auto"/>
        <w:right w:val="none" w:sz="0" w:space="0" w:color="auto"/>
      </w:divBdr>
    </w:div>
    <w:div w:id="276257834">
      <w:bodyDiv w:val="1"/>
      <w:marLeft w:val="0"/>
      <w:marRight w:val="0"/>
      <w:marTop w:val="0"/>
      <w:marBottom w:val="0"/>
      <w:divBdr>
        <w:top w:val="none" w:sz="0" w:space="0" w:color="auto"/>
        <w:left w:val="none" w:sz="0" w:space="0" w:color="auto"/>
        <w:bottom w:val="none" w:sz="0" w:space="0" w:color="auto"/>
        <w:right w:val="none" w:sz="0" w:space="0" w:color="auto"/>
      </w:divBdr>
    </w:div>
    <w:div w:id="284629323">
      <w:bodyDiv w:val="1"/>
      <w:marLeft w:val="0"/>
      <w:marRight w:val="0"/>
      <w:marTop w:val="0"/>
      <w:marBottom w:val="0"/>
      <w:divBdr>
        <w:top w:val="none" w:sz="0" w:space="0" w:color="auto"/>
        <w:left w:val="none" w:sz="0" w:space="0" w:color="auto"/>
        <w:bottom w:val="none" w:sz="0" w:space="0" w:color="auto"/>
        <w:right w:val="none" w:sz="0" w:space="0" w:color="auto"/>
      </w:divBdr>
    </w:div>
    <w:div w:id="331375847">
      <w:bodyDiv w:val="1"/>
      <w:marLeft w:val="0"/>
      <w:marRight w:val="0"/>
      <w:marTop w:val="0"/>
      <w:marBottom w:val="0"/>
      <w:divBdr>
        <w:top w:val="none" w:sz="0" w:space="0" w:color="auto"/>
        <w:left w:val="none" w:sz="0" w:space="0" w:color="auto"/>
        <w:bottom w:val="none" w:sz="0" w:space="0" w:color="auto"/>
        <w:right w:val="none" w:sz="0" w:space="0" w:color="auto"/>
      </w:divBdr>
    </w:div>
    <w:div w:id="332225841">
      <w:bodyDiv w:val="1"/>
      <w:marLeft w:val="0"/>
      <w:marRight w:val="0"/>
      <w:marTop w:val="0"/>
      <w:marBottom w:val="0"/>
      <w:divBdr>
        <w:top w:val="none" w:sz="0" w:space="0" w:color="auto"/>
        <w:left w:val="none" w:sz="0" w:space="0" w:color="auto"/>
        <w:bottom w:val="none" w:sz="0" w:space="0" w:color="auto"/>
        <w:right w:val="none" w:sz="0" w:space="0" w:color="auto"/>
      </w:divBdr>
    </w:div>
    <w:div w:id="333339376">
      <w:bodyDiv w:val="1"/>
      <w:marLeft w:val="0"/>
      <w:marRight w:val="0"/>
      <w:marTop w:val="0"/>
      <w:marBottom w:val="0"/>
      <w:divBdr>
        <w:top w:val="none" w:sz="0" w:space="0" w:color="auto"/>
        <w:left w:val="none" w:sz="0" w:space="0" w:color="auto"/>
        <w:bottom w:val="none" w:sz="0" w:space="0" w:color="auto"/>
        <w:right w:val="none" w:sz="0" w:space="0" w:color="auto"/>
      </w:divBdr>
    </w:div>
    <w:div w:id="345597147">
      <w:bodyDiv w:val="1"/>
      <w:marLeft w:val="0"/>
      <w:marRight w:val="0"/>
      <w:marTop w:val="0"/>
      <w:marBottom w:val="0"/>
      <w:divBdr>
        <w:top w:val="none" w:sz="0" w:space="0" w:color="auto"/>
        <w:left w:val="none" w:sz="0" w:space="0" w:color="auto"/>
        <w:bottom w:val="none" w:sz="0" w:space="0" w:color="auto"/>
        <w:right w:val="none" w:sz="0" w:space="0" w:color="auto"/>
      </w:divBdr>
    </w:div>
    <w:div w:id="349181210">
      <w:bodyDiv w:val="1"/>
      <w:marLeft w:val="0"/>
      <w:marRight w:val="0"/>
      <w:marTop w:val="0"/>
      <w:marBottom w:val="0"/>
      <w:divBdr>
        <w:top w:val="none" w:sz="0" w:space="0" w:color="auto"/>
        <w:left w:val="none" w:sz="0" w:space="0" w:color="auto"/>
        <w:bottom w:val="none" w:sz="0" w:space="0" w:color="auto"/>
        <w:right w:val="none" w:sz="0" w:space="0" w:color="auto"/>
      </w:divBdr>
    </w:div>
    <w:div w:id="372387505">
      <w:bodyDiv w:val="1"/>
      <w:marLeft w:val="0"/>
      <w:marRight w:val="0"/>
      <w:marTop w:val="0"/>
      <w:marBottom w:val="0"/>
      <w:divBdr>
        <w:top w:val="none" w:sz="0" w:space="0" w:color="auto"/>
        <w:left w:val="none" w:sz="0" w:space="0" w:color="auto"/>
        <w:bottom w:val="none" w:sz="0" w:space="0" w:color="auto"/>
        <w:right w:val="none" w:sz="0" w:space="0" w:color="auto"/>
      </w:divBdr>
    </w:div>
    <w:div w:id="375274797">
      <w:bodyDiv w:val="1"/>
      <w:marLeft w:val="0"/>
      <w:marRight w:val="0"/>
      <w:marTop w:val="0"/>
      <w:marBottom w:val="0"/>
      <w:divBdr>
        <w:top w:val="none" w:sz="0" w:space="0" w:color="auto"/>
        <w:left w:val="none" w:sz="0" w:space="0" w:color="auto"/>
        <w:bottom w:val="none" w:sz="0" w:space="0" w:color="auto"/>
        <w:right w:val="none" w:sz="0" w:space="0" w:color="auto"/>
      </w:divBdr>
    </w:div>
    <w:div w:id="399836553">
      <w:bodyDiv w:val="1"/>
      <w:marLeft w:val="0"/>
      <w:marRight w:val="0"/>
      <w:marTop w:val="0"/>
      <w:marBottom w:val="0"/>
      <w:divBdr>
        <w:top w:val="none" w:sz="0" w:space="0" w:color="auto"/>
        <w:left w:val="none" w:sz="0" w:space="0" w:color="auto"/>
        <w:bottom w:val="none" w:sz="0" w:space="0" w:color="auto"/>
        <w:right w:val="none" w:sz="0" w:space="0" w:color="auto"/>
      </w:divBdr>
    </w:div>
    <w:div w:id="408161973">
      <w:bodyDiv w:val="1"/>
      <w:marLeft w:val="0"/>
      <w:marRight w:val="0"/>
      <w:marTop w:val="0"/>
      <w:marBottom w:val="0"/>
      <w:divBdr>
        <w:top w:val="none" w:sz="0" w:space="0" w:color="auto"/>
        <w:left w:val="none" w:sz="0" w:space="0" w:color="auto"/>
        <w:bottom w:val="none" w:sz="0" w:space="0" w:color="auto"/>
        <w:right w:val="none" w:sz="0" w:space="0" w:color="auto"/>
      </w:divBdr>
    </w:div>
    <w:div w:id="414057697">
      <w:bodyDiv w:val="1"/>
      <w:marLeft w:val="0"/>
      <w:marRight w:val="0"/>
      <w:marTop w:val="0"/>
      <w:marBottom w:val="0"/>
      <w:divBdr>
        <w:top w:val="none" w:sz="0" w:space="0" w:color="auto"/>
        <w:left w:val="none" w:sz="0" w:space="0" w:color="auto"/>
        <w:bottom w:val="none" w:sz="0" w:space="0" w:color="auto"/>
        <w:right w:val="none" w:sz="0" w:space="0" w:color="auto"/>
      </w:divBdr>
    </w:div>
    <w:div w:id="426121651">
      <w:bodyDiv w:val="1"/>
      <w:marLeft w:val="0"/>
      <w:marRight w:val="0"/>
      <w:marTop w:val="0"/>
      <w:marBottom w:val="0"/>
      <w:divBdr>
        <w:top w:val="none" w:sz="0" w:space="0" w:color="auto"/>
        <w:left w:val="none" w:sz="0" w:space="0" w:color="auto"/>
        <w:bottom w:val="none" w:sz="0" w:space="0" w:color="auto"/>
        <w:right w:val="none" w:sz="0" w:space="0" w:color="auto"/>
      </w:divBdr>
    </w:div>
    <w:div w:id="433087502">
      <w:bodyDiv w:val="1"/>
      <w:marLeft w:val="0"/>
      <w:marRight w:val="0"/>
      <w:marTop w:val="0"/>
      <w:marBottom w:val="0"/>
      <w:divBdr>
        <w:top w:val="none" w:sz="0" w:space="0" w:color="auto"/>
        <w:left w:val="none" w:sz="0" w:space="0" w:color="auto"/>
        <w:bottom w:val="none" w:sz="0" w:space="0" w:color="auto"/>
        <w:right w:val="none" w:sz="0" w:space="0" w:color="auto"/>
      </w:divBdr>
    </w:div>
    <w:div w:id="452599131">
      <w:bodyDiv w:val="1"/>
      <w:marLeft w:val="0"/>
      <w:marRight w:val="0"/>
      <w:marTop w:val="0"/>
      <w:marBottom w:val="0"/>
      <w:divBdr>
        <w:top w:val="none" w:sz="0" w:space="0" w:color="auto"/>
        <w:left w:val="none" w:sz="0" w:space="0" w:color="auto"/>
        <w:bottom w:val="none" w:sz="0" w:space="0" w:color="auto"/>
        <w:right w:val="none" w:sz="0" w:space="0" w:color="auto"/>
      </w:divBdr>
    </w:div>
    <w:div w:id="485508946">
      <w:bodyDiv w:val="1"/>
      <w:marLeft w:val="0"/>
      <w:marRight w:val="0"/>
      <w:marTop w:val="0"/>
      <w:marBottom w:val="0"/>
      <w:divBdr>
        <w:top w:val="none" w:sz="0" w:space="0" w:color="auto"/>
        <w:left w:val="none" w:sz="0" w:space="0" w:color="auto"/>
        <w:bottom w:val="none" w:sz="0" w:space="0" w:color="auto"/>
        <w:right w:val="none" w:sz="0" w:space="0" w:color="auto"/>
      </w:divBdr>
    </w:div>
    <w:div w:id="488178988">
      <w:bodyDiv w:val="1"/>
      <w:marLeft w:val="0"/>
      <w:marRight w:val="0"/>
      <w:marTop w:val="0"/>
      <w:marBottom w:val="0"/>
      <w:divBdr>
        <w:top w:val="none" w:sz="0" w:space="0" w:color="auto"/>
        <w:left w:val="none" w:sz="0" w:space="0" w:color="auto"/>
        <w:bottom w:val="none" w:sz="0" w:space="0" w:color="auto"/>
        <w:right w:val="none" w:sz="0" w:space="0" w:color="auto"/>
      </w:divBdr>
    </w:div>
    <w:div w:id="497427332">
      <w:bodyDiv w:val="1"/>
      <w:marLeft w:val="0"/>
      <w:marRight w:val="0"/>
      <w:marTop w:val="0"/>
      <w:marBottom w:val="0"/>
      <w:divBdr>
        <w:top w:val="none" w:sz="0" w:space="0" w:color="auto"/>
        <w:left w:val="none" w:sz="0" w:space="0" w:color="auto"/>
        <w:bottom w:val="none" w:sz="0" w:space="0" w:color="auto"/>
        <w:right w:val="none" w:sz="0" w:space="0" w:color="auto"/>
      </w:divBdr>
    </w:div>
    <w:div w:id="503975957">
      <w:bodyDiv w:val="1"/>
      <w:marLeft w:val="0"/>
      <w:marRight w:val="0"/>
      <w:marTop w:val="0"/>
      <w:marBottom w:val="0"/>
      <w:divBdr>
        <w:top w:val="none" w:sz="0" w:space="0" w:color="auto"/>
        <w:left w:val="none" w:sz="0" w:space="0" w:color="auto"/>
        <w:bottom w:val="none" w:sz="0" w:space="0" w:color="auto"/>
        <w:right w:val="none" w:sz="0" w:space="0" w:color="auto"/>
      </w:divBdr>
    </w:div>
    <w:div w:id="504125378">
      <w:bodyDiv w:val="1"/>
      <w:marLeft w:val="0"/>
      <w:marRight w:val="0"/>
      <w:marTop w:val="0"/>
      <w:marBottom w:val="0"/>
      <w:divBdr>
        <w:top w:val="none" w:sz="0" w:space="0" w:color="auto"/>
        <w:left w:val="none" w:sz="0" w:space="0" w:color="auto"/>
        <w:bottom w:val="none" w:sz="0" w:space="0" w:color="auto"/>
        <w:right w:val="none" w:sz="0" w:space="0" w:color="auto"/>
      </w:divBdr>
    </w:div>
    <w:div w:id="525873680">
      <w:bodyDiv w:val="1"/>
      <w:marLeft w:val="0"/>
      <w:marRight w:val="0"/>
      <w:marTop w:val="0"/>
      <w:marBottom w:val="0"/>
      <w:divBdr>
        <w:top w:val="none" w:sz="0" w:space="0" w:color="auto"/>
        <w:left w:val="none" w:sz="0" w:space="0" w:color="auto"/>
        <w:bottom w:val="none" w:sz="0" w:space="0" w:color="auto"/>
        <w:right w:val="none" w:sz="0" w:space="0" w:color="auto"/>
      </w:divBdr>
    </w:div>
    <w:div w:id="528760017">
      <w:bodyDiv w:val="1"/>
      <w:marLeft w:val="0"/>
      <w:marRight w:val="0"/>
      <w:marTop w:val="0"/>
      <w:marBottom w:val="0"/>
      <w:divBdr>
        <w:top w:val="none" w:sz="0" w:space="0" w:color="auto"/>
        <w:left w:val="none" w:sz="0" w:space="0" w:color="auto"/>
        <w:bottom w:val="none" w:sz="0" w:space="0" w:color="auto"/>
        <w:right w:val="none" w:sz="0" w:space="0" w:color="auto"/>
      </w:divBdr>
    </w:div>
    <w:div w:id="529487993">
      <w:bodyDiv w:val="1"/>
      <w:marLeft w:val="0"/>
      <w:marRight w:val="0"/>
      <w:marTop w:val="0"/>
      <w:marBottom w:val="0"/>
      <w:divBdr>
        <w:top w:val="none" w:sz="0" w:space="0" w:color="auto"/>
        <w:left w:val="none" w:sz="0" w:space="0" w:color="auto"/>
        <w:bottom w:val="none" w:sz="0" w:space="0" w:color="auto"/>
        <w:right w:val="none" w:sz="0" w:space="0" w:color="auto"/>
      </w:divBdr>
    </w:div>
    <w:div w:id="531920928">
      <w:bodyDiv w:val="1"/>
      <w:marLeft w:val="0"/>
      <w:marRight w:val="0"/>
      <w:marTop w:val="0"/>
      <w:marBottom w:val="0"/>
      <w:divBdr>
        <w:top w:val="none" w:sz="0" w:space="0" w:color="auto"/>
        <w:left w:val="none" w:sz="0" w:space="0" w:color="auto"/>
        <w:bottom w:val="none" w:sz="0" w:space="0" w:color="auto"/>
        <w:right w:val="none" w:sz="0" w:space="0" w:color="auto"/>
      </w:divBdr>
    </w:div>
    <w:div w:id="546114656">
      <w:bodyDiv w:val="1"/>
      <w:marLeft w:val="0"/>
      <w:marRight w:val="0"/>
      <w:marTop w:val="0"/>
      <w:marBottom w:val="0"/>
      <w:divBdr>
        <w:top w:val="none" w:sz="0" w:space="0" w:color="auto"/>
        <w:left w:val="none" w:sz="0" w:space="0" w:color="auto"/>
        <w:bottom w:val="none" w:sz="0" w:space="0" w:color="auto"/>
        <w:right w:val="none" w:sz="0" w:space="0" w:color="auto"/>
      </w:divBdr>
    </w:div>
    <w:div w:id="576323965">
      <w:bodyDiv w:val="1"/>
      <w:marLeft w:val="0"/>
      <w:marRight w:val="0"/>
      <w:marTop w:val="0"/>
      <w:marBottom w:val="0"/>
      <w:divBdr>
        <w:top w:val="none" w:sz="0" w:space="0" w:color="auto"/>
        <w:left w:val="none" w:sz="0" w:space="0" w:color="auto"/>
        <w:bottom w:val="none" w:sz="0" w:space="0" w:color="auto"/>
        <w:right w:val="none" w:sz="0" w:space="0" w:color="auto"/>
      </w:divBdr>
    </w:div>
    <w:div w:id="578711476">
      <w:bodyDiv w:val="1"/>
      <w:marLeft w:val="0"/>
      <w:marRight w:val="0"/>
      <w:marTop w:val="0"/>
      <w:marBottom w:val="0"/>
      <w:divBdr>
        <w:top w:val="none" w:sz="0" w:space="0" w:color="auto"/>
        <w:left w:val="none" w:sz="0" w:space="0" w:color="auto"/>
        <w:bottom w:val="none" w:sz="0" w:space="0" w:color="auto"/>
        <w:right w:val="none" w:sz="0" w:space="0" w:color="auto"/>
      </w:divBdr>
    </w:div>
    <w:div w:id="605886236">
      <w:bodyDiv w:val="1"/>
      <w:marLeft w:val="0"/>
      <w:marRight w:val="0"/>
      <w:marTop w:val="0"/>
      <w:marBottom w:val="0"/>
      <w:divBdr>
        <w:top w:val="none" w:sz="0" w:space="0" w:color="auto"/>
        <w:left w:val="none" w:sz="0" w:space="0" w:color="auto"/>
        <w:bottom w:val="none" w:sz="0" w:space="0" w:color="auto"/>
        <w:right w:val="none" w:sz="0" w:space="0" w:color="auto"/>
      </w:divBdr>
    </w:div>
    <w:div w:id="606734035">
      <w:bodyDiv w:val="1"/>
      <w:marLeft w:val="0"/>
      <w:marRight w:val="0"/>
      <w:marTop w:val="0"/>
      <w:marBottom w:val="0"/>
      <w:divBdr>
        <w:top w:val="none" w:sz="0" w:space="0" w:color="auto"/>
        <w:left w:val="none" w:sz="0" w:space="0" w:color="auto"/>
        <w:bottom w:val="none" w:sz="0" w:space="0" w:color="auto"/>
        <w:right w:val="none" w:sz="0" w:space="0" w:color="auto"/>
      </w:divBdr>
    </w:div>
    <w:div w:id="613095018">
      <w:bodyDiv w:val="1"/>
      <w:marLeft w:val="0"/>
      <w:marRight w:val="0"/>
      <w:marTop w:val="0"/>
      <w:marBottom w:val="0"/>
      <w:divBdr>
        <w:top w:val="none" w:sz="0" w:space="0" w:color="auto"/>
        <w:left w:val="none" w:sz="0" w:space="0" w:color="auto"/>
        <w:bottom w:val="none" w:sz="0" w:space="0" w:color="auto"/>
        <w:right w:val="none" w:sz="0" w:space="0" w:color="auto"/>
      </w:divBdr>
    </w:div>
    <w:div w:id="618611928">
      <w:bodyDiv w:val="1"/>
      <w:marLeft w:val="0"/>
      <w:marRight w:val="0"/>
      <w:marTop w:val="0"/>
      <w:marBottom w:val="0"/>
      <w:divBdr>
        <w:top w:val="none" w:sz="0" w:space="0" w:color="auto"/>
        <w:left w:val="none" w:sz="0" w:space="0" w:color="auto"/>
        <w:bottom w:val="none" w:sz="0" w:space="0" w:color="auto"/>
        <w:right w:val="none" w:sz="0" w:space="0" w:color="auto"/>
      </w:divBdr>
    </w:div>
    <w:div w:id="622073480">
      <w:bodyDiv w:val="1"/>
      <w:marLeft w:val="0"/>
      <w:marRight w:val="0"/>
      <w:marTop w:val="0"/>
      <w:marBottom w:val="0"/>
      <w:divBdr>
        <w:top w:val="none" w:sz="0" w:space="0" w:color="auto"/>
        <w:left w:val="none" w:sz="0" w:space="0" w:color="auto"/>
        <w:bottom w:val="none" w:sz="0" w:space="0" w:color="auto"/>
        <w:right w:val="none" w:sz="0" w:space="0" w:color="auto"/>
      </w:divBdr>
    </w:div>
    <w:div w:id="628046585">
      <w:bodyDiv w:val="1"/>
      <w:marLeft w:val="0"/>
      <w:marRight w:val="0"/>
      <w:marTop w:val="0"/>
      <w:marBottom w:val="0"/>
      <w:divBdr>
        <w:top w:val="none" w:sz="0" w:space="0" w:color="auto"/>
        <w:left w:val="none" w:sz="0" w:space="0" w:color="auto"/>
        <w:bottom w:val="none" w:sz="0" w:space="0" w:color="auto"/>
        <w:right w:val="none" w:sz="0" w:space="0" w:color="auto"/>
      </w:divBdr>
    </w:div>
    <w:div w:id="632565180">
      <w:bodyDiv w:val="1"/>
      <w:marLeft w:val="0"/>
      <w:marRight w:val="0"/>
      <w:marTop w:val="0"/>
      <w:marBottom w:val="0"/>
      <w:divBdr>
        <w:top w:val="none" w:sz="0" w:space="0" w:color="auto"/>
        <w:left w:val="none" w:sz="0" w:space="0" w:color="auto"/>
        <w:bottom w:val="none" w:sz="0" w:space="0" w:color="auto"/>
        <w:right w:val="none" w:sz="0" w:space="0" w:color="auto"/>
      </w:divBdr>
    </w:div>
    <w:div w:id="644241996">
      <w:bodyDiv w:val="1"/>
      <w:marLeft w:val="0"/>
      <w:marRight w:val="0"/>
      <w:marTop w:val="0"/>
      <w:marBottom w:val="0"/>
      <w:divBdr>
        <w:top w:val="none" w:sz="0" w:space="0" w:color="auto"/>
        <w:left w:val="none" w:sz="0" w:space="0" w:color="auto"/>
        <w:bottom w:val="none" w:sz="0" w:space="0" w:color="auto"/>
        <w:right w:val="none" w:sz="0" w:space="0" w:color="auto"/>
      </w:divBdr>
    </w:div>
    <w:div w:id="673804522">
      <w:bodyDiv w:val="1"/>
      <w:marLeft w:val="0"/>
      <w:marRight w:val="0"/>
      <w:marTop w:val="0"/>
      <w:marBottom w:val="0"/>
      <w:divBdr>
        <w:top w:val="none" w:sz="0" w:space="0" w:color="auto"/>
        <w:left w:val="none" w:sz="0" w:space="0" w:color="auto"/>
        <w:bottom w:val="none" w:sz="0" w:space="0" w:color="auto"/>
        <w:right w:val="none" w:sz="0" w:space="0" w:color="auto"/>
      </w:divBdr>
    </w:div>
    <w:div w:id="677779488">
      <w:bodyDiv w:val="1"/>
      <w:marLeft w:val="0"/>
      <w:marRight w:val="0"/>
      <w:marTop w:val="0"/>
      <w:marBottom w:val="0"/>
      <w:divBdr>
        <w:top w:val="none" w:sz="0" w:space="0" w:color="auto"/>
        <w:left w:val="none" w:sz="0" w:space="0" w:color="auto"/>
        <w:bottom w:val="none" w:sz="0" w:space="0" w:color="auto"/>
        <w:right w:val="none" w:sz="0" w:space="0" w:color="auto"/>
      </w:divBdr>
    </w:div>
    <w:div w:id="678775195">
      <w:bodyDiv w:val="1"/>
      <w:marLeft w:val="0"/>
      <w:marRight w:val="0"/>
      <w:marTop w:val="0"/>
      <w:marBottom w:val="0"/>
      <w:divBdr>
        <w:top w:val="none" w:sz="0" w:space="0" w:color="auto"/>
        <w:left w:val="none" w:sz="0" w:space="0" w:color="auto"/>
        <w:bottom w:val="none" w:sz="0" w:space="0" w:color="auto"/>
        <w:right w:val="none" w:sz="0" w:space="0" w:color="auto"/>
      </w:divBdr>
    </w:div>
    <w:div w:id="687948667">
      <w:bodyDiv w:val="1"/>
      <w:marLeft w:val="0"/>
      <w:marRight w:val="0"/>
      <w:marTop w:val="0"/>
      <w:marBottom w:val="0"/>
      <w:divBdr>
        <w:top w:val="none" w:sz="0" w:space="0" w:color="auto"/>
        <w:left w:val="none" w:sz="0" w:space="0" w:color="auto"/>
        <w:bottom w:val="none" w:sz="0" w:space="0" w:color="auto"/>
        <w:right w:val="none" w:sz="0" w:space="0" w:color="auto"/>
      </w:divBdr>
    </w:div>
    <w:div w:id="688528546">
      <w:bodyDiv w:val="1"/>
      <w:marLeft w:val="0"/>
      <w:marRight w:val="0"/>
      <w:marTop w:val="0"/>
      <w:marBottom w:val="0"/>
      <w:divBdr>
        <w:top w:val="none" w:sz="0" w:space="0" w:color="auto"/>
        <w:left w:val="none" w:sz="0" w:space="0" w:color="auto"/>
        <w:bottom w:val="none" w:sz="0" w:space="0" w:color="auto"/>
        <w:right w:val="none" w:sz="0" w:space="0" w:color="auto"/>
      </w:divBdr>
    </w:div>
    <w:div w:id="701825718">
      <w:bodyDiv w:val="1"/>
      <w:marLeft w:val="0"/>
      <w:marRight w:val="0"/>
      <w:marTop w:val="0"/>
      <w:marBottom w:val="0"/>
      <w:divBdr>
        <w:top w:val="none" w:sz="0" w:space="0" w:color="auto"/>
        <w:left w:val="none" w:sz="0" w:space="0" w:color="auto"/>
        <w:bottom w:val="none" w:sz="0" w:space="0" w:color="auto"/>
        <w:right w:val="none" w:sz="0" w:space="0" w:color="auto"/>
      </w:divBdr>
    </w:div>
    <w:div w:id="709767147">
      <w:bodyDiv w:val="1"/>
      <w:marLeft w:val="0"/>
      <w:marRight w:val="0"/>
      <w:marTop w:val="0"/>
      <w:marBottom w:val="0"/>
      <w:divBdr>
        <w:top w:val="none" w:sz="0" w:space="0" w:color="auto"/>
        <w:left w:val="none" w:sz="0" w:space="0" w:color="auto"/>
        <w:bottom w:val="none" w:sz="0" w:space="0" w:color="auto"/>
        <w:right w:val="none" w:sz="0" w:space="0" w:color="auto"/>
      </w:divBdr>
    </w:div>
    <w:div w:id="738795642">
      <w:bodyDiv w:val="1"/>
      <w:marLeft w:val="0"/>
      <w:marRight w:val="0"/>
      <w:marTop w:val="0"/>
      <w:marBottom w:val="0"/>
      <w:divBdr>
        <w:top w:val="none" w:sz="0" w:space="0" w:color="auto"/>
        <w:left w:val="none" w:sz="0" w:space="0" w:color="auto"/>
        <w:bottom w:val="none" w:sz="0" w:space="0" w:color="auto"/>
        <w:right w:val="none" w:sz="0" w:space="0" w:color="auto"/>
      </w:divBdr>
    </w:div>
    <w:div w:id="748886995">
      <w:bodyDiv w:val="1"/>
      <w:marLeft w:val="0"/>
      <w:marRight w:val="0"/>
      <w:marTop w:val="0"/>
      <w:marBottom w:val="0"/>
      <w:divBdr>
        <w:top w:val="none" w:sz="0" w:space="0" w:color="auto"/>
        <w:left w:val="none" w:sz="0" w:space="0" w:color="auto"/>
        <w:bottom w:val="none" w:sz="0" w:space="0" w:color="auto"/>
        <w:right w:val="none" w:sz="0" w:space="0" w:color="auto"/>
      </w:divBdr>
    </w:div>
    <w:div w:id="756948836">
      <w:bodyDiv w:val="1"/>
      <w:marLeft w:val="0"/>
      <w:marRight w:val="0"/>
      <w:marTop w:val="0"/>
      <w:marBottom w:val="0"/>
      <w:divBdr>
        <w:top w:val="none" w:sz="0" w:space="0" w:color="auto"/>
        <w:left w:val="none" w:sz="0" w:space="0" w:color="auto"/>
        <w:bottom w:val="none" w:sz="0" w:space="0" w:color="auto"/>
        <w:right w:val="none" w:sz="0" w:space="0" w:color="auto"/>
      </w:divBdr>
    </w:div>
    <w:div w:id="758670970">
      <w:bodyDiv w:val="1"/>
      <w:marLeft w:val="0"/>
      <w:marRight w:val="0"/>
      <w:marTop w:val="0"/>
      <w:marBottom w:val="0"/>
      <w:divBdr>
        <w:top w:val="none" w:sz="0" w:space="0" w:color="auto"/>
        <w:left w:val="none" w:sz="0" w:space="0" w:color="auto"/>
        <w:bottom w:val="none" w:sz="0" w:space="0" w:color="auto"/>
        <w:right w:val="none" w:sz="0" w:space="0" w:color="auto"/>
      </w:divBdr>
    </w:div>
    <w:div w:id="782188204">
      <w:bodyDiv w:val="1"/>
      <w:marLeft w:val="0"/>
      <w:marRight w:val="0"/>
      <w:marTop w:val="0"/>
      <w:marBottom w:val="0"/>
      <w:divBdr>
        <w:top w:val="none" w:sz="0" w:space="0" w:color="auto"/>
        <w:left w:val="none" w:sz="0" w:space="0" w:color="auto"/>
        <w:bottom w:val="none" w:sz="0" w:space="0" w:color="auto"/>
        <w:right w:val="none" w:sz="0" w:space="0" w:color="auto"/>
      </w:divBdr>
    </w:div>
    <w:div w:id="791166233">
      <w:bodyDiv w:val="1"/>
      <w:marLeft w:val="0"/>
      <w:marRight w:val="0"/>
      <w:marTop w:val="0"/>
      <w:marBottom w:val="0"/>
      <w:divBdr>
        <w:top w:val="none" w:sz="0" w:space="0" w:color="auto"/>
        <w:left w:val="none" w:sz="0" w:space="0" w:color="auto"/>
        <w:bottom w:val="none" w:sz="0" w:space="0" w:color="auto"/>
        <w:right w:val="none" w:sz="0" w:space="0" w:color="auto"/>
      </w:divBdr>
    </w:div>
    <w:div w:id="801115088">
      <w:bodyDiv w:val="1"/>
      <w:marLeft w:val="0"/>
      <w:marRight w:val="0"/>
      <w:marTop w:val="0"/>
      <w:marBottom w:val="0"/>
      <w:divBdr>
        <w:top w:val="none" w:sz="0" w:space="0" w:color="auto"/>
        <w:left w:val="none" w:sz="0" w:space="0" w:color="auto"/>
        <w:bottom w:val="none" w:sz="0" w:space="0" w:color="auto"/>
        <w:right w:val="none" w:sz="0" w:space="0" w:color="auto"/>
      </w:divBdr>
    </w:div>
    <w:div w:id="809178704">
      <w:bodyDiv w:val="1"/>
      <w:marLeft w:val="0"/>
      <w:marRight w:val="0"/>
      <w:marTop w:val="0"/>
      <w:marBottom w:val="0"/>
      <w:divBdr>
        <w:top w:val="none" w:sz="0" w:space="0" w:color="auto"/>
        <w:left w:val="none" w:sz="0" w:space="0" w:color="auto"/>
        <w:bottom w:val="none" w:sz="0" w:space="0" w:color="auto"/>
        <w:right w:val="none" w:sz="0" w:space="0" w:color="auto"/>
      </w:divBdr>
    </w:div>
    <w:div w:id="820392789">
      <w:bodyDiv w:val="1"/>
      <w:marLeft w:val="0"/>
      <w:marRight w:val="0"/>
      <w:marTop w:val="0"/>
      <w:marBottom w:val="0"/>
      <w:divBdr>
        <w:top w:val="none" w:sz="0" w:space="0" w:color="auto"/>
        <w:left w:val="none" w:sz="0" w:space="0" w:color="auto"/>
        <w:bottom w:val="none" w:sz="0" w:space="0" w:color="auto"/>
        <w:right w:val="none" w:sz="0" w:space="0" w:color="auto"/>
      </w:divBdr>
    </w:div>
    <w:div w:id="839469488">
      <w:bodyDiv w:val="1"/>
      <w:marLeft w:val="0"/>
      <w:marRight w:val="0"/>
      <w:marTop w:val="0"/>
      <w:marBottom w:val="0"/>
      <w:divBdr>
        <w:top w:val="none" w:sz="0" w:space="0" w:color="auto"/>
        <w:left w:val="none" w:sz="0" w:space="0" w:color="auto"/>
        <w:bottom w:val="none" w:sz="0" w:space="0" w:color="auto"/>
        <w:right w:val="none" w:sz="0" w:space="0" w:color="auto"/>
      </w:divBdr>
    </w:div>
    <w:div w:id="855465654">
      <w:bodyDiv w:val="1"/>
      <w:marLeft w:val="0"/>
      <w:marRight w:val="0"/>
      <w:marTop w:val="0"/>
      <w:marBottom w:val="0"/>
      <w:divBdr>
        <w:top w:val="none" w:sz="0" w:space="0" w:color="auto"/>
        <w:left w:val="none" w:sz="0" w:space="0" w:color="auto"/>
        <w:bottom w:val="none" w:sz="0" w:space="0" w:color="auto"/>
        <w:right w:val="none" w:sz="0" w:space="0" w:color="auto"/>
      </w:divBdr>
    </w:div>
    <w:div w:id="866064447">
      <w:bodyDiv w:val="1"/>
      <w:marLeft w:val="0"/>
      <w:marRight w:val="0"/>
      <w:marTop w:val="0"/>
      <w:marBottom w:val="0"/>
      <w:divBdr>
        <w:top w:val="none" w:sz="0" w:space="0" w:color="auto"/>
        <w:left w:val="none" w:sz="0" w:space="0" w:color="auto"/>
        <w:bottom w:val="none" w:sz="0" w:space="0" w:color="auto"/>
        <w:right w:val="none" w:sz="0" w:space="0" w:color="auto"/>
      </w:divBdr>
    </w:div>
    <w:div w:id="870264560">
      <w:bodyDiv w:val="1"/>
      <w:marLeft w:val="0"/>
      <w:marRight w:val="0"/>
      <w:marTop w:val="0"/>
      <w:marBottom w:val="0"/>
      <w:divBdr>
        <w:top w:val="none" w:sz="0" w:space="0" w:color="auto"/>
        <w:left w:val="none" w:sz="0" w:space="0" w:color="auto"/>
        <w:bottom w:val="none" w:sz="0" w:space="0" w:color="auto"/>
        <w:right w:val="none" w:sz="0" w:space="0" w:color="auto"/>
      </w:divBdr>
    </w:div>
    <w:div w:id="885797245">
      <w:bodyDiv w:val="1"/>
      <w:marLeft w:val="0"/>
      <w:marRight w:val="0"/>
      <w:marTop w:val="0"/>
      <w:marBottom w:val="0"/>
      <w:divBdr>
        <w:top w:val="none" w:sz="0" w:space="0" w:color="auto"/>
        <w:left w:val="none" w:sz="0" w:space="0" w:color="auto"/>
        <w:bottom w:val="none" w:sz="0" w:space="0" w:color="auto"/>
        <w:right w:val="none" w:sz="0" w:space="0" w:color="auto"/>
      </w:divBdr>
    </w:div>
    <w:div w:id="886919459">
      <w:bodyDiv w:val="1"/>
      <w:marLeft w:val="0"/>
      <w:marRight w:val="0"/>
      <w:marTop w:val="0"/>
      <w:marBottom w:val="0"/>
      <w:divBdr>
        <w:top w:val="none" w:sz="0" w:space="0" w:color="auto"/>
        <w:left w:val="none" w:sz="0" w:space="0" w:color="auto"/>
        <w:bottom w:val="none" w:sz="0" w:space="0" w:color="auto"/>
        <w:right w:val="none" w:sz="0" w:space="0" w:color="auto"/>
      </w:divBdr>
    </w:div>
    <w:div w:id="895705679">
      <w:bodyDiv w:val="1"/>
      <w:marLeft w:val="0"/>
      <w:marRight w:val="0"/>
      <w:marTop w:val="0"/>
      <w:marBottom w:val="0"/>
      <w:divBdr>
        <w:top w:val="none" w:sz="0" w:space="0" w:color="auto"/>
        <w:left w:val="none" w:sz="0" w:space="0" w:color="auto"/>
        <w:bottom w:val="none" w:sz="0" w:space="0" w:color="auto"/>
        <w:right w:val="none" w:sz="0" w:space="0" w:color="auto"/>
      </w:divBdr>
    </w:div>
    <w:div w:id="914126781">
      <w:bodyDiv w:val="1"/>
      <w:marLeft w:val="0"/>
      <w:marRight w:val="0"/>
      <w:marTop w:val="0"/>
      <w:marBottom w:val="0"/>
      <w:divBdr>
        <w:top w:val="none" w:sz="0" w:space="0" w:color="auto"/>
        <w:left w:val="none" w:sz="0" w:space="0" w:color="auto"/>
        <w:bottom w:val="none" w:sz="0" w:space="0" w:color="auto"/>
        <w:right w:val="none" w:sz="0" w:space="0" w:color="auto"/>
      </w:divBdr>
    </w:div>
    <w:div w:id="921573876">
      <w:bodyDiv w:val="1"/>
      <w:marLeft w:val="0"/>
      <w:marRight w:val="0"/>
      <w:marTop w:val="0"/>
      <w:marBottom w:val="0"/>
      <w:divBdr>
        <w:top w:val="none" w:sz="0" w:space="0" w:color="auto"/>
        <w:left w:val="none" w:sz="0" w:space="0" w:color="auto"/>
        <w:bottom w:val="none" w:sz="0" w:space="0" w:color="auto"/>
        <w:right w:val="none" w:sz="0" w:space="0" w:color="auto"/>
      </w:divBdr>
    </w:div>
    <w:div w:id="935402269">
      <w:bodyDiv w:val="1"/>
      <w:marLeft w:val="0"/>
      <w:marRight w:val="0"/>
      <w:marTop w:val="0"/>
      <w:marBottom w:val="0"/>
      <w:divBdr>
        <w:top w:val="none" w:sz="0" w:space="0" w:color="auto"/>
        <w:left w:val="none" w:sz="0" w:space="0" w:color="auto"/>
        <w:bottom w:val="none" w:sz="0" w:space="0" w:color="auto"/>
        <w:right w:val="none" w:sz="0" w:space="0" w:color="auto"/>
      </w:divBdr>
    </w:div>
    <w:div w:id="952249990">
      <w:bodyDiv w:val="1"/>
      <w:marLeft w:val="0"/>
      <w:marRight w:val="0"/>
      <w:marTop w:val="0"/>
      <w:marBottom w:val="0"/>
      <w:divBdr>
        <w:top w:val="none" w:sz="0" w:space="0" w:color="auto"/>
        <w:left w:val="none" w:sz="0" w:space="0" w:color="auto"/>
        <w:bottom w:val="none" w:sz="0" w:space="0" w:color="auto"/>
        <w:right w:val="none" w:sz="0" w:space="0" w:color="auto"/>
      </w:divBdr>
    </w:div>
    <w:div w:id="954822353">
      <w:bodyDiv w:val="1"/>
      <w:marLeft w:val="0"/>
      <w:marRight w:val="0"/>
      <w:marTop w:val="0"/>
      <w:marBottom w:val="0"/>
      <w:divBdr>
        <w:top w:val="none" w:sz="0" w:space="0" w:color="auto"/>
        <w:left w:val="none" w:sz="0" w:space="0" w:color="auto"/>
        <w:bottom w:val="none" w:sz="0" w:space="0" w:color="auto"/>
        <w:right w:val="none" w:sz="0" w:space="0" w:color="auto"/>
      </w:divBdr>
    </w:div>
    <w:div w:id="958872757">
      <w:bodyDiv w:val="1"/>
      <w:marLeft w:val="0"/>
      <w:marRight w:val="0"/>
      <w:marTop w:val="0"/>
      <w:marBottom w:val="0"/>
      <w:divBdr>
        <w:top w:val="none" w:sz="0" w:space="0" w:color="auto"/>
        <w:left w:val="none" w:sz="0" w:space="0" w:color="auto"/>
        <w:bottom w:val="none" w:sz="0" w:space="0" w:color="auto"/>
        <w:right w:val="none" w:sz="0" w:space="0" w:color="auto"/>
      </w:divBdr>
    </w:div>
    <w:div w:id="993488341">
      <w:bodyDiv w:val="1"/>
      <w:marLeft w:val="0"/>
      <w:marRight w:val="0"/>
      <w:marTop w:val="0"/>
      <w:marBottom w:val="0"/>
      <w:divBdr>
        <w:top w:val="none" w:sz="0" w:space="0" w:color="auto"/>
        <w:left w:val="none" w:sz="0" w:space="0" w:color="auto"/>
        <w:bottom w:val="none" w:sz="0" w:space="0" w:color="auto"/>
        <w:right w:val="none" w:sz="0" w:space="0" w:color="auto"/>
      </w:divBdr>
    </w:div>
    <w:div w:id="1019157067">
      <w:bodyDiv w:val="1"/>
      <w:marLeft w:val="0"/>
      <w:marRight w:val="0"/>
      <w:marTop w:val="0"/>
      <w:marBottom w:val="0"/>
      <w:divBdr>
        <w:top w:val="none" w:sz="0" w:space="0" w:color="auto"/>
        <w:left w:val="none" w:sz="0" w:space="0" w:color="auto"/>
        <w:bottom w:val="none" w:sz="0" w:space="0" w:color="auto"/>
        <w:right w:val="none" w:sz="0" w:space="0" w:color="auto"/>
      </w:divBdr>
    </w:div>
    <w:div w:id="1022434919">
      <w:bodyDiv w:val="1"/>
      <w:marLeft w:val="0"/>
      <w:marRight w:val="0"/>
      <w:marTop w:val="0"/>
      <w:marBottom w:val="0"/>
      <w:divBdr>
        <w:top w:val="none" w:sz="0" w:space="0" w:color="auto"/>
        <w:left w:val="none" w:sz="0" w:space="0" w:color="auto"/>
        <w:bottom w:val="none" w:sz="0" w:space="0" w:color="auto"/>
        <w:right w:val="none" w:sz="0" w:space="0" w:color="auto"/>
      </w:divBdr>
    </w:div>
    <w:div w:id="1065680990">
      <w:bodyDiv w:val="1"/>
      <w:marLeft w:val="0"/>
      <w:marRight w:val="0"/>
      <w:marTop w:val="0"/>
      <w:marBottom w:val="0"/>
      <w:divBdr>
        <w:top w:val="none" w:sz="0" w:space="0" w:color="auto"/>
        <w:left w:val="none" w:sz="0" w:space="0" w:color="auto"/>
        <w:bottom w:val="none" w:sz="0" w:space="0" w:color="auto"/>
        <w:right w:val="none" w:sz="0" w:space="0" w:color="auto"/>
      </w:divBdr>
    </w:div>
    <w:div w:id="1080904726">
      <w:bodyDiv w:val="1"/>
      <w:marLeft w:val="0"/>
      <w:marRight w:val="0"/>
      <w:marTop w:val="0"/>
      <w:marBottom w:val="0"/>
      <w:divBdr>
        <w:top w:val="none" w:sz="0" w:space="0" w:color="auto"/>
        <w:left w:val="none" w:sz="0" w:space="0" w:color="auto"/>
        <w:bottom w:val="none" w:sz="0" w:space="0" w:color="auto"/>
        <w:right w:val="none" w:sz="0" w:space="0" w:color="auto"/>
      </w:divBdr>
    </w:div>
    <w:div w:id="1083142339">
      <w:bodyDiv w:val="1"/>
      <w:marLeft w:val="0"/>
      <w:marRight w:val="0"/>
      <w:marTop w:val="0"/>
      <w:marBottom w:val="0"/>
      <w:divBdr>
        <w:top w:val="none" w:sz="0" w:space="0" w:color="auto"/>
        <w:left w:val="none" w:sz="0" w:space="0" w:color="auto"/>
        <w:bottom w:val="none" w:sz="0" w:space="0" w:color="auto"/>
        <w:right w:val="none" w:sz="0" w:space="0" w:color="auto"/>
      </w:divBdr>
    </w:div>
    <w:div w:id="1093891824">
      <w:bodyDiv w:val="1"/>
      <w:marLeft w:val="0"/>
      <w:marRight w:val="0"/>
      <w:marTop w:val="0"/>
      <w:marBottom w:val="0"/>
      <w:divBdr>
        <w:top w:val="none" w:sz="0" w:space="0" w:color="auto"/>
        <w:left w:val="none" w:sz="0" w:space="0" w:color="auto"/>
        <w:bottom w:val="none" w:sz="0" w:space="0" w:color="auto"/>
        <w:right w:val="none" w:sz="0" w:space="0" w:color="auto"/>
      </w:divBdr>
    </w:div>
    <w:div w:id="1097290953">
      <w:bodyDiv w:val="1"/>
      <w:marLeft w:val="0"/>
      <w:marRight w:val="0"/>
      <w:marTop w:val="0"/>
      <w:marBottom w:val="0"/>
      <w:divBdr>
        <w:top w:val="none" w:sz="0" w:space="0" w:color="auto"/>
        <w:left w:val="none" w:sz="0" w:space="0" w:color="auto"/>
        <w:bottom w:val="none" w:sz="0" w:space="0" w:color="auto"/>
        <w:right w:val="none" w:sz="0" w:space="0" w:color="auto"/>
      </w:divBdr>
    </w:div>
    <w:div w:id="1099566924">
      <w:bodyDiv w:val="1"/>
      <w:marLeft w:val="0"/>
      <w:marRight w:val="0"/>
      <w:marTop w:val="0"/>
      <w:marBottom w:val="0"/>
      <w:divBdr>
        <w:top w:val="none" w:sz="0" w:space="0" w:color="auto"/>
        <w:left w:val="none" w:sz="0" w:space="0" w:color="auto"/>
        <w:bottom w:val="none" w:sz="0" w:space="0" w:color="auto"/>
        <w:right w:val="none" w:sz="0" w:space="0" w:color="auto"/>
      </w:divBdr>
    </w:div>
    <w:div w:id="1100611900">
      <w:bodyDiv w:val="1"/>
      <w:marLeft w:val="0"/>
      <w:marRight w:val="0"/>
      <w:marTop w:val="0"/>
      <w:marBottom w:val="0"/>
      <w:divBdr>
        <w:top w:val="none" w:sz="0" w:space="0" w:color="auto"/>
        <w:left w:val="none" w:sz="0" w:space="0" w:color="auto"/>
        <w:bottom w:val="none" w:sz="0" w:space="0" w:color="auto"/>
        <w:right w:val="none" w:sz="0" w:space="0" w:color="auto"/>
      </w:divBdr>
    </w:div>
    <w:div w:id="1118528060">
      <w:bodyDiv w:val="1"/>
      <w:marLeft w:val="0"/>
      <w:marRight w:val="0"/>
      <w:marTop w:val="0"/>
      <w:marBottom w:val="0"/>
      <w:divBdr>
        <w:top w:val="none" w:sz="0" w:space="0" w:color="auto"/>
        <w:left w:val="none" w:sz="0" w:space="0" w:color="auto"/>
        <w:bottom w:val="none" w:sz="0" w:space="0" w:color="auto"/>
        <w:right w:val="none" w:sz="0" w:space="0" w:color="auto"/>
      </w:divBdr>
    </w:div>
    <w:div w:id="1120298873">
      <w:bodyDiv w:val="1"/>
      <w:marLeft w:val="0"/>
      <w:marRight w:val="0"/>
      <w:marTop w:val="0"/>
      <w:marBottom w:val="0"/>
      <w:divBdr>
        <w:top w:val="none" w:sz="0" w:space="0" w:color="auto"/>
        <w:left w:val="none" w:sz="0" w:space="0" w:color="auto"/>
        <w:bottom w:val="none" w:sz="0" w:space="0" w:color="auto"/>
        <w:right w:val="none" w:sz="0" w:space="0" w:color="auto"/>
      </w:divBdr>
    </w:div>
    <w:div w:id="1131676988">
      <w:bodyDiv w:val="1"/>
      <w:marLeft w:val="0"/>
      <w:marRight w:val="0"/>
      <w:marTop w:val="0"/>
      <w:marBottom w:val="0"/>
      <w:divBdr>
        <w:top w:val="none" w:sz="0" w:space="0" w:color="auto"/>
        <w:left w:val="none" w:sz="0" w:space="0" w:color="auto"/>
        <w:bottom w:val="none" w:sz="0" w:space="0" w:color="auto"/>
        <w:right w:val="none" w:sz="0" w:space="0" w:color="auto"/>
      </w:divBdr>
    </w:div>
    <w:div w:id="1134907008">
      <w:bodyDiv w:val="1"/>
      <w:marLeft w:val="0"/>
      <w:marRight w:val="0"/>
      <w:marTop w:val="0"/>
      <w:marBottom w:val="0"/>
      <w:divBdr>
        <w:top w:val="none" w:sz="0" w:space="0" w:color="auto"/>
        <w:left w:val="none" w:sz="0" w:space="0" w:color="auto"/>
        <w:bottom w:val="none" w:sz="0" w:space="0" w:color="auto"/>
        <w:right w:val="none" w:sz="0" w:space="0" w:color="auto"/>
      </w:divBdr>
    </w:div>
    <w:div w:id="1141650196">
      <w:bodyDiv w:val="1"/>
      <w:marLeft w:val="0"/>
      <w:marRight w:val="0"/>
      <w:marTop w:val="0"/>
      <w:marBottom w:val="0"/>
      <w:divBdr>
        <w:top w:val="none" w:sz="0" w:space="0" w:color="auto"/>
        <w:left w:val="none" w:sz="0" w:space="0" w:color="auto"/>
        <w:bottom w:val="none" w:sz="0" w:space="0" w:color="auto"/>
        <w:right w:val="none" w:sz="0" w:space="0" w:color="auto"/>
      </w:divBdr>
    </w:div>
    <w:div w:id="1144273761">
      <w:bodyDiv w:val="1"/>
      <w:marLeft w:val="0"/>
      <w:marRight w:val="0"/>
      <w:marTop w:val="0"/>
      <w:marBottom w:val="0"/>
      <w:divBdr>
        <w:top w:val="none" w:sz="0" w:space="0" w:color="auto"/>
        <w:left w:val="none" w:sz="0" w:space="0" w:color="auto"/>
        <w:bottom w:val="none" w:sz="0" w:space="0" w:color="auto"/>
        <w:right w:val="none" w:sz="0" w:space="0" w:color="auto"/>
      </w:divBdr>
    </w:div>
    <w:div w:id="1167018521">
      <w:bodyDiv w:val="1"/>
      <w:marLeft w:val="0"/>
      <w:marRight w:val="0"/>
      <w:marTop w:val="0"/>
      <w:marBottom w:val="0"/>
      <w:divBdr>
        <w:top w:val="none" w:sz="0" w:space="0" w:color="auto"/>
        <w:left w:val="none" w:sz="0" w:space="0" w:color="auto"/>
        <w:bottom w:val="none" w:sz="0" w:space="0" w:color="auto"/>
        <w:right w:val="none" w:sz="0" w:space="0" w:color="auto"/>
      </w:divBdr>
    </w:div>
    <w:div w:id="1176767974">
      <w:bodyDiv w:val="1"/>
      <w:marLeft w:val="0"/>
      <w:marRight w:val="0"/>
      <w:marTop w:val="0"/>
      <w:marBottom w:val="0"/>
      <w:divBdr>
        <w:top w:val="none" w:sz="0" w:space="0" w:color="auto"/>
        <w:left w:val="none" w:sz="0" w:space="0" w:color="auto"/>
        <w:bottom w:val="none" w:sz="0" w:space="0" w:color="auto"/>
        <w:right w:val="none" w:sz="0" w:space="0" w:color="auto"/>
      </w:divBdr>
    </w:div>
    <w:div w:id="1190529460">
      <w:bodyDiv w:val="1"/>
      <w:marLeft w:val="0"/>
      <w:marRight w:val="0"/>
      <w:marTop w:val="0"/>
      <w:marBottom w:val="0"/>
      <w:divBdr>
        <w:top w:val="none" w:sz="0" w:space="0" w:color="auto"/>
        <w:left w:val="none" w:sz="0" w:space="0" w:color="auto"/>
        <w:bottom w:val="none" w:sz="0" w:space="0" w:color="auto"/>
        <w:right w:val="none" w:sz="0" w:space="0" w:color="auto"/>
      </w:divBdr>
    </w:div>
    <w:div w:id="1194804574">
      <w:bodyDiv w:val="1"/>
      <w:marLeft w:val="0"/>
      <w:marRight w:val="0"/>
      <w:marTop w:val="0"/>
      <w:marBottom w:val="0"/>
      <w:divBdr>
        <w:top w:val="none" w:sz="0" w:space="0" w:color="auto"/>
        <w:left w:val="none" w:sz="0" w:space="0" w:color="auto"/>
        <w:bottom w:val="none" w:sz="0" w:space="0" w:color="auto"/>
        <w:right w:val="none" w:sz="0" w:space="0" w:color="auto"/>
      </w:divBdr>
    </w:div>
    <w:div w:id="1208101835">
      <w:bodyDiv w:val="1"/>
      <w:marLeft w:val="0"/>
      <w:marRight w:val="0"/>
      <w:marTop w:val="0"/>
      <w:marBottom w:val="0"/>
      <w:divBdr>
        <w:top w:val="none" w:sz="0" w:space="0" w:color="auto"/>
        <w:left w:val="none" w:sz="0" w:space="0" w:color="auto"/>
        <w:bottom w:val="none" w:sz="0" w:space="0" w:color="auto"/>
        <w:right w:val="none" w:sz="0" w:space="0" w:color="auto"/>
      </w:divBdr>
    </w:div>
    <w:div w:id="1231579898">
      <w:bodyDiv w:val="1"/>
      <w:marLeft w:val="0"/>
      <w:marRight w:val="0"/>
      <w:marTop w:val="0"/>
      <w:marBottom w:val="0"/>
      <w:divBdr>
        <w:top w:val="none" w:sz="0" w:space="0" w:color="auto"/>
        <w:left w:val="none" w:sz="0" w:space="0" w:color="auto"/>
        <w:bottom w:val="none" w:sz="0" w:space="0" w:color="auto"/>
        <w:right w:val="none" w:sz="0" w:space="0" w:color="auto"/>
      </w:divBdr>
    </w:div>
    <w:div w:id="1247880423">
      <w:bodyDiv w:val="1"/>
      <w:marLeft w:val="0"/>
      <w:marRight w:val="0"/>
      <w:marTop w:val="0"/>
      <w:marBottom w:val="0"/>
      <w:divBdr>
        <w:top w:val="none" w:sz="0" w:space="0" w:color="auto"/>
        <w:left w:val="none" w:sz="0" w:space="0" w:color="auto"/>
        <w:bottom w:val="none" w:sz="0" w:space="0" w:color="auto"/>
        <w:right w:val="none" w:sz="0" w:space="0" w:color="auto"/>
      </w:divBdr>
    </w:div>
    <w:div w:id="1250575418">
      <w:bodyDiv w:val="1"/>
      <w:marLeft w:val="0"/>
      <w:marRight w:val="0"/>
      <w:marTop w:val="0"/>
      <w:marBottom w:val="0"/>
      <w:divBdr>
        <w:top w:val="none" w:sz="0" w:space="0" w:color="auto"/>
        <w:left w:val="none" w:sz="0" w:space="0" w:color="auto"/>
        <w:bottom w:val="none" w:sz="0" w:space="0" w:color="auto"/>
        <w:right w:val="none" w:sz="0" w:space="0" w:color="auto"/>
      </w:divBdr>
    </w:div>
    <w:div w:id="1250651622">
      <w:bodyDiv w:val="1"/>
      <w:marLeft w:val="0"/>
      <w:marRight w:val="0"/>
      <w:marTop w:val="0"/>
      <w:marBottom w:val="0"/>
      <w:divBdr>
        <w:top w:val="none" w:sz="0" w:space="0" w:color="auto"/>
        <w:left w:val="none" w:sz="0" w:space="0" w:color="auto"/>
        <w:bottom w:val="none" w:sz="0" w:space="0" w:color="auto"/>
        <w:right w:val="none" w:sz="0" w:space="0" w:color="auto"/>
      </w:divBdr>
    </w:div>
    <w:div w:id="1261793337">
      <w:bodyDiv w:val="1"/>
      <w:marLeft w:val="0"/>
      <w:marRight w:val="0"/>
      <w:marTop w:val="0"/>
      <w:marBottom w:val="0"/>
      <w:divBdr>
        <w:top w:val="none" w:sz="0" w:space="0" w:color="auto"/>
        <w:left w:val="none" w:sz="0" w:space="0" w:color="auto"/>
        <w:bottom w:val="none" w:sz="0" w:space="0" w:color="auto"/>
        <w:right w:val="none" w:sz="0" w:space="0" w:color="auto"/>
      </w:divBdr>
    </w:div>
    <w:div w:id="1264653724">
      <w:bodyDiv w:val="1"/>
      <w:marLeft w:val="0"/>
      <w:marRight w:val="0"/>
      <w:marTop w:val="0"/>
      <w:marBottom w:val="0"/>
      <w:divBdr>
        <w:top w:val="none" w:sz="0" w:space="0" w:color="auto"/>
        <w:left w:val="none" w:sz="0" w:space="0" w:color="auto"/>
        <w:bottom w:val="none" w:sz="0" w:space="0" w:color="auto"/>
        <w:right w:val="none" w:sz="0" w:space="0" w:color="auto"/>
      </w:divBdr>
    </w:div>
    <w:div w:id="1266885188">
      <w:bodyDiv w:val="1"/>
      <w:marLeft w:val="0"/>
      <w:marRight w:val="0"/>
      <w:marTop w:val="0"/>
      <w:marBottom w:val="0"/>
      <w:divBdr>
        <w:top w:val="none" w:sz="0" w:space="0" w:color="auto"/>
        <w:left w:val="none" w:sz="0" w:space="0" w:color="auto"/>
        <w:bottom w:val="none" w:sz="0" w:space="0" w:color="auto"/>
        <w:right w:val="none" w:sz="0" w:space="0" w:color="auto"/>
      </w:divBdr>
    </w:div>
    <w:div w:id="1318847196">
      <w:bodyDiv w:val="1"/>
      <w:marLeft w:val="0"/>
      <w:marRight w:val="0"/>
      <w:marTop w:val="0"/>
      <w:marBottom w:val="0"/>
      <w:divBdr>
        <w:top w:val="none" w:sz="0" w:space="0" w:color="auto"/>
        <w:left w:val="none" w:sz="0" w:space="0" w:color="auto"/>
        <w:bottom w:val="none" w:sz="0" w:space="0" w:color="auto"/>
        <w:right w:val="none" w:sz="0" w:space="0" w:color="auto"/>
      </w:divBdr>
    </w:div>
    <w:div w:id="1327631872">
      <w:bodyDiv w:val="1"/>
      <w:marLeft w:val="0"/>
      <w:marRight w:val="0"/>
      <w:marTop w:val="0"/>
      <w:marBottom w:val="0"/>
      <w:divBdr>
        <w:top w:val="none" w:sz="0" w:space="0" w:color="auto"/>
        <w:left w:val="none" w:sz="0" w:space="0" w:color="auto"/>
        <w:bottom w:val="none" w:sz="0" w:space="0" w:color="auto"/>
        <w:right w:val="none" w:sz="0" w:space="0" w:color="auto"/>
      </w:divBdr>
    </w:div>
    <w:div w:id="1333218198">
      <w:bodyDiv w:val="1"/>
      <w:marLeft w:val="0"/>
      <w:marRight w:val="0"/>
      <w:marTop w:val="0"/>
      <w:marBottom w:val="0"/>
      <w:divBdr>
        <w:top w:val="none" w:sz="0" w:space="0" w:color="auto"/>
        <w:left w:val="none" w:sz="0" w:space="0" w:color="auto"/>
        <w:bottom w:val="none" w:sz="0" w:space="0" w:color="auto"/>
        <w:right w:val="none" w:sz="0" w:space="0" w:color="auto"/>
      </w:divBdr>
    </w:div>
    <w:div w:id="1338384981">
      <w:bodyDiv w:val="1"/>
      <w:marLeft w:val="0"/>
      <w:marRight w:val="0"/>
      <w:marTop w:val="0"/>
      <w:marBottom w:val="0"/>
      <w:divBdr>
        <w:top w:val="none" w:sz="0" w:space="0" w:color="auto"/>
        <w:left w:val="none" w:sz="0" w:space="0" w:color="auto"/>
        <w:bottom w:val="none" w:sz="0" w:space="0" w:color="auto"/>
        <w:right w:val="none" w:sz="0" w:space="0" w:color="auto"/>
      </w:divBdr>
    </w:div>
    <w:div w:id="1343554159">
      <w:bodyDiv w:val="1"/>
      <w:marLeft w:val="0"/>
      <w:marRight w:val="0"/>
      <w:marTop w:val="0"/>
      <w:marBottom w:val="0"/>
      <w:divBdr>
        <w:top w:val="none" w:sz="0" w:space="0" w:color="auto"/>
        <w:left w:val="none" w:sz="0" w:space="0" w:color="auto"/>
        <w:bottom w:val="none" w:sz="0" w:space="0" w:color="auto"/>
        <w:right w:val="none" w:sz="0" w:space="0" w:color="auto"/>
      </w:divBdr>
    </w:div>
    <w:div w:id="1368338691">
      <w:bodyDiv w:val="1"/>
      <w:marLeft w:val="0"/>
      <w:marRight w:val="0"/>
      <w:marTop w:val="0"/>
      <w:marBottom w:val="0"/>
      <w:divBdr>
        <w:top w:val="none" w:sz="0" w:space="0" w:color="auto"/>
        <w:left w:val="none" w:sz="0" w:space="0" w:color="auto"/>
        <w:bottom w:val="none" w:sz="0" w:space="0" w:color="auto"/>
        <w:right w:val="none" w:sz="0" w:space="0" w:color="auto"/>
      </w:divBdr>
    </w:div>
    <w:div w:id="1374842208">
      <w:bodyDiv w:val="1"/>
      <w:marLeft w:val="0"/>
      <w:marRight w:val="0"/>
      <w:marTop w:val="0"/>
      <w:marBottom w:val="0"/>
      <w:divBdr>
        <w:top w:val="none" w:sz="0" w:space="0" w:color="auto"/>
        <w:left w:val="none" w:sz="0" w:space="0" w:color="auto"/>
        <w:bottom w:val="none" w:sz="0" w:space="0" w:color="auto"/>
        <w:right w:val="none" w:sz="0" w:space="0" w:color="auto"/>
      </w:divBdr>
    </w:div>
    <w:div w:id="1408653337">
      <w:bodyDiv w:val="1"/>
      <w:marLeft w:val="0"/>
      <w:marRight w:val="0"/>
      <w:marTop w:val="0"/>
      <w:marBottom w:val="0"/>
      <w:divBdr>
        <w:top w:val="none" w:sz="0" w:space="0" w:color="auto"/>
        <w:left w:val="none" w:sz="0" w:space="0" w:color="auto"/>
        <w:bottom w:val="none" w:sz="0" w:space="0" w:color="auto"/>
        <w:right w:val="none" w:sz="0" w:space="0" w:color="auto"/>
      </w:divBdr>
    </w:div>
    <w:div w:id="1453212753">
      <w:bodyDiv w:val="1"/>
      <w:marLeft w:val="0"/>
      <w:marRight w:val="0"/>
      <w:marTop w:val="0"/>
      <w:marBottom w:val="0"/>
      <w:divBdr>
        <w:top w:val="none" w:sz="0" w:space="0" w:color="auto"/>
        <w:left w:val="none" w:sz="0" w:space="0" w:color="auto"/>
        <w:bottom w:val="none" w:sz="0" w:space="0" w:color="auto"/>
        <w:right w:val="none" w:sz="0" w:space="0" w:color="auto"/>
      </w:divBdr>
    </w:div>
    <w:div w:id="1481114395">
      <w:bodyDiv w:val="1"/>
      <w:marLeft w:val="0"/>
      <w:marRight w:val="0"/>
      <w:marTop w:val="0"/>
      <w:marBottom w:val="0"/>
      <w:divBdr>
        <w:top w:val="none" w:sz="0" w:space="0" w:color="auto"/>
        <w:left w:val="none" w:sz="0" w:space="0" w:color="auto"/>
        <w:bottom w:val="none" w:sz="0" w:space="0" w:color="auto"/>
        <w:right w:val="none" w:sz="0" w:space="0" w:color="auto"/>
      </w:divBdr>
    </w:div>
    <w:div w:id="1484004333">
      <w:bodyDiv w:val="1"/>
      <w:marLeft w:val="0"/>
      <w:marRight w:val="0"/>
      <w:marTop w:val="0"/>
      <w:marBottom w:val="0"/>
      <w:divBdr>
        <w:top w:val="none" w:sz="0" w:space="0" w:color="auto"/>
        <w:left w:val="none" w:sz="0" w:space="0" w:color="auto"/>
        <w:bottom w:val="none" w:sz="0" w:space="0" w:color="auto"/>
        <w:right w:val="none" w:sz="0" w:space="0" w:color="auto"/>
      </w:divBdr>
    </w:div>
    <w:div w:id="1484927502">
      <w:bodyDiv w:val="1"/>
      <w:marLeft w:val="0"/>
      <w:marRight w:val="0"/>
      <w:marTop w:val="0"/>
      <w:marBottom w:val="0"/>
      <w:divBdr>
        <w:top w:val="none" w:sz="0" w:space="0" w:color="auto"/>
        <w:left w:val="none" w:sz="0" w:space="0" w:color="auto"/>
        <w:bottom w:val="none" w:sz="0" w:space="0" w:color="auto"/>
        <w:right w:val="none" w:sz="0" w:space="0" w:color="auto"/>
      </w:divBdr>
    </w:div>
    <w:div w:id="1531797097">
      <w:bodyDiv w:val="1"/>
      <w:marLeft w:val="0"/>
      <w:marRight w:val="0"/>
      <w:marTop w:val="0"/>
      <w:marBottom w:val="0"/>
      <w:divBdr>
        <w:top w:val="none" w:sz="0" w:space="0" w:color="auto"/>
        <w:left w:val="none" w:sz="0" w:space="0" w:color="auto"/>
        <w:bottom w:val="none" w:sz="0" w:space="0" w:color="auto"/>
        <w:right w:val="none" w:sz="0" w:space="0" w:color="auto"/>
      </w:divBdr>
    </w:div>
    <w:div w:id="1540897685">
      <w:bodyDiv w:val="1"/>
      <w:marLeft w:val="0"/>
      <w:marRight w:val="0"/>
      <w:marTop w:val="0"/>
      <w:marBottom w:val="0"/>
      <w:divBdr>
        <w:top w:val="none" w:sz="0" w:space="0" w:color="auto"/>
        <w:left w:val="none" w:sz="0" w:space="0" w:color="auto"/>
        <w:bottom w:val="none" w:sz="0" w:space="0" w:color="auto"/>
        <w:right w:val="none" w:sz="0" w:space="0" w:color="auto"/>
      </w:divBdr>
    </w:div>
    <w:div w:id="1544754726">
      <w:bodyDiv w:val="1"/>
      <w:marLeft w:val="0"/>
      <w:marRight w:val="0"/>
      <w:marTop w:val="0"/>
      <w:marBottom w:val="0"/>
      <w:divBdr>
        <w:top w:val="none" w:sz="0" w:space="0" w:color="auto"/>
        <w:left w:val="none" w:sz="0" w:space="0" w:color="auto"/>
        <w:bottom w:val="none" w:sz="0" w:space="0" w:color="auto"/>
        <w:right w:val="none" w:sz="0" w:space="0" w:color="auto"/>
      </w:divBdr>
    </w:div>
    <w:div w:id="1552577457">
      <w:bodyDiv w:val="1"/>
      <w:marLeft w:val="0"/>
      <w:marRight w:val="0"/>
      <w:marTop w:val="0"/>
      <w:marBottom w:val="0"/>
      <w:divBdr>
        <w:top w:val="none" w:sz="0" w:space="0" w:color="auto"/>
        <w:left w:val="none" w:sz="0" w:space="0" w:color="auto"/>
        <w:bottom w:val="none" w:sz="0" w:space="0" w:color="auto"/>
        <w:right w:val="none" w:sz="0" w:space="0" w:color="auto"/>
      </w:divBdr>
    </w:div>
    <w:div w:id="1579827520">
      <w:bodyDiv w:val="1"/>
      <w:marLeft w:val="0"/>
      <w:marRight w:val="0"/>
      <w:marTop w:val="0"/>
      <w:marBottom w:val="0"/>
      <w:divBdr>
        <w:top w:val="none" w:sz="0" w:space="0" w:color="auto"/>
        <w:left w:val="none" w:sz="0" w:space="0" w:color="auto"/>
        <w:bottom w:val="none" w:sz="0" w:space="0" w:color="auto"/>
        <w:right w:val="none" w:sz="0" w:space="0" w:color="auto"/>
      </w:divBdr>
    </w:div>
    <w:div w:id="1581790081">
      <w:bodyDiv w:val="1"/>
      <w:marLeft w:val="0"/>
      <w:marRight w:val="0"/>
      <w:marTop w:val="0"/>
      <w:marBottom w:val="0"/>
      <w:divBdr>
        <w:top w:val="none" w:sz="0" w:space="0" w:color="auto"/>
        <w:left w:val="none" w:sz="0" w:space="0" w:color="auto"/>
        <w:bottom w:val="none" w:sz="0" w:space="0" w:color="auto"/>
        <w:right w:val="none" w:sz="0" w:space="0" w:color="auto"/>
      </w:divBdr>
    </w:div>
    <w:div w:id="1589197817">
      <w:bodyDiv w:val="1"/>
      <w:marLeft w:val="0"/>
      <w:marRight w:val="0"/>
      <w:marTop w:val="0"/>
      <w:marBottom w:val="0"/>
      <w:divBdr>
        <w:top w:val="none" w:sz="0" w:space="0" w:color="auto"/>
        <w:left w:val="none" w:sz="0" w:space="0" w:color="auto"/>
        <w:bottom w:val="none" w:sz="0" w:space="0" w:color="auto"/>
        <w:right w:val="none" w:sz="0" w:space="0" w:color="auto"/>
      </w:divBdr>
    </w:div>
    <w:div w:id="1603682331">
      <w:bodyDiv w:val="1"/>
      <w:marLeft w:val="0"/>
      <w:marRight w:val="0"/>
      <w:marTop w:val="0"/>
      <w:marBottom w:val="0"/>
      <w:divBdr>
        <w:top w:val="none" w:sz="0" w:space="0" w:color="auto"/>
        <w:left w:val="none" w:sz="0" w:space="0" w:color="auto"/>
        <w:bottom w:val="none" w:sz="0" w:space="0" w:color="auto"/>
        <w:right w:val="none" w:sz="0" w:space="0" w:color="auto"/>
      </w:divBdr>
    </w:div>
    <w:div w:id="1607275116">
      <w:bodyDiv w:val="1"/>
      <w:marLeft w:val="0"/>
      <w:marRight w:val="0"/>
      <w:marTop w:val="0"/>
      <w:marBottom w:val="0"/>
      <w:divBdr>
        <w:top w:val="none" w:sz="0" w:space="0" w:color="auto"/>
        <w:left w:val="none" w:sz="0" w:space="0" w:color="auto"/>
        <w:bottom w:val="none" w:sz="0" w:space="0" w:color="auto"/>
        <w:right w:val="none" w:sz="0" w:space="0" w:color="auto"/>
      </w:divBdr>
    </w:div>
    <w:div w:id="1610551071">
      <w:bodyDiv w:val="1"/>
      <w:marLeft w:val="0"/>
      <w:marRight w:val="0"/>
      <w:marTop w:val="0"/>
      <w:marBottom w:val="0"/>
      <w:divBdr>
        <w:top w:val="none" w:sz="0" w:space="0" w:color="auto"/>
        <w:left w:val="none" w:sz="0" w:space="0" w:color="auto"/>
        <w:bottom w:val="none" w:sz="0" w:space="0" w:color="auto"/>
        <w:right w:val="none" w:sz="0" w:space="0" w:color="auto"/>
      </w:divBdr>
    </w:div>
    <w:div w:id="1617834599">
      <w:bodyDiv w:val="1"/>
      <w:marLeft w:val="0"/>
      <w:marRight w:val="0"/>
      <w:marTop w:val="0"/>
      <w:marBottom w:val="0"/>
      <w:divBdr>
        <w:top w:val="none" w:sz="0" w:space="0" w:color="auto"/>
        <w:left w:val="none" w:sz="0" w:space="0" w:color="auto"/>
        <w:bottom w:val="none" w:sz="0" w:space="0" w:color="auto"/>
        <w:right w:val="none" w:sz="0" w:space="0" w:color="auto"/>
      </w:divBdr>
    </w:div>
    <w:div w:id="1621910273">
      <w:bodyDiv w:val="1"/>
      <w:marLeft w:val="0"/>
      <w:marRight w:val="0"/>
      <w:marTop w:val="0"/>
      <w:marBottom w:val="0"/>
      <w:divBdr>
        <w:top w:val="none" w:sz="0" w:space="0" w:color="auto"/>
        <w:left w:val="none" w:sz="0" w:space="0" w:color="auto"/>
        <w:bottom w:val="none" w:sz="0" w:space="0" w:color="auto"/>
        <w:right w:val="none" w:sz="0" w:space="0" w:color="auto"/>
      </w:divBdr>
    </w:div>
    <w:div w:id="1627009816">
      <w:bodyDiv w:val="1"/>
      <w:marLeft w:val="0"/>
      <w:marRight w:val="0"/>
      <w:marTop w:val="0"/>
      <w:marBottom w:val="0"/>
      <w:divBdr>
        <w:top w:val="none" w:sz="0" w:space="0" w:color="auto"/>
        <w:left w:val="none" w:sz="0" w:space="0" w:color="auto"/>
        <w:bottom w:val="none" w:sz="0" w:space="0" w:color="auto"/>
        <w:right w:val="none" w:sz="0" w:space="0" w:color="auto"/>
      </w:divBdr>
    </w:div>
    <w:div w:id="1631742853">
      <w:bodyDiv w:val="1"/>
      <w:marLeft w:val="0"/>
      <w:marRight w:val="0"/>
      <w:marTop w:val="0"/>
      <w:marBottom w:val="0"/>
      <w:divBdr>
        <w:top w:val="none" w:sz="0" w:space="0" w:color="auto"/>
        <w:left w:val="none" w:sz="0" w:space="0" w:color="auto"/>
        <w:bottom w:val="none" w:sz="0" w:space="0" w:color="auto"/>
        <w:right w:val="none" w:sz="0" w:space="0" w:color="auto"/>
      </w:divBdr>
    </w:div>
    <w:div w:id="1635326186">
      <w:bodyDiv w:val="1"/>
      <w:marLeft w:val="0"/>
      <w:marRight w:val="0"/>
      <w:marTop w:val="0"/>
      <w:marBottom w:val="0"/>
      <w:divBdr>
        <w:top w:val="none" w:sz="0" w:space="0" w:color="auto"/>
        <w:left w:val="none" w:sz="0" w:space="0" w:color="auto"/>
        <w:bottom w:val="none" w:sz="0" w:space="0" w:color="auto"/>
        <w:right w:val="none" w:sz="0" w:space="0" w:color="auto"/>
      </w:divBdr>
    </w:div>
    <w:div w:id="1636763602">
      <w:bodyDiv w:val="1"/>
      <w:marLeft w:val="0"/>
      <w:marRight w:val="0"/>
      <w:marTop w:val="0"/>
      <w:marBottom w:val="0"/>
      <w:divBdr>
        <w:top w:val="none" w:sz="0" w:space="0" w:color="auto"/>
        <w:left w:val="none" w:sz="0" w:space="0" w:color="auto"/>
        <w:bottom w:val="none" w:sz="0" w:space="0" w:color="auto"/>
        <w:right w:val="none" w:sz="0" w:space="0" w:color="auto"/>
      </w:divBdr>
    </w:div>
    <w:div w:id="1637104145">
      <w:bodyDiv w:val="1"/>
      <w:marLeft w:val="0"/>
      <w:marRight w:val="0"/>
      <w:marTop w:val="0"/>
      <w:marBottom w:val="0"/>
      <w:divBdr>
        <w:top w:val="none" w:sz="0" w:space="0" w:color="auto"/>
        <w:left w:val="none" w:sz="0" w:space="0" w:color="auto"/>
        <w:bottom w:val="none" w:sz="0" w:space="0" w:color="auto"/>
        <w:right w:val="none" w:sz="0" w:space="0" w:color="auto"/>
      </w:divBdr>
    </w:div>
    <w:div w:id="1638489152">
      <w:bodyDiv w:val="1"/>
      <w:marLeft w:val="0"/>
      <w:marRight w:val="0"/>
      <w:marTop w:val="0"/>
      <w:marBottom w:val="0"/>
      <w:divBdr>
        <w:top w:val="none" w:sz="0" w:space="0" w:color="auto"/>
        <w:left w:val="none" w:sz="0" w:space="0" w:color="auto"/>
        <w:bottom w:val="none" w:sz="0" w:space="0" w:color="auto"/>
        <w:right w:val="none" w:sz="0" w:space="0" w:color="auto"/>
      </w:divBdr>
    </w:div>
    <w:div w:id="1659534742">
      <w:bodyDiv w:val="1"/>
      <w:marLeft w:val="0"/>
      <w:marRight w:val="0"/>
      <w:marTop w:val="0"/>
      <w:marBottom w:val="0"/>
      <w:divBdr>
        <w:top w:val="none" w:sz="0" w:space="0" w:color="auto"/>
        <w:left w:val="none" w:sz="0" w:space="0" w:color="auto"/>
        <w:bottom w:val="none" w:sz="0" w:space="0" w:color="auto"/>
        <w:right w:val="none" w:sz="0" w:space="0" w:color="auto"/>
      </w:divBdr>
    </w:div>
    <w:div w:id="1659848471">
      <w:bodyDiv w:val="1"/>
      <w:marLeft w:val="0"/>
      <w:marRight w:val="0"/>
      <w:marTop w:val="0"/>
      <w:marBottom w:val="0"/>
      <w:divBdr>
        <w:top w:val="none" w:sz="0" w:space="0" w:color="auto"/>
        <w:left w:val="none" w:sz="0" w:space="0" w:color="auto"/>
        <w:bottom w:val="none" w:sz="0" w:space="0" w:color="auto"/>
        <w:right w:val="none" w:sz="0" w:space="0" w:color="auto"/>
      </w:divBdr>
    </w:div>
    <w:div w:id="1666203329">
      <w:bodyDiv w:val="1"/>
      <w:marLeft w:val="0"/>
      <w:marRight w:val="0"/>
      <w:marTop w:val="0"/>
      <w:marBottom w:val="0"/>
      <w:divBdr>
        <w:top w:val="none" w:sz="0" w:space="0" w:color="auto"/>
        <w:left w:val="none" w:sz="0" w:space="0" w:color="auto"/>
        <w:bottom w:val="none" w:sz="0" w:space="0" w:color="auto"/>
        <w:right w:val="none" w:sz="0" w:space="0" w:color="auto"/>
      </w:divBdr>
    </w:div>
    <w:div w:id="1676568690">
      <w:bodyDiv w:val="1"/>
      <w:marLeft w:val="0"/>
      <w:marRight w:val="0"/>
      <w:marTop w:val="0"/>
      <w:marBottom w:val="0"/>
      <w:divBdr>
        <w:top w:val="none" w:sz="0" w:space="0" w:color="auto"/>
        <w:left w:val="none" w:sz="0" w:space="0" w:color="auto"/>
        <w:bottom w:val="none" w:sz="0" w:space="0" w:color="auto"/>
        <w:right w:val="none" w:sz="0" w:space="0" w:color="auto"/>
      </w:divBdr>
    </w:div>
    <w:div w:id="1692221806">
      <w:bodyDiv w:val="1"/>
      <w:marLeft w:val="0"/>
      <w:marRight w:val="0"/>
      <w:marTop w:val="0"/>
      <w:marBottom w:val="0"/>
      <w:divBdr>
        <w:top w:val="none" w:sz="0" w:space="0" w:color="auto"/>
        <w:left w:val="none" w:sz="0" w:space="0" w:color="auto"/>
        <w:bottom w:val="none" w:sz="0" w:space="0" w:color="auto"/>
        <w:right w:val="none" w:sz="0" w:space="0" w:color="auto"/>
      </w:divBdr>
    </w:div>
    <w:div w:id="1714040316">
      <w:bodyDiv w:val="1"/>
      <w:marLeft w:val="0"/>
      <w:marRight w:val="0"/>
      <w:marTop w:val="0"/>
      <w:marBottom w:val="0"/>
      <w:divBdr>
        <w:top w:val="none" w:sz="0" w:space="0" w:color="auto"/>
        <w:left w:val="none" w:sz="0" w:space="0" w:color="auto"/>
        <w:bottom w:val="none" w:sz="0" w:space="0" w:color="auto"/>
        <w:right w:val="none" w:sz="0" w:space="0" w:color="auto"/>
      </w:divBdr>
    </w:div>
    <w:div w:id="1718360321">
      <w:bodyDiv w:val="1"/>
      <w:marLeft w:val="0"/>
      <w:marRight w:val="0"/>
      <w:marTop w:val="0"/>
      <w:marBottom w:val="0"/>
      <w:divBdr>
        <w:top w:val="none" w:sz="0" w:space="0" w:color="auto"/>
        <w:left w:val="none" w:sz="0" w:space="0" w:color="auto"/>
        <w:bottom w:val="none" w:sz="0" w:space="0" w:color="auto"/>
        <w:right w:val="none" w:sz="0" w:space="0" w:color="auto"/>
      </w:divBdr>
    </w:div>
    <w:div w:id="1729568291">
      <w:bodyDiv w:val="1"/>
      <w:marLeft w:val="0"/>
      <w:marRight w:val="0"/>
      <w:marTop w:val="0"/>
      <w:marBottom w:val="0"/>
      <w:divBdr>
        <w:top w:val="none" w:sz="0" w:space="0" w:color="auto"/>
        <w:left w:val="none" w:sz="0" w:space="0" w:color="auto"/>
        <w:bottom w:val="none" w:sz="0" w:space="0" w:color="auto"/>
        <w:right w:val="none" w:sz="0" w:space="0" w:color="auto"/>
      </w:divBdr>
    </w:div>
    <w:div w:id="1739938438">
      <w:bodyDiv w:val="1"/>
      <w:marLeft w:val="0"/>
      <w:marRight w:val="0"/>
      <w:marTop w:val="0"/>
      <w:marBottom w:val="0"/>
      <w:divBdr>
        <w:top w:val="none" w:sz="0" w:space="0" w:color="auto"/>
        <w:left w:val="none" w:sz="0" w:space="0" w:color="auto"/>
        <w:bottom w:val="none" w:sz="0" w:space="0" w:color="auto"/>
        <w:right w:val="none" w:sz="0" w:space="0" w:color="auto"/>
      </w:divBdr>
    </w:div>
    <w:div w:id="1745644826">
      <w:bodyDiv w:val="1"/>
      <w:marLeft w:val="0"/>
      <w:marRight w:val="0"/>
      <w:marTop w:val="0"/>
      <w:marBottom w:val="0"/>
      <w:divBdr>
        <w:top w:val="none" w:sz="0" w:space="0" w:color="auto"/>
        <w:left w:val="none" w:sz="0" w:space="0" w:color="auto"/>
        <w:bottom w:val="none" w:sz="0" w:space="0" w:color="auto"/>
        <w:right w:val="none" w:sz="0" w:space="0" w:color="auto"/>
      </w:divBdr>
    </w:div>
    <w:div w:id="1745911781">
      <w:bodyDiv w:val="1"/>
      <w:marLeft w:val="0"/>
      <w:marRight w:val="0"/>
      <w:marTop w:val="0"/>
      <w:marBottom w:val="0"/>
      <w:divBdr>
        <w:top w:val="none" w:sz="0" w:space="0" w:color="auto"/>
        <w:left w:val="none" w:sz="0" w:space="0" w:color="auto"/>
        <w:bottom w:val="none" w:sz="0" w:space="0" w:color="auto"/>
        <w:right w:val="none" w:sz="0" w:space="0" w:color="auto"/>
      </w:divBdr>
    </w:div>
    <w:div w:id="1785229344">
      <w:bodyDiv w:val="1"/>
      <w:marLeft w:val="0"/>
      <w:marRight w:val="0"/>
      <w:marTop w:val="0"/>
      <w:marBottom w:val="0"/>
      <w:divBdr>
        <w:top w:val="none" w:sz="0" w:space="0" w:color="auto"/>
        <w:left w:val="none" w:sz="0" w:space="0" w:color="auto"/>
        <w:bottom w:val="none" w:sz="0" w:space="0" w:color="auto"/>
        <w:right w:val="none" w:sz="0" w:space="0" w:color="auto"/>
      </w:divBdr>
    </w:div>
    <w:div w:id="1800218380">
      <w:bodyDiv w:val="1"/>
      <w:marLeft w:val="0"/>
      <w:marRight w:val="0"/>
      <w:marTop w:val="0"/>
      <w:marBottom w:val="0"/>
      <w:divBdr>
        <w:top w:val="none" w:sz="0" w:space="0" w:color="auto"/>
        <w:left w:val="none" w:sz="0" w:space="0" w:color="auto"/>
        <w:bottom w:val="none" w:sz="0" w:space="0" w:color="auto"/>
        <w:right w:val="none" w:sz="0" w:space="0" w:color="auto"/>
      </w:divBdr>
    </w:div>
    <w:div w:id="1801411487">
      <w:bodyDiv w:val="1"/>
      <w:marLeft w:val="0"/>
      <w:marRight w:val="0"/>
      <w:marTop w:val="0"/>
      <w:marBottom w:val="0"/>
      <w:divBdr>
        <w:top w:val="none" w:sz="0" w:space="0" w:color="auto"/>
        <w:left w:val="none" w:sz="0" w:space="0" w:color="auto"/>
        <w:bottom w:val="none" w:sz="0" w:space="0" w:color="auto"/>
        <w:right w:val="none" w:sz="0" w:space="0" w:color="auto"/>
      </w:divBdr>
    </w:div>
    <w:div w:id="1809282965">
      <w:bodyDiv w:val="1"/>
      <w:marLeft w:val="0"/>
      <w:marRight w:val="0"/>
      <w:marTop w:val="0"/>
      <w:marBottom w:val="0"/>
      <w:divBdr>
        <w:top w:val="none" w:sz="0" w:space="0" w:color="auto"/>
        <w:left w:val="none" w:sz="0" w:space="0" w:color="auto"/>
        <w:bottom w:val="none" w:sz="0" w:space="0" w:color="auto"/>
        <w:right w:val="none" w:sz="0" w:space="0" w:color="auto"/>
      </w:divBdr>
    </w:div>
    <w:div w:id="1835099791">
      <w:bodyDiv w:val="1"/>
      <w:marLeft w:val="0"/>
      <w:marRight w:val="0"/>
      <w:marTop w:val="0"/>
      <w:marBottom w:val="0"/>
      <w:divBdr>
        <w:top w:val="none" w:sz="0" w:space="0" w:color="auto"/>
        <w:left w:val="none" w:sz="0" w:space="0" w:color="auto"/>
        <w:bottom w:val="none" w:sz="0" w:space="0" w:color="auto"/>
        <w:right w:val="none" w:sz="0" w:space="0" w:color="auto"/>
      </w:divBdr>
    </w:div>
    <w:div w:id="1837303725">
      <w:bodyDiv w:val="1"/>
      <w:marLeft w:val="0"/>
      <w:marRight w:val="0"/>
      <w:marTop w:val="0"/>
      <w:marBottom w:val="0"/>
      <w:divBdr>
        <w:top w:val="none" w:sz="0" w:space="0" w:color="auto"/>
        <w:left w:val="none" w:sz="0" w:space="0" w:color="auto"/>
        <w:bottom w:val="none" w:sz="0" w:space="0" w:color="auto"/>
        <w:right w:val="none" w:sz="0" w:space="0" w:color="auto"/>
      </w:divBdr>
    </w:div>
    <w:div w:id="1866753644">
      <w:bodyDiv w:val="1"/>
      <w:marLeft w:val="0"/>
      <w:marRight w:val="0"/>
      <w:marTop w:val="0"/>
      <w:marBottom w:val="0"/>
      <w:divBdr>
        <w:top w:val="none" w:sz="0" w:space="0" w:color="auto"/>
        <w:left w:val="none" w:sz="0" w:space="0" w:color="auto"/>
        <w:bottom w:val="none" w:sz="0" w:space="0" w:color="auto"/>
        <w:right w:val="none" w:sz="0" w:space="0" w:color="auto"/>
      </w:divBdr>
    </w:div>
    <w:div w:id="1881547000">
      <w:bodyDiv w:val="1"/>
      <w:marLeft w:val="0"/>
      <w:marRight w:val="0"/>
      <w:marTop w:val="0"/>
      <w:marBottom w:val="0"/>
      <w:divBdr>
        <w:top w:val="none" w:sz="0" w:space="0" w:color="auto"/>
        <w:left w:val="none" w:sz="0" w:space="0" w:color="auto"/>
        <w:bottom w:val="none" w:sz="0" w:space="0" w:color="auto"/>
        <w:right w:val="none" w:sz="0" w:space="0" w:color="auto"/>
      </w:divBdr>
    </w:div>
    <w:div w:id="1890410737">
      <w:bodyDiv w:val="1"/>
      <w:marLeft w:val="0"/>
      <w:marRight w:val="0"/>
      <w:marTop w:val="0"/>
      <w:marBottom w:val="0"/>
      <w:divBdr>
        <w:top w:val="none" w:sz="0" w:space="0" w:color="auto"/>
        <w:left w:val="none" w:sz="0" w:space="0" w:color="auto"/>
        <w:bottom w:val="none" w:sz="0" w:space="0" w:color="auto"/>
        <w:right w:val="none" w:sz="0" w:space="0" w:color="auto"/>
      </w:divBdr>
    </w:div>
    <w:div w:id="1919056604">
      <w:bodyDiv w:val="1"/>
      <w:marLeft w:val="0"/>
      <w:marRight w:val="0"/>
      <w:marTop w:val="0"/>
      <w:marBottom w:val="0"/>
      <w:divBdr>
        <w:top w:val="none" w:sz="0" w:space="0" w:color="auto"/>
        <w:left w:val="none" w:sz="0" w:space="0" w:color="auto"/>
        <w:bottom w:val="none" w:sz="0" w:space="0" w:color="auto"/>
        <w:right w:val="none" w:sz="0" w:space="0" w:color="auto"/>
      </w:divBdr>
    </w:div>
    <w:div w:id="1925647052">
      <w:bodyDiv w:val="1"/>
      <w:marLeft w:val="0"/>
      <w:marRight w:val="0"/>
      <w:marTop w:val="0"/>
      <w:marBottom w:val="0"/>
      <w:divBdr>
        <w:top w:val="none" w:sz="0" w:space="0" w:color="auto"/>
        <w:left w:val="none" w:sz="0" w:space="0" w:color="auto"/>
        <w:bottom w:val="none" w:sz="0" w:space="0" w:color="auto"/>
        <w:right w:val="none" w:sz="0" w:space="0" w:color="auto"/>
      </w:divBdr>
    </w:div>
    <w:div w:id="1927877155">
      <w:bodyDiv w:val="1"/>
      <w:marLeft w:val="0"/>
      <w:marRight w:val="0"/>
      <w:marTop w:val="0"/>
      <w:marBottom w:val="0"/>
      <w:divBdr>
        <w:top w:val="none" w:sz="0" w:space="0" w:color="auto"/>
        <w:left w:val="none" w:sz="0" w:space="0" w:color="auto"/>
        <w:bottom w:val="none" w:sz="0" w:space="0" w:color="auto"/>
        <w:right w:val="none" w:sz="0" w:space="0" w:color="auto"/>
      </w:divBdr>
    </w:div>
    <w:div w:id="1957906777">
      <w:bodyDiv w:val="1"/>
      <w:marLeft w:val="0"/>
      <w:marRight w:val="0"/>
      <w:marTop w:val="0"/>
      <w:marBottom w:val="0"/>
      <w:divBdr>
        <w:top w:val="none" w:sz="0" w:space="0" w:color="auto"/>
        <w:left w:val="none" w:sz="0" w:space="0" w:color="auto"/>
        <w:bottom w:val="none" w:sz="0" w:space="0" w:color="auto"/>
        <w:right w:val="none" w:sz="0" w:space="0" w:color="auto"/>
      </w:divBdr>
    </w:div>
    <w:div w:id="1966816442">
      <w:bodyDiv w:val="1"/>
      <w:marLeft w:val="0"/>
      <w:marRight w:val="0"/>
      <w:marTop w:val="0"/>
      <w:marBottom w:val="0"/>
      <w:divBdr>
        <w:top w:val="none" w:sz="0" w:space="0" w:color="auto"/>
        <w:left w:val="none" w:sz="0" w:space="0" w:color="auto"/>
        <w:bottom w:val="none" w:sz="0" w:space="0" w:color="auto"/>
        <w:right w:val="none" w:sz="0" w:space="0" w:color="auto"/>
      </w:divBdr>
    </w:div>
    <w:div w:id="1980962672">
      <w:bodyDiv w:val="1"/>
      <w:marLeft w:val="0"/>
      <w:marRight w:val="0"/>
      <w:marTop w:val="0"/>
      <w:marBottom w:val="0"/>
      <w:divBdr>
        <w:top w:val="none" w:sz="0" w:space="0" w:color="auto"/>
        <w:left w:val="none" w:sz="0" w:space="0" w:color="auto"/>
        <w:bottom w:val="none" w:sz="0" w:space="0" w:color="auto"/>
        <w:right w:val="none" w:sz="0" w:space="0" w:color="auto"/>
      </w:divBdr>
    </w:div>
    <w:div w:id="2036736733">
      <w:bodyDiv w:val="1"/>
      <w:marLeft w:val="0"/>
      <w:marRight w:val="0"/>
      <w:marTop w:val="0"/>
      <w:marBottom w:val="0"/>
      <w:divBdr>
        <w:top w:val="none" w:sz="0" w:space="0" w:color="auto"/>
        <w:left w:val="none" w:sz="0" w:space="0" w:color="auto"/>
        <w:bottom w:val="none" w:sz="0" w:space="0" w:color="auto"/>
        <w:right w:val="none" w:sz="0" w:space="0" w:color="auto"/>
      </w:divBdr>
    </w:div>
    <w:div w:id="2038774723">
      <w:bodyDiv w:val="1"/>
      <w:marLeft w:val="0"/>
      <w:marRight w:val="0"/>
      <w:marTop w:val="0"/>
      <w:marBottom w:val="0"/>
      <w:divBdr>
        <w:top w:val="none" w:sz="0" w:space="0" w:color="auto"/>
        <w:left w:val="none" w:sz="0" w:space="0" w:color="auto"/>
        <w:bottom w:val="none" w:sz="0" w:space="0" w:color="auto"/>
        <w:right w:val="none" w:sz="0" w:space="0" w:color="auto"/>
      </w:divBdr>
    </w:div>
    <w:div w:id="2043168823">
      <w:bodyDiv w:val="1"/>
      <w:marLeft w:val="0"/>
      <w:marRight w:val="0"/>
      <w:marTop w:val="0"/>
      <w:marBottom w:val="0"/>
      <w:divBdr>
        <w:top w:val="none" w:sz="0" w:space="0" w:color="auto"/>
        <w:left w:val="none" w:sz="0" w:space="0" w:color="auto"/>
        <w:bottom w:val="none" w:sz="0" w:space="0" w:color="auto"/>
        <w:right w:val="none" w:sz="0" w:space="0" w:color="auto"/>
      </w:divBdr>
    </w:div>
    <w:div w:id="2048869582">
      <w:bodyDiv w:val="1"/>
      <w:marLeft w:val="0"/>
      <w:marRight w:val="0"/>
      <w:marTop w:val="0"/>
      <w:marBottom w:val="0"/>
      <w:divBdr>
        <w:top w:val="none" w:sz="0" w:space="0" w:color="auto"/>
        <w:left w:val="none" w:sz="0" w:space="0" w:color="auto"/>
        <w:bottom w:val="none" w:sz="0" w:space="0" w:color="auto"/>
        <w:right w:val="none" w:sz="0" w:space="0" w:color="auto"/>
      </w:divBdr>
    </w:div>
    <w:div w:id="2073768841">
      <w:bodyDiv w:val="1"/>
      <w:marLeft w:val="0"/>
      <w:marRight w:val="0"/>
      <w:marTop w:val="0"/>
      <w:marBottom w:val="0"/>
      <w:divBdr>
        <w:top w:val="none" w:sz="0" w:space="0" w:color="auto"/>
        <w:left w:val="none" w:sz="0" w:space="0" w:color="auto"/>
        <w:bottom w:val="none" w:sz="0" w:space="0" w:color="auto"/>
        <w:right w:val="none" w:sz="0" w:space="0" w:color="auto"/>
      </w:divBdr>
    </w:div>
    <w:div w:id="2079589869">
      <w:bodyDiv w:val="1"/>
      <w:marLeft w:val="0"/>
      <w:marRight w:val="0"/>
      <w:marTop w:val="0"/>
      <w:marBottom w:val="0"/>
      <w:divBdr>
        <w:top w:val="none" w:sz="0" w:space="0" w:color="auto"/>
        <w:left w:val="none" w:sz="0" w:space="0" w:color="auto"/>
        <w:bottom w:val="none" w:sz="0" w:space="0" w:color="auto"/>
        <w:right w:val="none" w:sz="0" w:space="0" w:color="auto"/>
      </w:divBdr>
    </w:div>
    <w:div w:id="2085489579">
      <w:bodyDiv w:val="1"/>
      <w:marLeft w:val="0"/>
      <w:marRight w:val="0"/>
      <w:marTop w:val="0"/>
      <w:marBottom w:val="0"/>
      <w:divBdr>
        <w:top w:val="none" w:sz="0" w:space="0" w:color="auto"/>
        <w:left w:val="none" w:sz="0" w:space="0" w:color="auto"/>
        <w:bottom w:val="none" w:sz="0" w:space="0" w:color="auto"/>
        <w:right w:val="none" w:sz="0" w:space="0" w:color="auto"/>
      </w:divBdr>
    </w:div>
    <w:div w:id="2087799894">
      <w:bodyDiv w:val="1"/>
      <w:marLeft w:val="0"/>
      <w:marRight w:val="0"/>
      <w:marTop w:val="0"/>
      <w:marBottom w:val="0"/>
      <w:divBdr>
        <w:top w:val="none" w:sz="0" w:space="0" w:color="auto"/>
        <w:left w:val="none" w:sz="0" w:space="0" w:color="auto"/>
        <w:bottom w:val="none" w:sz="0" w:space="0" w:color="auto"/>
        <w:right w:val="none" w:sz="0" w:space="0" w:color="auto"/>
      </w:divBdr>
    </w:div>
    <w:div w:id="2106724084">
      <w:bodyDiv w:val="1"/>
      <w:marLeft w:val="0"/>
      <w:marRight w:val="0"/>
      <w:marTop w:val="0"/>
      <w:marBottom w:val="0"/>
      <w:divBdr>
        <w:top w:val="none" w:sz="0" w:space="0" w:color="auto"/>
        <w:left w:val="none" w:sz="0" w:space="0" w:color="auto"/>
        <w:bottom w:val="none" w:sz="0" w:space="0" w:color="auto"/>
        <w:right w:val="none" w:sz="0" w:space="0" w:color="auto"/>
      </w:divBdr>
    </w:div>
    <w:div w:id="2110924127">
      <w:bodyDiv w:val="1"/>
      <w:marLeft w:val="0"/>
      <w:marRight w:val="0"/>
      <w:marTop w:val="0"/>
      <w:marBottom w:val="0"/>
      <w:divBdr>
        <w:top w:val="none" w:sz="0" w:space="0" w:color="auto"/>
        <w:left w:val="none" w:sz="0" w:space="0" w:color="auto"/>
        <w:bottom w:val="none" w:sz="0" w:space="0" w:color="auto"/>
        <w:right w:val="none" w:sz="0" w:space="0" w:color="auto"/>
      </w:divBdr>
    </w:div>
    <w:div w:id="2117552478">
      <w:bodyDiv w:val="1"/>
      <w:marLeft w:val="0"/>
      <w:marRight w:val="0"/>
      <w:marTop w:val="0"/>
      <w:marBottom w:val="0"/>
      <w:divBdr>
        <w:top w:val="none" w:sz="0" w:space="0" w:color="auto"/>
        <w:left w:val="none" w:sz="0" w:space="0" w:color="auto"/>
        <w:bottom w:val="none" w:sz="0" w:space="0" w:color="auto"/>
        <w:right w:val="none" w:sz="0" w:space="0" w:color="auto"/>
      </w:divBdr>
    </w:div>
    <w:div w:id="2125035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file:///C:\Users\Shadowlink\Desktop\26%20may\Reinforcement%20learning%20in%20unity.docx" TargetMode="External"/><Relationship Id="rId68" Type="http://schemas.openxmlformats.org/officeDocument/2006/relationships/hyperlink" Target="file:///C:\Users\Shadowlink\Desktop\26%20may\Reinforcement%20learning%20in%20unity.docx" TargetMode="External"/><Relationship Id="rId84" Type="http://schemas.openxmlformats.org/officeDocument/2006/relationships/hyperlink" Target="file:///C:\Users\Shadowlink\Desktop\26%20may\Reinforcement%20learning%20in%20unity.docx" TargetMode="External"/><Relationship Id="rId16" Type="http://schemas.openxmlformats.org/officeDocument/2006/relationships/diagramData" Target="diagrams/data1.xml"/><Relationship Id="rId11" Type="http://schemas.openxmlformats.org/officeDocument/2006/relationships/image" Target="media/image1.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hyperlink" Target="file:///C:\Users\Shadowlink\Desktop\26%20may\Reinforcement%20learning%20in%20unity.docx" TargetMode="External"/><Relationship Id="rId74" Type="http://schemas.openxmlformats.org/officeDocument/2006/relationships/hyperlink" Target="file:///C:\Users\Shadowlink\Desktop\26%20may\Reinforcement%20learning%20in%20unity.docx" TargetMode="External"/><Relationship Id="rId79" Type="http://schemas.openxmlformats.org/officeDocument/2006/relationships/hyperlink" Target="file:///C:\Users\Shadowlink\Desktop\26%20may\Reinforcement%20learning%20in%20unity.docx" TargetMode="External"/><Relationship Id="rId5" Type="http://schemas.openxmlformats.org/officeDocument/2006/relationships/numbering" Target="numbering.xml"/><Relationship Id="rId19" Type="http://schemas.openxmlformats.org/officeDocument/2006/relationships/diagramColors" Target="diagrams/colors1.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yperlink" Target="file:///C:\Users\Shadowlink\Desktop\26%20may\Reinforcement%20learning%20in%20unity.docx" TargetMode="External"/><Relationship Id="rId69" Type="http://schemas.openxmlformats.org/officeDocument/2006/relationships/hyperlink" Target="file:///C:\Users\Shadowlink\Desktop\26%20may\Reinforcement%20learning%20in%20unity.docx" TargetMode="External"/><Relationship Id="rId77" Type="http://schemas.openxmlformats.org/officeDocument/2006/relationships/hyperlink" Target="file:///C:\Users\Shadowlink\Desktop\26%20may\Reinforcement%20learning%20in%20unity.docx" TargetMode="External"/><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hyperlink" Target="file:///C:\Users\Shadowlink\Desktop\26%20may\Reinforcement%20learning%20in%20unity.docx" TargetMode="External"/><Relationship Id="rId80" Type="http://schemas.openxmlformats.org/officeDocument/2006/relationships/hyperlink" Target="file:///C:\Users\Shadowlink\Desktop\26%20may\Reinforcement%20learning%20in%20unity.docx" TargetMode="External"/><Relationship Id="rId85" Type="http://schemas.openxmlformats.org/officeDocument/2006/relationships/hyperlink" Target="file:///C:\Users\Shadowlink\Desktop\26%20may\Reinforcement%20learning%20in%20unity.docx"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diagramLayout" Target="diagrams/layout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file:///C:\Users\Shadowlink\Desktop\26%20may\Reinforcement%20learning%20in%20unity.docx" TargetMode="External"/><Relationship Id="rId67" Type="http://schemas.openxmlformats.org/officeDocument/2006/relationships/hyperlink" Target="file:///C:\Users\Shadowlink\Desktop\26%20may\Reinforcement%20learning%20in%20unity.docx" TargetMode="External"/><Relationship Id="rId20" Type="http://schemas.microsoft.com/office/2007/relationships/diagramDrawing" Target="diagrams/drawing1.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yperlink" Target="file:///C:\Users\Shadowlink\Desktop\26%20may\Reinforcement%20learning%20in%20unity.docx" TargetMode="External"/><Relationship Id="rId70" Type="http://schemas.openxmlformats.org/officeDocument/2006/relationships/hyperlink" Target="file:///C:\Users\Shadowlink\Desktop\26%20may\Reinforcement%20learning%20in%20unity.docx" TargetMode="External"/><Relationship Id="rId75" Type="http://schemas.openxmlformats.org/officeDocument/2006/relationships/hyperlink" Target="file:///C:\Users\Shadowlink\Desktop\26%20may\Reinforcement%20learning%20in%20unity.docx" TargetMode="External"/><Relationship Id="rId83" Type="http://schemas.openxmlformats.org/officeDocument/2006/relationships/hyperlink" Target="file:///C:\Users\Shadowlink\Desktop\26%20may\Reinforcement%20learning%20in%20unity.docx"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file:///C:\Users\Shadowlink\Desktop\26%20may\Reinforcement%20learning%20in%20unity.docx" TargetMode="External"/><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file:///C:\Users\Shadowlink\Desktop\26%20may\Reinforcement%20learning%20in%20unity.docx" TargetMode="External"/><Relationship Id="rId65" Type="http://schemas.openxmlformats.org/officeDocument/2006/relationships/hyperlink" Target="file:///C:\Users\Shadowlink\Desktop\26%20may\Reinforcement%20learning%20in%20unity.docx" TargetMode="External"/><Relationship Id="rId73" Type="http://schemas.openxmlformats.org/officeDocument/2006/relationships/hyperlink" Target="file:///C:\Users\Shadowlink\Desktop\26%20may\Reinforcement%20learning%20in%20unity.docx" TargetMode="External"/><Relationship Id="rId78" Type="http://schemas.openxmlformats.org/officeDocument/2006/relationships/hyperlink" Target="file:///C:\Users\Shadowlink\Desktop\26%20may\Reinforcement%20learning%20in%20unity.docx" TargetMode="External"/><Relationship Id="rId81" Type="http://schemas.openxmlformats.org/officeDocument/2006/relationships/hyperlink" Target="file:///C:\Users\Shadowlink\Desktop\26%20may\Reinforcement%20learning%20in%20unity.docx" TargetMode="External"/><Relationship Id="rId86" Type="http://schemas.openxmlformats.org/officeDocument/2006/relationships/image" Target="media/image40.jpe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diagramQuickStyle" Target="diagrams/quickStyle1.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yperlink" Target="file:///C:\Users\Shadowlink\Desktop\26%20may\Reinforcement%20learning%20in%20unity.docx" TargetMode="External"/><Relationship Id="rId7" Type="http://schemas.openxmlformats.org/officeDocument/2006/relationships/settings" Target="settings.xml"/><Relationship Id="rId71" Type="http://schemas.openxmlformats.org/officeDocument/2006/relationships/hyperlink" Target="file:///C:\Users\Shadowlink\Desktop\26%20may\Reinforcement%20learning%20in%20unity.docx" TargetMode="External"/><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hyperlink" Target="file:///C:\Users\Shadowlink\Desktop\26%20may\Reinforcement%20learning%20in%20unity.docx" TargetMode="External"/><Relationship Id="rId87" Type="http://schemas.openxmlformats.org/officeDocument/2006/relationships/fontTable" Target="fontTable.xml"/><Relationship Id="rId61" Type="http://schemas.openxmlformats.org/officeDocument/2006/relationships/hyperlink" Target="file:///C:\Users\Shadowlink\Desktop\26%20may\Reinforcement%20learning%20in%20unity.docx" TargetMode="External"/><Relationship Id="rId82" Type="http://schemas.openxmlformats.org/officeDocument/2006/relationships/hyperlink" Target="file:///C:\Users\Shadowlink\Desktop\26%20may\Reinforcement%20learning%20in%20unity.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dowlink\Desktop\bfh%20template\samplethesis.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31A1ED4-0EB3-4228-83CD-6415244231F5}"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EA56D5D6-37C7-473C-9FCB-D2422198EB9F}">
      <dgm:prSet phldrT="[Text]"/>
      <dgm:spPr/>
      <dgm:t>
        <a:bodyPr/>
        <a:lstStyle/>
        <a:p>
          <a:r>
            <a:rPr lang="en-US"/>
            <a:t>1. Baseline Establishment </a:t>
          </a:r>
        </a:p>
      </dgm:t>
    </dgm:pt>
    <dgm:pt modelId="{C4FB7DD0-D9ED-4DB8-AC7E-84E93C921E8C}" type="parTrans" cxnId="{C19F3E59-B52B-4F67-B011-7CFA9FF1D494}">
      <dgm:prSet/>
      <dgm:spPr/>
      <dgm:t>
        <a:bodyPr/>
        <a:lstStyle/>
        <a:p>
          <a:endParaRPr lang="en-US"/>
        </a:p>
      </dgm:t>
    </dgm:pt>
    <dgm:pt modelId="{1C9B6422-01C2-4D61-895C-EC6280F1258B}" type="sibTrans" cxnId="{C19F3E59-B52B-4F67-B011-7CFA9FF1D494}">
      <dgm:prSet/>
      <dgm:spPr/>
      <dgm:t>
        <a:bodyPr/>
        <a:lstStyle/>
        <a:p>
          <a:endParaRPr lang="en-US"/>
        </a:p>
      </dgm:t>
    </dgm:pt>
    <dgm:pt modelId="{17D06C52-AA9F-4C48-8867-8FD71E1D7636}">
      <dgm:prSet phldrT="[Text]"/>
      <dgm:spPr/>
      <dgm:t>
        <a:bodyPr/>
        <a:lstStyle/>
        <a:p>
          <a:r>
            <a:rPr lang="en-US"/>
            <a:t>Milestone: Observe first successfully trained consistent agent behaviour. </a:t>
          </a:r>
        </a:p>
      </dgm:t>
    </dgm:pt>
    <dgm:pt modelId="{08BDB83B-B925-4DF3-A9AE-530A5A82F5A1}" type="parTrans" cxnId="{C384523B-96A1-4D00-BC79-6A961093D32E}">
      <dgm:prSet/>
      <dgm:spPr/>
      <dgm:t>
        <a:bodyPr/>
        <a:lstStyle/>
        <a:p>
          <a:endParaRPr lang="en-US"/>
        </a:p>
      </dgm:t>
    </dgm:pt>
    <dgm:pt modelId="{317910D9-A465-441F-9F58-7144D08BAAC1}" type="sibTrans" cxnId="{C384523B-96A1-4D00-BC79-6A961093D32E}">
      <dgm:prSet/>
      <dgm:spPr/>
      <dgm:t>
        <a:bodyPr/>
        <a:lstStyle/>
        <a:p>
          <a:endParaRPr lang="en-US"/>
        </a:p>
      </dgm:t>
    </dgm:pt>
    <dgm:pt modelId="{CE24265E-A3BC-4C75-B6E0-176EE8CF850F}">
      <dgm:prSet phldrT="[Text]"/>
      <dgm:spPr/>
      <dgm:t>
        <a:bodyPr/>
        <a:lstStyle/>
        <a:p>
          <a:r>
            <a:rPr lang="en-US"/>
            <a:t>2. Agent and Training Optimisation</a:t>
          </a:r>
        </a:p>
      </dgm:t>
    </dgm:pt>
    <dgm:pt modelId="{D4C91A2E-0544-4936-8E75-AF53CAE60548}" type="parTrans" cxnId="{EA6EE8FB-2220-43EE-8830-62418ADEDC51}">
      <dgm:prSet/>
      <dgm:spPr/>
      <dgm:t>
        <a:bodyPr/>
        <a:lstStyle/>
        <a:p>
          <a:endParaRPr lang="en-US"/>
        </a:p>
      </dgm:t>
    </dgm:pt>
    <dgm:pt modelId="{7DD06746-EEA2-4CED-91A1-6A1680EBB53E}" type="sibTrans" cxnId="{EA6EE8FB-2220-43EE-8830-62418ADEDC51}">
      <dgm:prSet/>
      <dgm:spPr/>
      <dgm:t>
        <a:bodyPr/>
        <a:lstStyle/>
        <a:p>
          <a:endParaRPr lang="en-US"/>
        </a:p>
      </dgm:t>
    </dgm:pt>
    <dgm:pt modelId="{661215F7-60F1-47C6-AD61-66AF64020994}">
      <dgm:prSet phldrT="[Text]"/>
      <dgm:spPr/>
      <dgm:t>
        <a:bodyPr/>
        <a:lstStyle/>
        <a:p>
          <a:r>
            <a:rPr lang="en-US"/>
            <a:t> Milestone: Observe and analyse   improvements in agent training and the resulting agents.     </a:t>
          </a:r>
        </a:p>
      </dgm:t>
    </dgm:pt>
    <dgm:pt modelId="{A7B8778A-552B-4DAE-A9AF-C2A9F5A851C4}" type="parTrans" cxnId="{A332B01D-3EB3-4282-8584-6C767B556A6F}">
      <dgm:prSet/>
      <dgm:spPr/>
      <dgm:t>
        <a:bodyPr/>
        <a:lstStyle/>
        <a:p>
          <a:endParaRPr lang="en-US"/>
        </a:p>
      </dgm:t>
    </dgm:pt>
    <dgm:pt modelId="{36532297-151C-466C-BE9F-7DE65536215D}" type="sibTrans" cxnId="{A332B01D-3EB3-4282-8584-6C767B556A6F}">
      <dgm:prSet/>
      <dgm:spPr/>
      <dgm:t>
        <a:bodyPr/>
        <a:lstStyle/>
        <a:p>
          <a:endParaRPr lang="en-US"/>
        </a:p>
      </dgm:t>
    </dgm:pt>
    <dgm:pt modelId="{6DC00EB7-A826-4140-93FE-20BD4C67A71C}">
      <dgm:prSet phldrT="[Text]"/>
      <dgm:spPr/>
      <dgm:t>
        <a:bodyPr/>
        <a:lstStyle/>
        <a:p>
          <a:r>
            <a:rPr lang="en-US"/>
            <a:t>3. Game-Mode Exploration</a:t>
          </a:r>
        </a:p>
      </dgm:t>
    </dgm:pt>
    <dgm:pt modelId="{E1CDFF52-4E15-4263-942E-3FC6EB6F9363}" type="parTrans" cxnId="{0D55D738-F467-478D-9E59-118E16CDFACE}">
      <dgm:prSet/>
      <dgm:spPr/>
      <dgm:t>
        <a:bodyPr/>
        <a:lstStyle/>
        <a:p>
          <a:endParaRPr lang="en-US"/>
        </a:p>
      </dgm:t>
    </dgm:pt>
    <dgm:pt modelId="{B6446EC3-F61F-482F-AC3B-705D0326B3F0}" type="sibTrans" cxnId="{0D55D738-F467-478D-9E59-118E16CDFACE}">
      <dgm:prSet/>
      <dgm:spPr/>
      <dgm:t>
        <a:bodyPr/>
        <a:lstStyle/>
        <a:p>
          <a:endParaRPr lang="en-US"/>
        </a:p>
      </dgm:t>
    </dgm:pt>
    <dgm:pt modelId="{FC89B6A5-A66D-45BA-8050-B7871EC46530}">
      <dgm:prSet phldrT="[Text]" custT="1"/>
      <dgm:spPr/>
      <dgm:t>
        <a:bodyPr/>
        <a:lstStyle/>
        <a:p>
          <a:r>
            <a:rPr lang="en-US" sz="1000">
              <a:latin typeface="+mn-lt"/>
            </a:rPr>
            <a:t>Milestone: Add complexity and variety to the agents and test them against various scenarios.</a:t>
          </a:r>
        </a:p>
      </dgm:t>
    </dgm:pt>
    <dgm:pt modelId="{DC23412E-0EC2-4C73-901F-BC9F6376A15C}" type="parTrans" cxnId="{8E4027ED-FBEF-4F01-9021-9E4A58B44841}">
      <dgm:prSet/>
      <dgm:spPr/>
      <dgm:t>
        <a:bodyPr/>
        <a:lstStyle/>
        <a:p>
          <a:endParaRPr lang="en-US"/>
        </a:p>
      </dgm:t>
    </dgm:pt>
    <dgm:pt modelId="{7B644564-D2EB-44E7-B31E-64B712912D40}" type="sibTrans" cxnId="{8E4027ED-FBEF-4F01-9021-9E4A58B44841}">
      <dgm:prSet/>
      <dgm:spPr/>
      <dgm:t>
        <a:bodyPr/>
        <a:lstStyle/>
        <a:p>
          <a:endParaRPr lang="en-US"/>
        </a:p>
      </dgm:t>
    </dgm:pt>
    <dgm:pt modelId="{B9E163EA-0EC4-4E09-85C9-D490D8A824D7}" type="pres">
      <dgm:prSet presAssocID="{B31A1ED4-0EB3-4228-83CD-6415244231F5}" presName="rootnode" presStyleCnt="0">
        <dgm:presLayoutVars>
          <dgm:chMax/>
          <dgm:chPref/>
          <dgm:dir/>
          <dgm:animLvl val="lvl"/>
        </dgm:presLayoutVars>
      </dgm:prSet>
      <dgm:spPr/>
    </dgm:pt>
    <dgm:pt modelId="{876BBC65-0844-4C2A-9A16-23F177439FF2}" type="pres">
      <dgm:prSet presAssocID="{EA56D5D6-37C7-473C-9FCB-D2422198EB9F}" presName="composite" presStyleCnt="0"/>
      <dgm:spPr/>
    </dgm:pt>
    <dgm:pt modelId="{D8A42023-886B-477C-9250-3FDA0C00ACD4}" type="pres">
      <dgm:prSet presAssocID="{EA56D5D6-37C7-473C-9FCB-D2422198EB9F}" presName="bentUpArrow1" presStyleLbl="alignImgPlace1" presStyleIdx="0" presStyleCnt="2"/>
      <dgm:spPr/>
    </dgm:pt>
    <dgm:pt modelId="{1E75BD96-02E3-4DF8-B3E8-8AADC48DB9E1}" type="pres">
      <dgm:prSet presAssocID="{EA56D5D6-37C7-473C-9FCB-D2422198EB9F}" presName="ParentText" presStyleLbl="node1" presStyleIdx="0" presStyleCnt="3">
        <dgm:presLayoutVars>
          <dgm:chMax val="1"/>
          <dgm:chPref val="1"/>
          <dgm:bulletEnabled val="1"/>
        </dgm:presLayoutVars>
      </dgm:prSet>
      <dgm:spPr/>
    </dgm:pt>
    <dgm:pt modelId="{F61B5752-5E60-40DF-B249-A0B70F698A94}" type="pres">
      <dgm:prSet presAssocID="{EA56D5D6-37C7-473C-9FCB-D2422198EB9F}" presName="ChildText" presStyleLbl="revTx" presStyleIdx="0" presStyleCnt="3" custScaleX="394042" custLinFactX="62607" custLinFactNeighborX="100000" custLinFactNeighborY="-1834">
        <dgm:presLayoutVars>
          <dgm:chMax val="0"/>
          <dgm:chPref val="0"/>
          <dgm:bulletEnabled val="1"/>
        </dgm:presLayoutVars>
      </dgm:prSet>
      <dgm:spPr/>
    </dgm:pt>
    <dgm:pt modelId="{292E5C66-3065-4627-A14F-90B9100CBEA3}" type="pres">
      <dgm:prSet presAssocID="{1C9B6422-01C2-4D61-895C-EC6280F1258B}" presName="sibTrans" presStyleCnt="0"/>
      <dgm:spPr/>
    </dgm:pt>
    <dgm:pt modelId="{64639899-63D5-44FE-9768-24E527BA3C50}" type="pres">
      <dgm:prSet presAssocID="{CE24265E-A3BC-4C75-B6E0-176EE8CF850F}" presName="composite" presStyleCnt="0"/>
      <dgm:spPr/>
    </dgm:pt>
    <dgm:pt modelId="{D4BDA6D4-0DE0-44B3-B30B-5FABBFC32D5E}" type="pres">
      <dgm:prSet presAssocID="{CE24265E-A3BC-4C75-B6E0-176EE8CF850F}" presName="bentUpArrow1" presStyleLbl="alignImgPlace1" presStyleIdx="1" presStyleCnt="2" custLinFactNeighborX="-24281" custLinFactNeighborY="1536"/>
      <dgm:spPr/>
    </dgm:pt>
    <dgm:pt modelId="{482BCA97-C481-48FA-BC7A-A0C300DE82D7}" type="pres">
      <dgm:prSet presAssocID="{CE24265E-A3BC-4C75-B6E0-176EE8CF850F}" presName="ParentText" presStyleLbl="node1" presStyleIdx="1" presStyleCnt="3" custLinFactNeighborX="-46981" custLinFactNeighborY="1955">
        <dgm:presLayoutVars>
          <dgm:chMax val="1"/>
          <dgm:chPref val="1"/>
          <dgm:bulletEnabled val="1"/>
        </dgm:presLayoutVars>
      </dgm:prSet>
      <dgm:spPr/>
    </dgm:pt>
    <dgm:pt modelId="{0DE67372-EC1F-4EA5-8ABA-C120EDED05DD}" type="pres">
      <dgm:prSet presAssocID="{CE24265E-A3BC-4C75-B6E0-176EE8CF850F}" presName="ChildText" presStyleLbl="revTx" presStyleIdx="1" presStyleCnt="3" custScaleX="257373" custLinFactNeighborX="24892" custLinFactNeighborY="0">
        <dgm:presLayoutVars>
          <dgm:chMax val="0"/>
          <dgm:chPref val="0"/>
          <dgm:bulletEnabled val="1"/>
        </dgm:presLayoutVars>
      </dgm:prSet>
      <dgm:spPr/>
    </dgm:pt>
    <dgm:pt modelId="{346CFBC4-3B79-4816-ACF6-A6BEB3842C50}" type="pres">
      <dgm:prSet presAssocID="{7DD06746-EEA2-4CED-91A1-6A1680EBB53E}" presName="sibTrans" presStyleCnt="0"/>
      <dgm:spPr/>
    </dgm:pt>
    <dgm:pt modelId="{43F19CFB-E1C0-44A0-A46D-925D822C6FBD}" type="pres">
      <dgm:prSet presAssocID="{6DC00EB7-A826-4140-93FE-20BD4C67A71C}" presName="composite" presStyleCnt="0"/>
      <dgm:spPr/>
    </dgm:pt>
    <dgm:pt modelId="{253F0FE5-CD71-4018-961D-CCC56BAF3788}" type="pres">
      <dgm:prSet presAssocID="{6DC00EB7-A826-4140-93FE-20BD4C67A71C}" presName="ParentText" presStyleLbl="node1" presStyleIdx="2" presStyleCnt="3" custLinFactNeighborX="-71156" custLinFactNeighborY="2607">
        <dgm:presLayoutVars>
          <dgm:chMax val="1"/>
          <dgm:chPref val="1"/>
          <dgm:bulletEnabled val="1"/>
        </dgm:presLayoutVars>
      </dgm:prSet>
      <dgm:spPr/>
    </dgm:pt>
    <dgm:pt modelId="{86092823-BB79-4DE1-9E50-36CC7FE244BF}" type="pres">
      <dgm:prSet presAssocID="{6DC00EB7-A826-4140-93FE-20BD4C67A71C}" presName="FinalChildText" presStyleLbl="revTx" presStyleIdx="2" presStyleCnt="3" custScaleX="244217" custLinFactNeighborX="-11722" custLinFactNeighborY="886">
        <dgm:presLayoutVars>
          <dgm:chMax val="0"/>
          <dgm:chPref val="0"/>
          <dgm:bulletEnabled val="1"/>
        </dgm:presLayoutVars>
      </dgm:prSet>
      <dgm:spPr/>
    </dgm:pt>
  </dgm:ptLst>
  <dgm:cxnLst>
    <dgm:cxn modelId="{74F2F617-91F8-4536-9994-926D4A60FE16}" type="presOf" srcId="{CE24265E-A3BC-4C75-B6E0-176EE8CF850F}" destId="{482BCA97-C481-48FA-BC7A-A0C300DE82D7}" srcOrd="0" destOrd="0" presId="urn:microsoft.com/office/officeart/2005/8/layout/StepDownProcess"/>
    <dgm:cxn modelId="{A332B01D-3EB3-4282-8584-6C767B556A6F}" srcId="{CE24265E-A3BC-4C75-B6E0-176EE8CF850F}" destId="{661215F7-60F1-47C6-AD61-66AF64020994}" srcOrd="0" destOrd="0" parTransId="{A7B8778A-552B-4DAE-A9AF-C2A9F5A851C4}" sibTransId="{36532297-151C-466C-BE9F-7DE65536215D}"/>
    <dgm:cxn modelId="{A2212F28-4FA8-4CE7-81BA-61E31A3984AA}" type="presOf" srcId="{EA56D5D6-37C7-473C-9FCB-D2422198EB9F}" destId="{1E75BD96-02E3-4DF8-B3E8-8AADC48DB9E1}" srcOrd="0" destOrd="0" presId="urn:microsoft.com/office/officeart/2005/8/layout/StepDownProcess"/>
    <dgm:cxn modelId="{0D55D738-F467-478D-9E59-118E16CDFACE}" srcId="{B31A1ED4-0EB3-4228-83CD-6415244231F5}" destId="{6DC00EB7-A826-4140-93FE-20BD4C67A71C}" srcOrd="2" destOrd="0" parTransId="{E1CDFF52-4E15-4263-942E-3FC6EB6F9363}" sibTransId="{B6446EC3-F61F-482F-AC3B-705D0326B3F0}"/>
    <dgm:cxn modelId="{C384523B-96A1-4D00-BC79-6A961093D32E}" srcId="{EA56D5D6-37C7-473C-9FCB-D2422198EB9F}" destId="{17D06C52-AA9F-4C48-8867-8FD71E1D7636}" srcOrd="0" destOrd="0" parTransId="{08BDB83B-B925-4DF3-A9AE-530A5A82F5A1}" sibTransId="{317910D9-A465-441F-9F58-7144D08BAAC1}"/>
    <dgm:cxn modelId="{1317AB3E-ED4F-47B8-A5A4-92183035D374}" type="presOf" srcId="{6DC00EB7-A826-4140-93FE-20BD4C67A71C}" destId="{253F0FE5-CD71-4018-961D-CCC56BAF3788}" srcOrd="0" destOrd="0" presId="urn:microsoft.com/office/officeart/2005/8/layout/StepDownProcess"/>
    <dgm:cxn modelId="{FF2B7057-AFB1-4D6D-85AC-5CD29086B5E8}" type="presOf" srcId="{17D06C52-AA9F-4C48-8867-8FD71E1D7636}" destId="{F61B5752-5E60-40DF-B249-A0B70F698A94}" srcOrd="0" destOrd="0" presId="urn:microsoft.com/office/officeart/2005/8/layout/StepDownProcess"/>
    <dgm:cxn modelId="{C19F3E59-B52B-4F67-B011-7CFA9FF1D494}" srcId="{B31A1ED4-0EB3-4228-83CD-6415244231F5}" destId="{EA56D5D6-37C7-473C-9FCB-D2422198EB9F}" srcOrd="0" destOrd="0" parTransId="{C4FB7DD0-D9ED-4DB8-AC7E-84E93C921E8C}" sibTransId="{1C9B6422-01C2-4D61-895C-EC6280F1258B}"/>
    <dgm:cxn modelId="{B6C74289-B6AC-49E0-8E56-4CE8FF3063DA}" type="presOf" srcId="{661215F7-60F1-47C6-AD61-66AF64020994}" destId="{0DE67372-EC1F-4EA5-8ABA-C120EDED05DD}" srcOrd="0" destOrd="0" presId="urn:microsoft.com/office/officeart/2005/8/layout/StepDownProcess"/>
    <dgm:cxn modelId="{DDC155AD-CF34-4D6E-936C-3EF28C703516}" type="presOf" srcId="{FC89B6A5-A66D-45BA-8050-B7871EC46530}" destId="{86092823-BB79-4DE1-9E50-36CC7FE244BF}" srcOrd="0" destOrd="0" presId="urn:microsoft.com/office/officeart/2005/8/layout/StepDownProcess"/>
    <dgm:cxn modelId="{2D3FA4DF-9DB8-4EC9-A964-FA19372BCA22}" type="presOf" srcId="{B31A1ED4-0EB3-4228-83CD-6415244231F5}" destId="{B9E163EA-0EC4-4E09-85C9-D490D8A824D7}" srcOrd="0" destOrd="0" presId="urn:microsoft.com/office/officeart/2005/8/layout/StepDownProcess"/>
    <dgm:cxn modelId="{8E4027ED-FBEF-4F01-9021-9E4A58B44841}" srcId="{6DC00EB7-A826-4140-93FE-20BD4C67A71C}" destId="{FC89B6A5-A66D-45BA-8050-B7871EC46530}" srcOrd="0" destOrd="0" parTransId="{DC23412E-0EC2-4C73-901F-BC9F6376A15C}" sibTransId="{7B644564-D2EB-44E7-B31E-64B712912D40}"/>
    <dgm:cxn modelId="{EA6EE8FB-2220-43EE-8830-62418ADEDC51}" srcId="{B31A1ED4-0EB3-4228-83CD-6415244231F5}" destId="{CE24265E-A3BC-4C75-B6E0-176EE8CF850F}" srcOrd="1" destOrd="0" parTransId="{D4C91A2E-0544-4936-8E75-AF53CAE60548}" sibTransId="{7DD06746-EEA2-4CED-91A1-6A1680EBB53E}"/>
    <dgm:cxn modelId="{A56FEA58-F20E-454A-803A-DD9B2C32461A}" type="presParOf" srcId="{B9E163EA-0EC4-4E09-85C9-D490D8A824D7}" destId="{876BBC65-0844-4C2A-9A16-23F177439FF2}" srcOrd="0" destOrd="0" presId="urn:microsoft.com/office/officeart/2005/8/layout/StepDownProcess"/>
    <dgm:cxn modelId="{5D1824BA-C5C3-4831-AB5F-BADE88411D43}" type="presParOf" srcId="{876BBC65-0844-4C2A-9A16-23F177439FF2}" destId="{D8A42023-886B-477C-9250-3FDA0C00ACD4}" srcOrd="0" destOrd="0" presId="urn:microsoft.com/office/officeart/2005/8/layout/StepDownProcess"/>
    <dgm:cxn modelId="{B9EF8DF1-D87E-42BE-830B-623D2105C6C0}" type="presParOf" srcId="{876BBC65-0844-4C2A-9A16-23F177439FF2}" destId="{1E75BD96-02E3-4DF8-B3E8-8AADC48DB9E1}" srcOrd="1" destOrd="0" presId="urn:microsoft.com/office/officeart/2005/8/layout/StepDownProcess"/>
    <dgm:cxn modelId="{36705466-D1CB-414A-B3BC-314171C4E534}" type="presParOf" srcId="{876BBC65-0844-4C2A-9A16-23F177439FF2}" destId="{F61B5752-5E60-40DF-B249-A0B70F698A94}" srcOrd="2" destOrd="0" presId="urn:microsoft.com/office/officeart/2005/8/layout/StepDownProcess"/>
    <dgm:cxn modelId="{84BAADAD-BDC2-44A6-88C1-B9CB5638AE53}" type="presParOf" srcId="{B9E163EA-0EC4-4E09-85C9-D490D8A824D7}" destId="{292E5C66-3065-4627-A14F-90B9100CBEA3}" srcOrd="1" destOrd="0" presId="urn:microsoft.com/office/officeart/2005/8/layout/StepDownProcess"/>
    <dgm:cxn modelId="{05D90A34-34F1-4F98-833C-73AA4C96738E}" type="presParOf" srcId="{B9E163EA-0EC4-4E09-85C9-D490D8A824D7}" destId="{64639899-63D5-44FE-9768-24E527BA3C50}" srcOrd="2" destOrd="0" presId="urn:microsoft.com/office/officeart/2005/8/layout/StepDownProcess"/>
    <dgm:cxn modelId="{BD14E991-BF1D-4223-B50B-9263ACB90EB4}" type="presParOf" srcId="{64639899-63D5-44FE-9768-24E527BA3C50}" destId="{D4BDA6D4-0DE0-44B3-B30B-5FABBFC32D5E}" srcOrd="0" destOrd="0" presId="urn:microsoft.com/office/officeart/2005/8/layout/StepDownProcess"/>
    <dgm:cxn modelId="{7FEC73EA-4C9E-4A95-9A48-54EE234C00DD}" type="presParOf" srcId="{64639899-63D5-44FE-9768-24E527BA3C50}" destId="{482BCA97-C481-48FA-BC7A-A0C300DE82D7}" srcOrd="1" destOrd="0" presId="urn:microsoft.com/office/officeart/2005/8/layout/StepDownProcess"/>
    <dgm:cxn modelId="{06A0BE20-3471-4391-99C0-1505F5255167}" type="presParOf" srcId="{64639899-63D5-44FE-9768-24E527BA3C50}" destId="{0DE67372-EC1F-4EA5-8ABA-C120EDED05DD}" srcOrd="2" destOrd="0" presId="urn:microsoft.com/office/officeart/2005/8/layout/StepDownProcess"/>
    <dgm:cxn modelId="{567F6E69-5766-4836-92FA-2009CD76D113}" type="presParOf" srcId="{B9E163EA-0EC4-4E09-85C9-D490D8A824D7}" destId="{346CFBC4-3B79-4816-ACF6-A6BEB3842C50}" srcOrd="3" destOrd="0" presId="urn:microsoft.com/office/officeart/2005/8/layout/StepDownProcess"/>
    <dgm:cxn modelId="{BE1A22EB-F755-4621-9367-56C9DB6918F3}" type="presParOf" srcId="{B9E163EA-0EC4-4E09-85C9-D490D8A824D7}" destId="{43F19CFB-E1C0-44A0-A46D-925D822C6FBD}" srcOrd="4" destOrd="0" presId="urn:microsoft.com/office/officeart/2005/8/layout/StepDownProcess"/>
    <dgm:cxn modelId="{8E38D877-512F-4A9C-AB3F-A7E28433CA27}" type="presParOf" srcId="{43F19CFB-E1C0-44A0-A46D-925D822C6FBD}" destId="{253F0FE5-CD71-4018-961D-CCC56BAF3788}" srcOrd="0" destOrd="0" presId="urn:microsoft.com/office/officeart/2005/8/layout/StepDownProcess"/>
    <dgm:cxn modelId="{AD0E88E1-4713-488C-B3E3-A3F305A91D61}" type="presParOf" srcId="{43F19CFB-E1C0-44A0-A46D-925D822C6FBD}" destId="{86092823-BB79-4DE1-9E50-36CC7FE244BF}" srcOrd="1" destOrd="0" presId="urn:microsoft.com/office/officeart/2005/8/layout/StepDownProcess"/>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A42023-886B-477C-9250-3FDA0C00ACD4}">
      <dsp:nvSpPr>
        <dsp:cNvPr id="0" name=""/>
        <dsp:cNvSpPr/>
      </dsp:nvSpPr>
      <dsp:spPr>
        <a:xfrm rot="5400000">
          <a:off x="276203" y="943134"/>
          <a:ext cx="712779" cy="811474"/>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E75BD96-02E3-4DF8-B3E8-8AADC48DB9E1}">
      <dsp:nvSpPr>
        <dsp:cNvPr id="0" name=""/>
        <dsp:cNvSpPr/>
      </dsp:nvSpPr>
      <dsp:spPr>
        <a:xfrm>
          <a:off x="87359" y="153004"/>
          <a:ext cx="1199901" cy="839891"/>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1. Baseline Establishment </a:t>
          </a:r>
        </a:p>
      </dsp:txBody>
      <dsp:txXfrm>
        <a:off x="128366" y="194011"/>
        <a:ext cx="1117887" cy="757877"/>
      </dsp:txXfrm>
    </dsp:sp>
    <dsp:sp modelId="{F61B5752-5E60-40DF-B249-A0B70F698A94}">
      <dsp:nvSpPr>
        <dsp:cNvPr id="0" name=""/>
        <dsp:cNvSpPr/>
      </dsp:nvSpPr>
      <dsp:spPr>
        <a:xfrm>
          <a:off x="1423278" y="220657"/>
          <a:ext cx="3438779" cy="67883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ctr" anchorCtr="0">
          <a:noAutofit/>
        </a:bodyPr>
        <a:lstStyle/>
        <a:p>
          <a:pPr marL="57150" lvl="1" indent="-57150" algn="l" defTabSz="444500">
            <a:lnSpc>
              <a:spcPct val="90000"/>
            </a:lnSpc>
            <a:spcBef>
              <a:spcPct val="0"/>
            </a:spcBef>
            <a:spcAft>
              <a:spcPct val="15000"/>
            </a:spcAft>
            <a:buChar char="•"/>
          </a:pPr>
          <a:r>
            <a:rPr lang="en-US" sz="1000" kern="1200"/>
            <a:t>Milestone: Observe first successfully trained consistent agent behaviour. </a:t>
          </a:r>
        </a:p>
      </dsp:txBody>
      <dsp:txXfrm>
        <a:off x="1423278" y="220657"/>
        <a:ext cx="3438779" cy="678837"/>
      </dsp:txXfrm>
    </dsp:sp>
    <dsp:sp modelId="{D4BDA6D4-0DE0-44B3-B30B-5FABBFC32D5E}">
      <dsp:nvSpPr>
        <dsp:cNvPr id="0" name=""/>
        <dsp:cNvSpPr/>
      </dsp:nvSpPr>
      <dsp:spPr>
        <a:xfrm rot="5400000">
          <a:off x="1646641" y="1897558"/>
          <a:ext cx="712779" cy="811474"/>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82BCA97-C481-48FA-BC7A-A0C300DE82D7}">
      <dsp:nvSpPr>
        <dsp:cNvPr id="0" name=""/>
        <dsp:cNvSpPr/>
      </dsp:nvSpPr>
      <dsp:spPr>
        <a:xfrm>
          <a:off x="1091106" y="1112899"/>
          <a:ext cx="1199901" cy="839891"/>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2. Agent and Training Optimisation</a:t>
          </a:r>
        </a:p>
      </dsp:txBody>
      <dsp:txXfrm>
        <a:off x="1132113" y="1153906"/>
        <a:ext cx="1117887" cy="757877"/>
      </dsp:txXfrm>
    </dsp:sp>
    <dsp:sp modelId="{0DE67372-EC1F-4EA5-8ABA-C120EDED05DD}">
      <dsp:nvSpPr>
        <dsp:cNvPr id="0" name=""/>
        <dsp:cNvSpPr/>
      </dsp:nvSpPr>
      <dsp:spPr>
        <a:xfrm>
          <a:off x="2385271" y="1176582"/>
          <a:ext cx="2246077" cy="67883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ctr" anchorCtr="0">
          <a:noAutofit/>
        </a:bodyPr>
        <a:lstStyle/>
        <a:p>
          <a:pPr marL="57150" lvl="1" indent="-57150" algn="l" defTabSz="444500">
            <a:lnSpc>
              <a:spcPct val="90000"/>
            </a:lnSpc>
            <a:spcBef>
              <a:spcPct val="0"/>
            </a:spcBef>
            <a:spcAft>
              <a:spcPct val="15000"/>
            </a:spcAft>
            <a:buChar char="•"/>
          </a:pPr>
          <a:r>
            <a:rPr lang="en-US" sz="1000" kern="1200"/>
            <a:t> Milestone: Observe and analyse   improvements in agent training and the resulting agents.     </a:t>
          </a:r>
        </a:p>
      </dsp:txBody>
      <dsp:txXfrm>
        <a:off x="2385271" y="1176582"/>
        <a:ext cx="2246077" cy="678837"/>
      </dsp:txXfrm>
    </dsp:sp>
    <dsp:sp modelId="{253F0FE5-CD71-4018-961D-CCC56BAF3788}">
      <dsp:nvSpPr>
        <dsp:cNvPr id="0" name=""/>
        <dsp:cNvSpPr/>
      </dsp:nvSpPr>
      <dsp:spPr>
        <a:xfrm>
          <a:off x="2451644" y="2061851"/>
          <a:ext cx="1199901" cy="839891"/>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3. Game-Mode Exploration</a:t>
          </a:r>
        </a:p>
      </dsp:txBody>
      <dsp:txXfrm>
        <a:off x="2492651" y="2102858"/>
        <a:ext cx="1117887" cy="757877"/>
      </dsp:txXfrm>
    </dsp:sp>
    <dsp:sp modelId="{86092823-BB79-4DE1-9E50-36CC7FE244BF}">
      <dsp:nvSpPr>
        <dsp:cNvPr id="0" name=""/>
        <dsp:cNvSpPr/>
      </dsp:nvSpPr>
      <dsp:spPr>
        <a:xfrm>
          <a:off x="3773763" y="2126073"/>
          <a:ext cx="2131266" cy="67883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sz="1000" kern="1200">
              <a:latin typeface="+mn-lt"/>
            </a:rPr>
            <a:t>Milestone: Add complexity and variety to the agents and test them against various scenarios.</a:t>
          </a:r>
        </a:p>
      </dsp:txBody>
      <dsp:txXfrm>
        <a:off x="3773763" y="2126073"/>
        <a:ext cx="2131266" cy="678837"/>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QMPilot_DokID xmlns="2551ef7e-3b29-44d1-a8ad-ef34c26bfc60">4000</QMPilot_DokID>
    <BfhIntranetDepartmentText xmlns="e1a8bf75-a2bc-470e-a71e-5c20e7a2e358">
      <Terms xmlns="http://schemas.microsoft.com/office/infopath/2007/PartnerControls">
        <TermInfo xmlns="http://schemas.microsoft.com/office/infopath/2007/PartnerControls">
          <TermName xmlns="http://schemas.microsoft.com/office/infopath/2007/PartnerControls">Vorlage</TermName>
          <TermId xmlns="http://schemas.microsoft.com/office/infopath/2007/PartnerControls">de1a6d3c-ac6a-4b34-8edd-308eb81066db</TermId>
        </TermInfo>
      </Terms>
    </BfhIntranetDepartmentText>
  </documentManagement>
</p:properties>
</file>

<file path=customXml/item2.xml><?xml version="1.0" encoding="utf-8"?>
<ct:contentTypeSchema xmlns:ct="http://schemas.microsoft.com/office/2006/metadata/contentType" xmlns:ma="http://schemas.microsoft.com/office/2006/metadata/properties/metaAttributes" ct:_="" ma:_="" ma:contentTypeName="QMPilot_ContentType" ma:contentTypeID="0x0101009127C3B567804923A8661E062BBD8EF500AB8983C84EF542A7976DC8547A5CDC52001BD440F45714504284DA526949208683" ma:contentTypeVersion="2" ma:contentTypeDescription="Create a new document." ma:contentTypeScope="" ma:versionID="97d4e223935dda4e7bbbecdaedb0fa7a">
  <xsd:schema xmlns:xsd="http://www.w3.org/2001/XMLSchema" xmlns:xs="http://www.w3.org/2001/XMLSchema" xmlns:p="http://schemas.microsoft.com/office/2006/metadata/properties" xmlns:ns2="e1a8bf75-a2bc-470e-a71e-5c20e7a2e358" xmlns:ns3="2551ef7e-3b29-44d1-a8ad-ef34c26bfc60" targetNamespace="http://schemas.microsoft.com/office/2006/metadata/properties" ma:root="true" ma:fieldsID="5a34125fbe30ca79da33f67a31f84039" ns2:_="" ns3:_="">
    <xsd:import namespace="e1a8bf75-a2bc-470e-a71e-5c20e7a2e358"/>
    <xsd:import namespace="2551ef7e-3b29-44d1-a8ad-ef34c26bfc60"/>
    <xsd:element name="properties">
      <xsd:complexType>
        <xsd:sequence>
          <xsd:element name="documentManagement">
            <xsd:complexType>
              <xsd:all>
                <xsd:element ref="ns2:BfhIntranetDepartmentText" minOccurs="0"/>
                <xsd:element ref="ns3:QMPilot_Dok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a8bf75-a2bc-470e-a71e-5c20e7a2e358" elementFormDefault="qualified">
    <xsd:import namespace="http://schemas.microsoft.com/office/2006/documentManagement/types"/>
    <xsd:import namespace="http://schemas.microsoft.com/office/infopath/2007/PartnerControls"/>
    <xsd:element name="BfhIntranetDepartmentText" ma:index="8" ma:taxonomy="true" ma:internalName="BfhIntranetDocumentTypeText" ma:taxonomyFieldName="BfhIntranetDocumentType" ma:displayName="Dokumente" ma:fieldId="{f8359f88-a329-420a-8398-ef3d99cc0ffa}" ma:sspId="db51d986-4054-4caf-a2c9-3203a912c9cc" ma:termSetId="b53f0ae3-1e6d-4244-92c1-70838aa45c69"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551ef7e-3b29-44d1-a8ad-ef34c26bfc60" elementFormDefault="qualified">
    <xsd:import namespace="http://schemas.microsoft.com/office/2006/documentManagement/types"/>
    <xsd:import namespace="http://schemas.microsoft.com/office/infopath/2007/PartnerControls"/>
    <xsd:element name="QMPilot_DokID" ma:index="10" nillable="true" ma:displayName="QMPilot_DokID" ma:description="QM-Pilot document identity" ma:internalName="QMPilot_Dok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Fla20</b:Tag>
    <b:SourceType>InternetSite</b:SourceType>
    <b:Guid>{7D82689D-0BBC-4D11-9DEB-1DBF3477BA48}</b:Guid>
    <b:Title>Flappy Bird</b:Title>
    <b:Year>2020</b:Year>
    <b:Month>05</b:Month>
    <b:Day>18</b:Day>
    <b:URL>https://flappybird.io/</b:URL>
    <b:RefOrder>3</b:RefOrder>
  </b:Source>
  <b:Source>
    <b:Tag>MlA20</b:Tag>
    <b:SourceType>InternetSite</b:SourceType>
    <b:Guid>{8071AA8E-B9F0-4564-9B4C-07A8208788A3}</b:Guid>
    <b:Title>Ml-Agents Repository</b:Title>
    <b:Year>2020</b:Year>
    <b:Month>05</b:Month>
    <b:Day>21</b:Day>
    <b:URL>https://github.com/Unity-Technologies/ml-agents</b:URL>
    <b:RefOrder>4</b:RefOrder>
  </b:Source>
  <b:Source>
    <b:Tag>Ins20</b:Tag>
    <b:SourceType>InternetSite</b:SourceType>
    <b:Guid>{536ECDF5-B18E-427A-997B-7586A06D0A63}</b:Guid>
    <b:Title>Installation of Ml-Agents</b:Title>
    <b:YearAccessed>2020</b:YearAccessed>
    <b:MonthAccessed>02</b:MonthAccessed>
    <b:DayAccessed>17</b:DayAccessed>
    <b:URL>https://github.com/Unity-Technologies/ml-agents/blob/0.14.0/docs/Installation.md</b:URL>
    <b:RefOrder>5</b:RefOrder>
  </b:Source>
  <b:Source>
    <b:Tag>Get20</b:Tag>
    <b:SourceType>InternetSite</b:SourceType>
    <b:Guid>{8092C639-7639-445C-AC38-A1EE98B00C70}</b:Guid>
    <b:Title>Getting Started</b:Title>
    <b:YearAccessed>2020</b:YearAccessed>
    <b:MonthAccessed>05</b:MonthAccessed>
    <b:DayAccessed>21</b:DayAccessed>
    <b:URL>https://github.com/Unity-Technologies/ml-agents/blob/0.14.0/docs/Getting-Started-with-Balance-Ball.md</b:URL>
    <b:RefOrder>7</b:RefOrder>
  </b:Source>
  <b:Source>
    <b:Tag>Lea20</b:Tag>
    <b:SourceType>InternetSite</b:SourceType>
    <b:Guid>{4A35A0A3-3786-47CF-A608-4A57DCD478A6}</b:Guid>
    <b:Title>Learning examples</b:Title>
    <b:YearAccessed>2020</b:YearAccessed>
    <b:MonthAccessed>05</b:MonthAccessed>
    <b:DayAccessed>21</b:DayAccessed>
    <b:URL>https://github.com/Unity-Technologies/ml-agents/blob/0.14.0/docs/Learning-Environment-Examples.md</b:URL>
    <b:RefOrder>8</b:RefOrder>
  </b:Source>
  <b:Source>
    <b:Tag>Rol20</b:Tag>
    <b:SourceType>InternetSite</b:SourceType>
    <b:Guid>{09069CBC-C296-4462-B647-5E1454C83B45}</b:Guid>
    <b:Title>Roller Ball</b:Title>
    <b:YearAccessed>2020</b:YearAccessed>
    <b:MonthAccessed>05</b:MonthAccessed>
    <b:DayAccessed>21</b:DayAccessed>
    <b:URL>https://github.com/Unity-Technologies/ml-agents/blob/0.14.0/docs/Learning-Environment-Create-New.md</b:URL>
    <b:RefOrder>9</b:RefOrder>
  </b:Source>
  <b:Source>
    <b:Tag>Tra20</b:Tag>
    <b:SourceType>InternetSite</b:SourceType>
    <b:Guid>{835081C8-C8EF-443E-9F5E-73398901E72C}</b:Guid>
    <b:Title>Training agents</b:Title>
    <b:YearAccessed>2020</b:YearAccessed>
    <b:MonthAccessed>05</b:MonthAccessed>
    <b:DayAccessed>21</b:DayAccessed>
    <b:URL>https://github.com/Unity-Technologies/ml-agents/blob/latest_release/docs/Training-ML-Agents.md</b:URL>
    <b:RefOrder>11</b:RefOrder>
  </b:Source>
  <b:Source>
    <b:Tag>Tra201</b:Tag>
    <b:SourceType>InternetSite</b:SourceType>
    <b:Guid>{38347DB5-9C5B-48D7-BF9A-45163E14D52C}</b:Guid>
    <b:Title>Trainer Config</b:Title>
    <b:YearAccessed>2020</b:YearAccessed>
    <b:MonthAccessed>05</b:MonthAccessed>
    <b:DayAccessed>21</b:DayAccessed>
    <b:URL>https://github.com/Unity-Technologies/ml-agents/blob/master/docs/Training-Configuration-File.md</b:URL>
    <b:RefOrder>12</b:RefOrder>
  </b:Source>
  <b:Source>
    <b:Tag>Uni20</b:Tag>
    <b:SourceType>InternetSite</b:SourceType>
    <b:Guid>{3D3F8D5C-F165-475B-8FDD-1B227AC4F8D0}</b:Guid>
    <b:Title>Unity GameObjects and components</b:Title>
    <b:YearAccessed>2020</b:YearAccessed>
    <b:MonthAccessed>05</b:MonthAccessed>
    <b:DayAccessed>21</b:DayAccessed>
    <b:URL>https://docs.unity3d.com/520/Documentation/Manual/TheGameObject-ComponentRelationship.html</b:URL>
    <b:RefOrder>13</b:RefOrder>
  </b:Source>
  <b:Source>
    <b:Tag>Des20</b:Tag>
    <b:SourceType>InternetSite</b:SourceType>
    <b:Guid>{31A31BCC-76B8-49D4-8BE1-CFDA5CAB0000}</b:Guid>
    <b:Title>Designing Agents</b:Title>
    <b:YearAccessed>2020</b:YearAccessed>
    <b:MonthAccessed>05</b:MonthAccessed>
    <b:DayAccessed>21</b:DayAccessed>
    <b:URL>https://github.com/Unity-Technologies/ml-agents/blob/master/docs/Learning-Environment-Design-Agents.md</b:URL>
    <b:RefOrder>14</b:RefOrder>
  </b:Source>
  <b:Source>
    <b:Tag>Uni201</b:Tag>
    <b:SourceType>InternetSite</b:SourceType>
    <b:Guid>{9B3D4CF5-315B-45FA-BB47-E4B572FCD192}</b:Guid>
    <b:Title>Unity Documentation</b:Title>
    <b:YearAccessed>2020</b:YearAccessed>
    <b:MonthAccessed>05</b:MonthAccessed>
    <b:DayAccessed>21</b:DayAccessed>
    <b:URL>https://docs.unity3d.com/ScriptReference/Transform-localPosition.html</b:URL>
    <b:RefOrder>15</b:RefOrder>
  </b:Source>
  <b:Source>
    <b:Tag>Uni202</b:Tag>
    <b:SourceType>InternetSite</b:SourceType>
    <b:Guid>{A89C01D8-0D15-4763-B18A-B651A7AED9FC}</b:Guid>
    <b:Title>Unity Forums</b:Title>
    <b:YearAccessed>2020</b:YearAccessed>
    <b:MonthAccessed>05</b:MonthAccessed>
    <b:DayAccessed>21</b:DayAccessed>
    <b:URL>https://github.com/Unity-Technologies/ml-agents/issues/1417</b:URL>
    <b:RefOrder>17</b:RefOrder>
  </b:Source>
  <b:Source>
    <b:Tag>Wik</b:Tag>
    <b:SourceType>InternetSite</b:SourceType>
    <b:Guid>{A7DAEA1D-C8FA-4EDC-8DA1-1B28AF12D40A}</b:Guid>
    <b:Title>Wikipedia: DotA</b:Title>
    <b:URL>https://en.wikipedia.org/wiki/Dota_2</b:URL>
    <b:RefOrder>20</b:RefOrder>
  </b:Source>
  <b:Source>
    <b:Tag>Dot20</b:Tag>
    <b:SourceType>InternetSite</b:SourceType>
    <b:Guid>{B7AA2F5F-3397-47B8-BF9A-B09A1DE4CB82}</b:Guid>
    <b:Title>DotA</b:Title>
    <b:YearAccessed>2020</b:YearAccessed>
    <b:MonthAccessed>05</b:MonthAccessed>
    <b:DayAccessed>21</b:DayAccessed>
    <b:URL>https://blog.dota2.com/?l=english</b:URL>
    <b:RefOrder>19</b:RefOrder>
  </b:Source>
  <b:Source>
    <b:Tag>neu20</b:Tag>
    <b:SourceType>InternetSite</b:SourceType>
    <b:Guid>{E608F164-9071-492B-9A30-0FC3196E0469}</b:Guid>
    <b:Title>neuro</b:Title>
    <b:YearAccessed>2020</b:YearAccessed>
    <b:MonthAccessed>05</b:MonthAccessed>
    <b:DayAccessed>21</b:DayAccessed>
    <b:URL>https://neuro.cs.ut.ee/the-use-of-embeddings-in-openai-five/</b:URL>
    <b:RefOrder>22</b:RefOrder>
  </b:Source>
  <b:Source>
    <b:Tag>2004</b:Tag>
    <b:SourceType>InternetSite</b:SourceType>
    <b:Guid>{C9DCCBFD-2D8E-4285-BA7A-B276B68782A2}</b:Guid>
    <b:YearAccessed>2020</b:YearAccessed>
    <b:MonthAccessed>04</b:MonthAccessed>
    <b:DayAccessed>04</b:DayAccessed>
    <b:URL>https://github.com/Unity-Technologies/ml-agents/blob/master/docs/Training-SAC.md</b:URL>
    <b:Title>SAC algorithm</b:Title>
    <b:RefOrder>16</b:RefOrder>
  </b:Source>
  <b:Source>
    <b:Tag>2005</b:Tag>
    <b:SourceType>InternetSite</b:SourceType>
    <b:Guid>{03B37FF3-5157-439F-B063-8B62CD4D0644}</b:Guid>
    <b:YearAccessed>2020</b:YearAccessed>
    <b:MonthAccessed>05</b:MonthAccessed>
    <b:DayAccessed>18</b:DayAccessed>
    <b:URL>https://en.wikipedia.org/wiki/OpenAI_Five</b:URL>
    <b:Title>Wikipedia - OpenAI Five</b:Title>
    <b:RefOrder>18</b:RefOrder>
  </b:Source>
  <b:Source>
    <b:Tag>Ope201</b:Tag>
    <b:SourceType>InternetSite</b:SourceType>
    <b:Guid>{04BF8113-8F32-496D-8100-44C6E55D8D9E}</b:Guid>
    <b:Title>Open AI Five blog</b:Title>
    <b:YearAccessed>2020</b:YearAccessed>
    <b:MonthAccessed>05</b:MonthAccessed>
    <b:DayAccessed>21</b:DayAccessed>
    <b:URL>https://openai.com/blog/openai-five/</b:URL>
    <b:RefOrder>21</b:RefOrder>
  </b:Source>
  <b:Source>
    <b:Tag>Ope19</b:Tag>
    <b:SourceType>Report</b:SourceType>
    <b:Guid>{0CFEAB5D-1FEA-4D1B-AA60-D67DEDEA5F45}</b:Guid>
    <b:Title>Dota 2 with Large Scale Deep Reinforcement Learning (arXiv:1912.06680)</b:Title>
    <b:Year>2019</b:Year>
    <b:Author>
      <b:Author>
        <b:NameList>
          <b:Person>
            <b:Last>Team</b:Last>
            <b:First>Open</b:First>
            <b:Middle>AI</b:Middle>
          </b:Person>
        </b:NameList>
      </b:Author>
    </b:Author>
    <b:RefOrder>23</b:RefOrder>
  </b:Source>
  <b:Source>
    <b:Tag>Cre20</b:Tag>
    <b:SourceType>InternetSite</b:SourceType>
    <b:Guid>{2858863A-3A27-48F2-B202-9F4CC1287EBE}</b:Guid>
    <b:Title>Create a new enironment - Roller Ball</b:Title>
    <b:YearAccessed>2020</b:YearAccessed>
    <b:MonthAccessed>05</b:MonthAccessed>
    <b:DayAccessed>26</b:DayAccessed>
    <b:URL>https://github.com/Unity-Technologies/ml-agents/blob/master/docs/Learning-Environment-Create-New.md</b:URL>
    <b:RefOrder>10</b:RefOrder>
  </b:Source>
  <b:Source>
    <b:Tag>Arx20</b:Tag>
    <b:SourceType>InternetSite</b:SourceType>
    <b:Guid>{67DE7404-3B80-44A5-9304-BB87805EC8D7}</b:Guid>
    <b:Title>Arxiv Insights - Youtube tutorial "an introduction to reinforcement learning"</b:Title>
    <b:YearAccessed>2020</b:YearAccessed>
    <b:MonthAccessed>05</b:MonthAccessed>
    <b:DayAccessed>26</b:DayAccessed>
    <b:URL>https://www.youtube.com/watch?v=JgvyzIkgxF0</b:URL>
    <b:RefOrder>2</b:RefOrder>
  </b:Source>
  <b:Source>
    <b:Tag>Ope20</b:Tag>
    <b:SourceType>InternetSite</b:SourceType>
    <b:Guid>{0E8B1985-A22A-4173-9390-6E29D3A55688}</b:Guid>
    <b:Title>Open AI - PPO</b:Title>
    <b:YearAccessed>2020</b:YearAccessed>
    <b:MonthAccessed>05</b:MonthAccessed>
    <b:DayAccessed>26</b:DayAccessed>
    <b:URL>https://openai.com/blog/openai-baselines-ppo/</b:URL>
    <b:RefOrder>1</b:RefOrder>
  </b:Source>
  <b:Source>
    <b:Tag>Uni203</b:Tag>
    <b:SourceType>InternetSite</b:SourceType>
    <b:Guid>{EE4B861D-C5A4-4C7A-BF2D-F130A6E51260}</b:Guid>
    <b:Title>Unity.com</b:Title>
    <b:YearAccessed>2020</b:YearAccessed>
    <b:MonthAccessed>06</b:MonthAccessed>
    <b:DayAccessed>09</b:DayAccessed>
    <b:URL>https://unity.com/</b:URL>
    <b:RefOrder>6</b:RefOrder>
  </b:Source>
</b:Sources>
</file>

<file path=customXml/itemProps1.xml><?xml version="1.0" encoding="utf-8"?>
<ds:datastoreItem xmlns:ds="http://schemas.openxmlformats.org/officeDocument/2006/customXml" ds:itemID="{A6BF99A9-80EB-4F18-8C29-BC9F2359EF80}">
  <ds:schemaRefs>
    <ds:schemaRef ds:uri="http://schemas.microsoft.com/office/2006/metadata/properties"/>
    <ds:schemaRef ds:uri="http://schemas.microsoft.com/office/infopath/2007/PartnerControls"/>
    <ds:schemaRef ds:uri="2551ef7e-3b29-44d1-a8ad-ef34c26bfc60"/>
    <ds:schemaRef ds:uri="e1a8bf75-a2bc-470e-a71e-5c20e7a2e358"/>
  </ds:schemaRefs>
</ds:datastoreItem>
</file>

<file path=customXml/itemProps2.xml><?xml version="1.0" encoding="utf-8"?>
<ds:datastoreItem xmlns:ds="http://schemas.openxmlformats.org/officeDocument/2006/customXml" ds:itemID="{59EBA310-D5AF-421D-91E7-FAB5EA34A2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a8bf75-a2bc-470e-a71e-5c20e7a2e358"/>
    <ds:schemaRef ds:uri="2551ef7e-3b29-44d1-a8ad-ef34c26bfc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C930CC-E57A-4BC3-BCE9-3ADB69660924}">
  <ds:schemaRefs>
    <ds:schemaRef ds:uri="http://schemas.microsoft.com/sharepoint/v3/contenttype/forms"/>
  </ds:schemaRefs>
</ds:datastoreItem>
</file>

<file path=customXml/itemProps4.xml><?xml version="1.0" encoding="utf-8"?>
<ds:datastoreItem xmlns:ds="http://schemas.openxmlformats.org/officeDocument/2006/customXml" ds:itemID="{F842C78A-CFBB-4B1A-952F-37AD4B9BC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samplethesis</Template>
  <TotalTime>7185</TotalTime>
  <Pages>40</Pages>
  <Words>14758</Words>
  <Characters>84127</Characters>
  <Application>Microsoft Office Word</Application>
  <DocSecurity>0</DocSecurity>
  <Lines>701</Lines>
  <Paragraphs>197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Thesisvorlage mit Titelbild (de)</vt:lpstr>
      <vt:lpstr/>
    </vt:vector>
  </TitlesOfParts>
  <Company>Mediaviso AG</Company>
  <LinksUpToDate>false</LinksUpToDate>
  <CharactersWithSpaces>98688</CharactersWithSpaces>
  <SharedDoc>false</SharedDoc>
  <HLinks>
    <vt:vector size="114" baseType="variant">
      <vt:variant>
        <vt:i4>1966141</vt:i4>
      </vt:variant>
      <vt:variant>
        <vt:i4>149</vt:i4>
      </vt:variant>
      <vt:variant>
        <vt:i4>0</vt:i4>
      </vt:variant>
      <vt:variant>
        <vt:i4>5</vt:i4>
      </vt:variant>
      <vt:variant>
        <vt:lpwstr/>
      </vt:variant>
      <vt:variant>
        <vt:lpwstr>_Toc371572893</vt:lpwstr>
      </vt:variant>
      <vt:variant>
        <vt:i4>1179701</vt:i4>
      </vt:variant>
      <vt:variant>
        <vt:i4>140</vt:i4>
      </vt:variant>
      <vt:variant>
        <vt:i4>0</vt:i4>
      </vt:variant>
      <vt:variant>
        <vt:i4>5</vt:i4>
      </vt:variant>
      <vt:variant>
        <vt:lpwstr/>
      </vt:variant>
      <vt:variant>
        <vt:lpwstr>_Toc371572055</vt:lpwstr>
      </vt:variant>
      <vt:variant>
        <vt:i4>1179701</vt:i4>
      </vt:variant>
      <vt:variant>
        <vt:i4>125</vt:i4>
      </vt:variant>
      <vt:variant>
        <vt:i4>0</vt:i4>
      </vt:variant>
      <vt:variant>
        <vt:i4>5</vt:i4>
      </vt:variant>
      <vt:variant>
        <vt:lpwstr/>
      </vt:variant>
      <vt:variant>
        <vt:lpwstr>_Toc371572052</vt:lpwstr>
      </vt:variant>
      <vt:variant>
        <vt:i4>1179701</vt:i4>
      </vt:variant>
      <vt:variant>
        <vt:i4>119</vt:i4>
      </vt:variant>
      <vt:variant>
        <vt:i4>0</vt:i4>
      </vt:variant>
      <vt:variant>
        <vt:i4>5</vt:i4>
      </vt:variant>
      <vt:variant>
        <vt:lpwstr/>
      </vt:variant>
      <vt:variant>
        <vt:lpwstr>_Toc371572051</vt:lpwstr>
      </vt:variant>
      <vt:variant>
        <vt:i4>1179701</vt:i4>
      </vt:variant>
      <vt:variant>
        <vt:i4>113</vt:i4>
      </vt:variant>
      <vt:variant>
        <vt:i4>0</vt:i4>
      </vt:variant>
      <vt:variant>
        <vt:i4>5</vt:i4>
      </vt:variant>
      <vt:variant>
        <vt:lpwstr/>
      </vt:variant>
      <vt:variant>
        <vt:lpwstr>_Toc371572050</vt:lpwstr>
      </vt:variant>
      <vt:variant>
        <vt:i4>1245237</vt:i4>
      </vt:variant>
      <vt:variant>
        <vt:i4>107</vt:i4>
      </vt:variant>
      <vt:variant>
        <vt:i4>0</vt:i4>
      </vt:variant>
      <vt:variant>
        <vt:i4>5</vt:i4>
      </vt:variant>
      <vt:variant>
        <vt:lpwstr/>
      </vt:variant>
      <vt:variant>
        <vt:lpwstr>_Toc371572049</vt:lpwstr>
      </vt:variant>
      <vt:variant>
        <vt:i4>1245237</vt:i4>
      </vt:variant>
      <vt:variant>
        <vt:i4>101</vt:i4>
      </vt:variant>
      <vt:variant>
        <vt:i4>0</vt:i4>
      </vt:variant>
      <vt:variant>
        <vt:i4>5</vt:i4>
      </vt:variant>
      <vt:variant>
        <vt:lpwstr/>
      </vt:variant>
      <vt:variant>
        <vt:lpwstr>_Toc371572048</vt:lpwstr>
      </vt:variant>
      <vt:variant>
        <vt:i4>1245237</vt:i4>
      </vt:variant>
      <vt:variant>
        <vt:i4>95</vt:i4>
      </vt:variant>
      <vt:variant>
        <vt:i4>0</vt:i4>
      </vt:variant>
      <vt:variant>
        <vt:i4>5</vt:i4>
      </vt:variant>
      <vt:variant>
        <vt:lpwstr/>
      </vt:variant>
      <vt:variant>
        <vt:lpwstr>_Toc371572047</vt:lpwstr>
      </vt:variant>
      <vt:variant>
        <vt:i4>1245237</vt:i4>
      </vt:variant>
      <vt:variant>
        <vt:i4>89</vt:i4>
      </vt:variant>
      <vt:variant>
        <vt:i4>0</vt:i4>
      </vt:variant>
      <vt:variant>
        <vt:i4>5</vt:i4>
      </vt:variant>
      <vt:variant>
        <vt:lpwstr/>
      </vt:variant>
      <vt:variant>
        <vt:lpwstr>_Toc371572046</vt:lpwstr>
      </vt:variant>
      <vt:variant>
        <vt:i4>1245237</vt:i4>
      </vt:variant>
      <vt:variant>
        <vt:i4>83</vt:i4>
      </vt:variant>
      <vt:variant>
        <vt:i4>0</vt:i4>
      </vt:variant>
      <vt:variant>
        <vt:i4>5</vt:i4>
      </vt:variant>
      <vt:variant>
        <vt:lpwstr/>
      </vt:variant>
      <vt:variant>
        <vt:lpwstr>_Toc371572045</vt:lpwstr>
      </vt:variant>
      <vt:variant>
        <vt:i4>1245237</vt:i4>
      </vt:variant>
      <vt:variant>
        <vt:i4>77</vt:i4>
      </vt:variant>
      <vt:variant>
        <vt:i4>0</vt:i4>
      </vt:variant>
      <vt:variant>
        <vt:i4>5</vt:i4>
      </vt:variant>
      <vt:variant>
        <vt:lpwstr/>
      </vt:variant>
      <vt:variant>
        <vt:lpwstr>_Toc371572044</vt:lpwstr>
      </vt:variant>
      <vt:variant>
        <vt:i4>1245237</vt:i4>
      </vt:variant>
      <vt:variant>
        <vt:i4>71</vt:i4>
      </vt:variant>
      <vt:variant>
        <vt:i4>0</vt:i4>
      </vt:variant>
      <vt:variant>
        <vt:i4>5</vt:i4>
      </vt:variant>
      <vt:variant>
        <vt:lpwstr/>
      </vt:variant>
      <vt:variant>
        <vt:lpwstr>_Toc371572043</vt:lpwstr>
      </vt:variant>
      <vt:variant>
        <vt:i4>1245237</vt:i4>
      </vt:variant>
      <vt:variant>
        <vt:i4>65</vt:i4>
      </vt:variant>
      <vt:variant>
        <vt:i4>0</vt:i4>
      </vt:variant>
      <vt:variant>
        <vt:i4>5</vt:i4>
      </vt:variant>
      <vt:variant>
        <vt:lpwstr/>
      </vt:variant>
      <vt:variant>
        <vt:lpwstr>_Toc371572042</vt:lpwstr>
      </vt:variant>
      <vt:variant>
        <vt:i4>1245237</vt:i4>
      </vt:variant>
      <vt:variant>
        <vt:i4>59</vt:i4>
      </vt:variant>
      <vt:variant>
        <vt:i4>0</vt:i4>
      </vt:variant>
      <vt:variant>
        <vt:i4>5</vt:i4>
      </vt:variant>
      <vt:variant>
        <vt:lpwstr/>
      </vt:variant>
      <vt:variant>
        <vt:lpwstr>_Toc371572041</vt:lpwstr>
      </vt:variant>
      <vt:variant>
        <vt:i4>1245237</vt:i4>
      </vt:variant>
      <vt:variant>
        <vt:i4>53</vt:i4>
      </vt:variant>
      <vt:variant>
        <vt:i4>0</vt:i4>
      </vt:variant>
      <vt:variant>
        <vt:i4>5</vt:i4>
      </vt:variant>
      <vt:variant>
        <vt:lpwstr/>
      </vt:variant>
      <vt:variant>
        <vt:lpwstr>_Toc371572040</vt:lpwstr>
      </vt:variant>
      <vt:variant>
        <vt:i4>1310773</vt:i4>
      </vt:variant>
      <vt:variant>
        <vt:i4>47</vt:i4>
      </vt:variant>
      <vt:variant>
        <vt:i4>0</vt:i4>
      </vt:variant>
      <vt:variant>
        <vt:i4>5</vt:i4>
      </vt:variant>
      <vt:variant>
        <vt:lpwstr/>
      </vt:variant>
      <vt:variant>
        <vt:lpwstr>_Toc371572039</vt:lpwstr>
      </vt:variant>
      <vt:variant>
        <vt:i4>1310773</vt:i4>
      </vt:variant>
      <vt:variant>
        <vt:i4>41</vt:i4>
      </vt:variant>
      <vt:variant>
        <vt:i4>0</vt:i4>
      </vt:variant>
      <vt:variant>
        <vt:i4>5</vt:i4>
      </vt:variant>
      <vt:variant>
        <vt:lpwstr/>
      </vt:variant>
      <vt:variant>
        <vt:lpwstr>_Toc371572038</vt:lpwstr>
      </vt:variant>
      <vt:variant>
        <vt:i4>1310773</vt:i4>
      </vt:variant>
      <vt:variant>
        <vt:i4>35</vt:i4>
      </vt:variant>
      <vt:variant>
        <vt:i4>0</vt:i4>
      </vt:variant>
      <vt:variant>
        <vt:i4>5</vt:i4>
      </vt:variant>
      <vt:variant>
        <vt:lpwstr/>
      </vt:variant>
      <vt:variant>
        <vt:lpwstr>_Toc371572037</vt:lpwstr>
      </vt:variant>
      <vt:variant>
        <vt:i4>1310773</vt:i4>
      </vt:variant>
      <vt:variant>
        <vt:i4>29</vt:i4>
      </vt:variant>
      <vt:variant>
        <vt:i4>0</vt:i4>
      </vt:variant>
      <vt:variant>
        <vt:i4>5</vt:i4>
      </vt:variant>
      <vt:variant>
        <vt:lpwstr/>
      </vt:variant>
      <vt:variant>
        <vt:lpwstr>_Toc371572036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Thesisvorlage mit Titelbild (de)</dc:title>
  <dc:subject/>
  <dc:creator>Shadowlink</dc:creator>
  <cp:keywords/>
  <cp:lastModifiedBy>Sebastian Werthemann</cp:lastModifiedBy>
  <cp:revision>478</cp:revision>
  <cp:lastPrinted>2013-10-16T15:12:00Z</cp:lastPrinted>
  <dcterms:created xsi:type="dcterms:W3CDTF">2020-05-13T18:30:00Z</dcterms:created>
  <dcterms:modified xsi:type="dcterms:W3CDTF">2020-06-09T13:43:00Z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0x0101009127C3B567804923A8661E062BBD8EF500AB8983C84EF542A7976DC8547A5CDC52001BD440F45714504284DA526949208683</vt:lpwstr>
  </property>
  <property fmtid="{D5CDD505-2E9C-101B-9397-08002B2CF9AE}" pid="3" name="BfhIntranetDocumentType">
    <vt:lpwstr>241;#Vorlage|de1a6d3c-ac6a-4b34-8edd-308eb81066db</vt:lpwstr>
  </property>
  <property fmtid="{D5CDD505-2E9C-101B-9397-08002B2CF9AE}" pid="4" name="TaxCatchAll">
    <vt:lpwstr>241;#Vorlage|de1a6d3c-ac6a-4b34-8edd-308eb81066db</vt:lpwstr>
  </property>
</Properties>
</file>